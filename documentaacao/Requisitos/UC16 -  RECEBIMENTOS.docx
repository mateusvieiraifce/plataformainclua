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76529C4C" w14:textId="77777777" w:rsidR="003370F5" w:rsidRDefault="003370F5">
          <w:pPr>
            <w:pStyle w:val="SemEspaamento"/>
            <w:rPr>
              <w:sz w:val="2"/>
            </w:rPr>
          </w:pPr>
        </w:p>
        <w:p w14:paraId="5A430ADD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1DCD37" wp14:editId="31567805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451A861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0BB55CEB" w14:textId="5BF8F36D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CF10E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Recebimentos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47BA6861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B1DCD3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451A861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0BB55CEB" w14:textId="5BF8F36D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CF10E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Recebimentos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47BA6861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5D4724C4" wp14:editId="0D5A61F3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F6C6C96" wp14:editId="5D8E910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2F675A3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5904B8D8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341A46" w14:textId="77777777" w:rsidR="003370F5" w:rsidRDefault="003370F5">
          <w:pPr>
            <w:pStyle w:val="CabealhodoSumrio"/>
          </w:pPr>
          <w:r>
            <w:t>Sumário</w:t>
          </w:r>
        </w:p>
        <w:p w14:paraId="47FA7A03" w14:textId="3F11F584" w:rsidR="0007147E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160450" w:history="1">
            <w:r w:rsidR="0007147E" w:rsidRPr="003C2F72">
              <w:rPr>
                <w:rStyle w:val="Hyperlink"/>
                <w:rFonts w:ascii="Segoe UI" w:hAnsi="Segoe UI" w:cs="Segoe UI"/>
                <w:noProof/>
              </w:rPr>
              <w:t>Caso de Uso: Listar Pacientes</w:t>
            </w:r>
            <w:r w:rsidR="0007147E">
              <w:rPr>
                <w:noProof/>
                <w:webHidden/>
              </w:rPr>
              <w:tab/>
            </w:r>
            <w:r w:rsidR="0007147E">
              <w:rPr>
                <w:noProof/>
                <w:webHidden/>
              </w:rPr>
              <w:fldChar w:fldCharType="begin"/>
            </w:r>
            <w:r w:rsidR="0007147E">
              <w:rPr>
                <w:noProof/>
                <w:webHidden/>
              </w:rPr>
              <w:instrText xml:space="preserve"> PAGEREF _Toc204160450 \h </w:instrText>
            </w:r>
            <w:r w:rsidR="0007147E">
              <w:rPr>
                <w:noProof/>
                <w:webHidden/>
              </w:rPr>
            </w:r>
            <w:r w:rsidR="0007147E">
              <w:rPr>
                <w:noProof/>
                <w:webHidden/>
              </w:rPr>
              <w:fldChar w:fldCharType="separate"/>
            </w:r>
            <w:r w:rsidR="0007147E">
              <w:rPr>
                <w:noProof/>
                <w:webHidden/>
              </w:rPr>
              <w:t>2</w:t>
            </w:r>
            <w:r w:rsidR="0007147E">
              <w:rPr>
                <w:noProof/>
                <w:webHidden/>
              </w:rPr>
              <w:fldChar w:fldCharType="end"/>
            </w:r>
          </w:hyperlink>
        </w:p>
        <w:p w14:paraId="6F27A778" w14:textId="5F6D5CD9" w:rsidR="0007147E" w:rsidRDefault="0007147E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160451" w:history="1">
            <w:r w:rsidRPr="003C2F72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09363" w14:textId="073ED90D" w:rsidR="0007147E" w:rsidRDefault="0007147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0452" w:history="1">
            <w:r w:rsidRPr="003C2F72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33347" w14:textId="1C66D05F" w:rsidR="0007147E" w:rsidRDefault="0007147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0453" w:history="1">
            <w:r w:rsidRPr="003C2F72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2FD5E" w14:textId="5AB44C81" w:rsidR="0007147E" w:rsidRDefault="0007147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0454" w:history="1">
            <w:r w:rsidRPr="003C2F72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EB911" w14:textId="4564F102" w:rsidR="0007147E" w:rsidRDefault="0007147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0455" w:history="1">
            <w:r w:rsidRPr="003C2F72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B163" w14:textId="0F0EAAAE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0B22F637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74C47E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46EBA3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6EB89C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5118C6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D4447F4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F890A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76F0B13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A0893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19CB6C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69DECC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391D334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C60593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74B7F67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66365E4" w14:textId="77777777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160450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3D2D93">
        <w:rPr>
          <w:rStyle w:val="Forte"/>
          <w:rFonts w:ascii="Segoe UI" w:hAnsi="Segoe UI" w:cs="Segoe UI"/>
          <w:color w:val="404040"/>
          <w:sz w:val="41"/>
          <w:szCs w:val="41"/>
        </w:rPr>
        <w:t>Listar Pacientes</w:t>
      </w:r>
      <w:bookmarkEnd w:id="1"/>
    </w:p>
    <w:p w14:paraId="2E489CA4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160451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32AE1DFD" w14:textId="1B2D28CA" w:rsidR="002D6EAB" w:rsidRDefault="0007147E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Recebimentos</w:t>
      </w:r>
    </w:p>
    <w:p w14:paraId="1F906230" w14:textId="77777777" w:rsidR="0007147E" w:rsidRDefault="0007147E" w:rsidP="0007147E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</w:t>
      </w:r>
    </w:p>
    <w:p w14:paraId="01138536" w14:textId="77777777" w:rsidR="0007147E" w:rsidRDefault="0007147E" w:rsidP="0007147E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Especialista (usuário logado)</w:t>
      </w:r>
    </w:p>
    <w:p w14:paraId="64EA1DD0" w14:textId="77777777" w:rsidR="0007147E" w:rsidRDefault="0007147E" w:rsidP="0007147E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Secundário:</w:t>
      </w:r>
      <w:r>
        <w:rPr>
          <w:rFonts w:ascii="Segoe UI" w:hAnsi="Segoe UI" w:cs="Segoe UI"/>
          <w:color w:val="404040"/>
        </w:rPr>
        <w:t> Administrador do Sistema</w:t>
      </w:r>
    </w:p>
    <w:p w14:paraId="0486B36C" w14:textId="77777777" w:rsidR="0007147E" w:rsidRDefault="0007147E" w:rsidP="0007147E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</w:t>
      </w:r>
    </w:p>
    <w:p w14:paraId="3E9DE2AB" w14:textId="77777777" w:rsidR="0007147E" w:rsidRDefault="0007147E" w:rsidP="0007147E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está autenticado no sistema.</w:t>
      </w:r>
    </w:p>
    <w:p w14:paraId="4A0D88F2" w14:textId="77777777" w:rsidR="0007147E" w:rsidRDefault="0007147E" w:rsidP="0007147E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possui consultas realizadas no período.</w:t>
      </w:r>
    </w:p>
    <w:p w14:paraId="044B890E" w14:textId="77777777" w:rsidR="0007147E" w:rsidRDefault="0007147E" w:rsidP="0007147E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Clínica vinculada possui taxas configuradas (comissão).</w:t>
      </w:r>
    </w:p>
    <w:p w14:paraId="60D58918" w14:textId="77777777" w:rsidR="0007147E" w:rsidRDefault="00125904" w:rsidP="0007147E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62634E5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7AF94198" w14:textId="77777777" w:rsidR="0007147E" w:rsidRDefault="0007147E" w:rsidP="0007147E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160452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</w:t>
      </w:r>
      <w:bookmarkEnd w:id="4"/>
    </w:p>
    <w:p w14:paraId="4756694B" w14:textId="77777777" w:rsidR="0007147E" w:rsidRDefault="0007147E" w:rsidP="0007147E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1: Acesso à Listagem de Recebimentos</w:t>
      </w:r>
    </w:p>
    <w:p w14:paraId="59122C80" w14:textId="77777777" w:rsidR="0007147E" w:rsidRDefault="0007147E" w:rsidP="0007147E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seleciona a opção </w:t>
      </w:r>
      <w:r>
        <w:rPr>
          <w:rStyle w:val="Forte"/>
          <w:rFonts w:ascii="Segoe UI" w:eastAsiaTheme="majorEastAsia" w:hAnsi="Segoe UI" w:cs="Segoe UI"/>
          <w:color w:val="404040"/>
        </w:rPr>
        <w:t>"Recebimentos"</w:t>
      </w:r>
      <w:r>
        <w:rPr>
          <w:rFonts w:ascii="Segoe UI" w:hAnsi="Segoe UI" w:cs="Segoe UI"/>
          <w:color w:val="404040"/>
        </w:rPr>
        <w:t> no menu.</w:t>
      </w:r>
    </w:p>
    <w:p w14:paraId="29420491" w14:textId="77777777" w:rsidR="0007147E" w:rsidRDefault="0007147E" w:rsidP="0007147E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 formulário com os campos:</w:t>
      </w:r>
    </w:p>
    <w:p w14:paraId="64B5EEE3" w14:textId="77777777" w:rsidR="0007147E" w:rsidRDefault="0007147E" w:rsidP="0007147E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 Vinculada</w:t>
      </w:r>
      <w:r>
        <w:rPr>
          <w:rFonts w:ascii="Segoe UI" w:hAnsi="Segoe UI" w:cs="Segoe UI"/>
          <w:color w:val="404040"/>
        </w:rPr>
        <w:t> (seleção única, se houver mais de uma)</w:t>
      </w:r>
    </w:p>
    <w:p w14:paraId="329A6DDB" w14:textId="77777777" w:rsidR="0007147E" w:rsidRDefault="0007147E" w:rsidP="0007147E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Inicial</w:t>
      </w:r>
      <w:r>
        <w:rPr>
          <w:rFonts w:ascii="Segoe UI" w:hAnsi="Segoe UI" w:cs="Segoe UI"/>
          <w:color w:val="404040"/>
        </w:rPr>
        <w:t> (campo editável)</w:t>
      </w:r>
    </w:p>
    <w:p w14:paraId="697539E8" w14:textId="77777777" w:rsidR="0007147E" w:rsidRDefault="0007147E" w:rsidP="0007147E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Final</w:t>
      </w:r>
      <w:r>
        <w:rPr>
          <w:rFonts w:ascii="Segoe UI" w:hAnsi="Segoe UI" w:cs="Segoe UI"/>
          <w:color w:val="404040"/>
        </w:rPr>
        <w:t> (campo editável)</w:t>
      </w:r>
    </w:p>
    <w:p w14:paraId="513B60D5" w14:textId="77777777" w:rsidR="0007147E" w:rsidRDefault="0007147E" w:rsidP="0007147E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 (</w:t>
      </w:r>
      <w:proofErr w:type="spellStart"/>
      <w:r>
        <w:rPr>
          <w:rFonts w:ascii="Segoe UI" w:hAnsi="Segoe UI" w:cs="Segoe UI"/>
          <w:color w:val="404040"/>
        </w:rPr>
        <w:t>pré</w:t>
      </w:r>
      <w:proofErr w:type="spellEnd"/>
      <w:r>
        <w:rPr>
          <w:rFonts w:ascii="Segoe UI" w:hAnsi="Segoe UI" w:cs="Segoe UI"/>
          <w:color w:val="404040"/>
        </w:rPr>
        <w:t>-preenchido com o nome do usuário logado)</w:t>
      </w:r>
    </w:p>
    <w:p w14:paraId="688E9888" w14:textId="77777777" w:rsidR="0007147E" w:rsidRDefault="0007147E" w:rsidP="0007147E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Número de Consultas</w:t>
      </w:r>
      <w:r>
        <w:rPr>
          <w:rFonts w:ascii="Segoe UI" w:hAnsi="Segoe UI" w:cs="Segoe UI"/>
          <w:color w:val="404040"/>
        </w:rPr>
        <w:t> (total no período)</w:t>
      </w:r>
    </w:p>
    <w:p w14:paraId="417E8095" w14:textId="77777777" w:rsidR="0007147E" w:rsidRDefault="0007147E" w:rsidP="0007147E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Total em Pix</w:t>
      </w:r>
      <w:r>
        <w:rPr>
          <w:rFonts w:ascii="Segoe UI" w:hAnsi="Segoe UI" w:cs="Segoe UI"/>
          <w:color w:val="404040"/>
        </w:rPr>
        <w:t> (soma de consultas pagas via Pix)</w:t>
      </w:r>
    </w:p>
    <w:p w14:paraId="2D17B28A" w14:textId="77777777" w:rsidR="0007147E" w:rsidRDefault="0007147E" w:rsidP="0007147E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Total em Dinheiro</w:t>
      </w:r>
      <w:r>
        <w:rPr>
          <w:rFonts w:ascii="Segoe UI" w:hAnsi="Segoe UI" w:cs="Segoe UI"/>
          <w:color w:val="404040"/>
        </w:rPr>
        <w:t> (soma de consultas pagas em espécie)</w:t>
      </w:r>
    </w:p>
    <w:p w14:paraId="01292CE2" w14:textId="77777777" w:rsidR="0007147E" w:rsidRDefault="0007147E" w:rsidP="0007147E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Total no Cartão Inclua</w:t>
      </w:r>
      <w:r>
        <w:rPr>
          <w:rFonts w:ascii="Segoe UI" w:hAnsi="Segoe UI" w:cs="Segoe UI"/>
          <w:color w:val="404040"/>
        </w:rPr>
        <w:t> (soma de consultas pagas no sistema)</w:t>
      </w:r>
    </w:p>
    <w:p w14:paraId="23AB77ED" w14:textId="77777777" w:rsidR="0007147E" w:rsidRDefault="0007147E" w:rsidP="0007147E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Total na Maquineta</w:t>
      </w:r>
      <w:r>
        <w:rPr>
          <w:rFonts w:ascii="Segoe UI" w:hAnsi="Segoe UI" w:cs="Segoe UI"/>
          <w:color w:val="404040"/>
        </w:rPr>
        <w:t> (soma de consultas pagas na maquininha do especialista)</w:t>
      </w:r>
    </w:p>
    <w:p w14:paraId="04247DD1" w14:textId="77777777" w:rsidR="0007147E" w:rsidRDefault="0007147E" w:rsidP="0007147E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Comissão da Clínica</w:t>
      </w:r>
      <w:r>
        <w:rPr>
          <w:rFonts w:ascii="Segoe UI" w:hAnsi="Segoe UI" w:cs="Segoe UI"/>
          <w:color w:val="404040"/>
        </w:rPr>
        <w:t> (aplicada sobre os totais)</w:t>
      </w:r>
    </w:p>
    <w:p w14:paraId="06FB7B2E" w14:textId="77777777" w:rsidR="0007147E" w:rsidRDefault="0007147E" w:rsidP="0007147E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Comissão Inclua</w:t>
      </w:r>
      <w:r>
        <w:rPr>
          <w:rFonts w:ascii="Segoe UI" w:hAnsi="Segoe UI" w:cs="Segoe UI"/>
          <w:color w:val="404040"/>
        </w:rPr>
        <w:t> (aplicada sobre os totais)</w:t>
      </w:r>
    </w:p>
    <w:p w14:paraId="78B15109" w14:textId="77777777" w:rsidR="0007147E" w:rsidRDefault="0007147E" w:rsidP="0007147E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Saldo Final</w:t>
      </w:r>
      <w:r>
        <w:rPr>
          <w:rFonts w:ascii="Segoe UI" w:hAnsi="Segoe UI" w:cs="Segoe UI"/>
          <w:color w:val="404040"/>
        </w:rPr>
        <w:t> (calculado conforme fórmula fornecida)</w:t>
      </w:r>
    </w:p>
    <w:p w14:paraId="457ECD1A" w14:textId="77777777" w:rsidR="0007147E" w:rsidRDefault="0007147E" w:rsidP="0007147E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3: Solicitação de Recebimento</w:t>
      </w:r>
    </w:p>
    <w:p w14:paraId="2C8F4639" w14:textId="77777777" w:rsidR="0007147E" w:rsidRDefault="0007147E" w:rsidP="0007147E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saldo for </w:t>
      </w:r>
      <w:r>
        <w:rPr>
          <w:rStyle w:val="Forte"/>
          <w:rFonts w:ascii="Segoe UI" w:eastAsiaTheme="majorEastAsia" w:hAnsi="Segoe UI" w:cs="Segoe UI"/>
          <w:color w:val="404040"/>
        </w:rPr>
        <w:t>positivo</w:t>
      </w:r>
      <w:r>
        <w:rPr>
          <w:rFonts w:ascii="Segoe UI" w:hAnsi="Segoe UI" w:cs="Segoe UI"/>
          <w:color w:val="404040"/>
        </w:rPr>
        <w:t>, o Especialista clica em </w:t>
      </w:r>
      <w:r>
        <w:rPr>
          <w:rStyle w:val="Forte"/>
          <w:rFonts w:ascii="Segoe UI" w:eastAsiaTheme="majorEastAsia" w:hAnsi="Segoe UI" w:cs="Segoe UI"/>
          <w:color w:val="404040"/>
        </w:rPr>
        <w:t>"Solicitar"</w:t>
      </w:r>
      <w:r>
        <w:rPr>
          <w:rFonts w:ascii="Segoe UI" w:hAnsi="Segoe UI" w:cs="Segoe UI"/>
          <w:color w:val="404040"/>
        </w:rPr>
        <w:t>.</w:t>
      </w:r>
    </w:p>
    <w:p w14:paraId="0F85C224" w14:textId="77777777" w:rsidR="0007147E" w:rsidRDefault="0007147E" w:rsidP="0007147E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sistema:</w:t>
      </w:r>
    </w:p>
    <w:p w14:paraId="197592DB" w14:textId="77777777" w:rsidR="0007147E" w:rsidRDefault="0007147E" w:rsidP="0007147E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Grava a solicitação com status </w:t>
      </w:r>
      <w:r>
        <w:rPr>
          <w:rStyle w:val="Forte"/>
          <w:rFonts w:ascii="Segoe UI" w:eastAsiaTheme="majorEastAsia" w:hAnsi="Segoe UI" w:cs="Segoe UI"/>
          <w:color w:val="404040"/>
        </w:rPr>
        <w:t>"A Receber"</w:t>
      </w:r>
      <w:r>
        <w:rPr>
          <w:rFonts w:ascii="Segoe UI" w:hAnsi="Segoe UI" w:cs="Segoe UI"/>
          <w:color w:val="404040"/>
        </w:rPr>
        <w:t>.</w:t>
      </w:r>
    </w:p>
    <w:p w14:paraId="4E8FA2BD" w14:textId="77777777" w:rsidR="0007147E" w:rsidRDefault="0007147E" w:rsidP="0007147E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Envia notificação ao Administrador.</w:t>
      </w:r>
    </w:p>
    <w:p w14:paraId="77631BED" w14:textId="77777777" w:rsidR="0007147E" w:rsidRDefault="0007147E" w:rsidP="0007147E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Exibe mensagem: </w:t>
      </w:r>
      <w:r>
        <w:rPr>
          <w:rStyle w:val="nfase"/>
          <w:rFonts w:ascii="Segoe UI" w:eastAsiaTheme="majorEastAsia" w:hAnsi="Segoe UI" w:cs="Segoe UI"/>
          <w:color w:val="404040"/>
        </w:rPr>
        <w:t>"Solicitação enviada. Aguarde processamento."</w:t>
      </w:r>
    </w:p>
    <w:p w14:paraId="30334930" w14:textId="77777777" w:rsidR="0007147E" w:rsidRDefault="0007147E" w:rsidP="0007147E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4: Pagamento (Se Saldo Negativo)</w:t>
      </w:r>
    </w:p>
    <w:p w14:paraId="3A8B741B" w14:textId="77777777" w:rsidR="0007147E" w:rsidRDefault="0007147E" w:rsidP="0007147E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saldo for </w:t>
      </w:r>
      <w:r>
        <w:rPr>
          <w:rStyle w:val="Forte"/>
          <w:rFonts w:ascii="Segoe UI" w:eastAsiaTheme="majorEastAsia" w:hAnsi="Segoe UI" w:cs="Segoe UI"/>
          <w:color w:val="404040"/>
        </w:rPr>
        <w:t>negativo</w:t>
      </w:r>
      <w:r>
        <w:rPr>
          <w:rFonts w:ascii="Segoe UI" w:hAnsi="Segoe UI" w:cs="Segoe UI"/>
          <w:color w:val="404040"/>
        </w:rPr>
        <w:t>, o sistema exibe a opção </w:t>
      </w:r>
      <w:r>
        <w:rPr>
          <w:rStyle w:val="Forte"/>
          <w:rFonts w:ascii="Segoe UI" w:eastAsiaTheme="majorEastAsia" w:hAnsi="Segoe UI" w:cs="Segoe UI"/>
          <w:color w:val="404040"/>
        </w:rPr>
        <w:t>"Pagar"</w:t>
      </w:r>
      <w:r>
        <w:rPr>
          <w:rFonts w:ascii="Segoe UI" w:hAnsi="Segoe UI" w:cs="Segoe UI"/>
          <w:color w:val="404040"/>
        </w:rPr>
        <w:t>.</w:t>
      </w:r>
    </w:p>
    <w:p w14:paraId="12F1F618" w14:textId="77777777" w:rsidR="0007147E" w:rsidRDefault="0007147E" w:rsidP="0007147E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Ao clicar, o sistema:</w:t>
      </w:r>
    </w:p>
    <w:p w14:paraId="677AB8BA" w14:textId="77777777" w:rsidR="0007147E" w:rsidRDefault="0007147E" w:rsidP="0007147E">
      <w:pPr>
        <w:pStyle w:val="ds-markdown-paragraph"/>
        <w:numPr>
          <w:ilvl w:val="1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Gera uma </w:t>
      </w:r>
      <w:r>
        <w:rPr>
          <w:rStyle w:val="Forte"/>
          <w:rFonts w:ascii="Segoe UI" w:eastAsiaTheme="majorEastAsia" w:hAnsi="Segoe UI" w:cs="Segoe UI"/>
          <w:color w:val="404040"/>
        </w:rPr>
        <w:t>chave PIX</w:t>
      </w:r>
      <w:r>
        <w:rPr>
          <w:rFonts w:ascii="Segoe UI" w:hAnsi="Segoe UI" w:cs="Segoe UI"/>
          <w:color w:val="404040"/>
        </w:rPr>
        <w:t> para pagamento.</w:t>
      </w:r>
    </w:p>
    <w:p w14:paraId="6A0DB8BF" w14:textId="77777777" w:rsidR="0007147E" w:rsidRDefault="0007147E" w:rsidP="0007147E">
      <w:pPr>
        <w:pStyle w:val="ds-markdown-paragraph"/>
        <w:numPr>
          <w:ilvl w:val="1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Após confirmação do pagamento, atualiza o status para </w:t>
      </w:r>
      <w:r>
        <w:rPr>
          <w:rStyle w:val="Forte"/>
          <w:rFonts w:ascii="Segoe UI" w:eastAsiaTheme="majorEastAsia" w:hAnsi="Segoe UI" w:cs="Segoe UI"/>
          <w:color w:val="404040"/>
        </w:rPr>
        <w:t>"Fechado"</w:t>
      </w:r>
      <w:r>
        <w:rPr>
          <w:rFonts w:ascii="Segoe UI" w:hAnsi="Segoe UI" w:cs="Segoe UI"/>
          <w:color w:val="404040"/>
        </w:rPr>
        <w:t>.</w:t>
      </w:r>
    </w:p>
    <w:p w14:paraId="2B7556EC" w14:textId="77777777" w:rsidR="0007147E" w:rsidRDefault="0007147E" w:rsidP="0007147E">
      <w:pPr>
        <w:pStyle w:val="ds-markdown-paragraph"/>
        <w:numPr>
          <w:ilvl w:val="1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Retorna à tela anterior.</w:t>
      </w:r>
    </w:p>
    <w:p w14:paraId="4F9465EA" w14:textId="77777777" w:rsidR="0007147E" w:rsidRDefault="00125904" w:rsidP="0007147E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2C7E9DD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B16951B" w14:textId="77777777" w:rsidR="0007147E" w:rsidRDefault="0007147E" w:rsidP="0007147E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160453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</w:t>
      </w:r>
      <w:bookmarkEnd w:id="5"/>
    </w:p>
    <w:p w14:paraId="7C62F124" w14:textId="77777777" w:rsidR="0007147E" w:rsidRDefault="0007147E" w:rsidP="0007147E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FA1: Solicitação em Aberto Existente</w:t>
      </w:r>
    </w:p>
    <w:p w14:paraId="7AC9E517" w14:textId="77777777" w:rsidR="0007147E" w:rsidRDefault="0007147E" w:rsidP="0007147E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Condição:</w:t>
      </w:r>
      <w:r>
        <w:rPr>
          <w:rFonts w:ascii="Segoe UI" w:hAnsi="Segoe UI" w:cs="Segoe UI"/>
          <w:color w:val="404040"/>
        </w:rPr>
        <w:t> Já existe uma solicitação em aberto.</w:t>
      </w:r>
    </w:p>
    <w:p w14:paraId="2E669CAA" w14:textId="77777777" w:rsidR="0007147E" w:rsidRDefault="0007147E" w:rsidP="0007147E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Ação:</w:t>
      </w:r>
      <w:r>
        <w:rPr>
          <w:rFonts w:ascii="Segoe UI" w:hAnsi="Segoe UI" w:cs="Segoe UI"/>
          <w:color w:val="404040"/>
        </w:rPr>
        <w:t> O sistema bloqueia nova solicitação.</w:t>
      </w:r>
    </w:p>
    <w:p w14:paraId="31950298" w14:textId="77777777" w:rsidR="0007147E" w:rsidRDefault="0007147E" w:rsidP="0007147E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Resultado:</w:t>
      </w:r>
      <w:r>
        <w:rPr>
          <w:rFonts w:ascii="Segoe UI" w:hAnsi="Segoe UI" w:cs="Segoe UI"/>
          <w:color w:val="404040"/>
        </w:rPr>
        <w:t> Exibe mensagem: </w:t>
      </w:r>
      <w:r>
        <w:rPr>
          <w:rStyle w:val="nfase"/>
          <w:rFonts w:ascii="Segoe UI" w:eastAsiaTheme="majorEastAsia" w:hAnsi="Segoe UI" w:cs="Segoe UI"/>
          <w:color w:val="404040"/>
        </w:rPr>
        <w:t>"Você já possui uma solicitação em aberto. Aguarde processamento."</w:t>
      </w:r>
    </w:p>
    <w:p w14:paraId="3C915D15" w14:textId="77777777" w:rsidR="0007147E" w:rsidRDefault="0007147E" w:rsidP="0007147E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FA2: Data Inicial Automática</w:t>
      </w:r>
    </w:p>
    <w:p w14:paraId="2FACBCA1" w14:textId="77777777" w:rsidR="0007147E" w:rsidRDefault="0007147E" w:rsidP="0007147E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Condição:</w:t>
      </w:r>
      <w:r>
        <w:rPr>
          <w:rFonts w:ascii="Segoe UI" w:hAnsi="Segoe UI" w:cs="Segoe UI"/>
          <w:color w:val="404040"/>
        </w:rPr>
        <w:t> O Especialista não define data inicial.</w:t>
      </w:r>
    </w:p>
    <w:p w14:paraId="10CD49B4" w14:textId="77777777" w:rsidR="0007147E" w:rsidRDefault="0007147E" w:rsidP="0007147E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Ação:</w:t>
      </w:r>
      <w:r>
        <w:rPr>
          <w:rFonts w:ascii="Segoe UI" w:hAnsi="Segoe UI" w:cs="Segoe UI"/>
          <w:color w:val="404040"/>
        </w:rPr>
        <w:t> O sistema preenche automaticamente com a </w:t>
      </w:r>
      <w:r>
        <w:rPr>
          <w:rStyle w:val="Forte"/>
          <w:rFonts w:ascii="Segoe UI" w:eastAsiaTheme="majorEastAsia" w:hAnsi="Segoe UI" w:cs="Segoe UI"/>
          <w:color w:val="404040"/>
        </w:rPr>
        <w:t>data final da última solicitação</w:t>
      </w:r>
      <w:r>
        <w:rPr>
          <w:rFonts w:ascii="Segoe UI" w:hAnsi="Segoe UI" w:cs="Segoe UI"/>
          <w:color w:val="404040"/>
        </w:rPr>
        <w:t>.</w:t>
      </w:r>
    </w:p>
    <w:p w14:paraId="2E91305F" w14:textId="77777777" w:rsidR="0007147E" w:rsidRDefault="0007147E" w:rsidP="0007147E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Resultado:</w:t>
      </w:r>
      <w:r>
        <w:rPr>
          <w:rFonts w:ascii="Segoe UI" w:hAnsi="Segoe UI" w:cs="Segoe UI"/>
          <w:color w:val="404040"/>
        </w:rPr>
        <w:t> Evita sobreposição de períodos.</w:t>
      </w:r>
    </w:p>
    <w:p w14:paraId="12F965E9" w14:textId="77777777" w:rsidR="0007147E" w:rsidRDefault="0007147E" w:rsidP="0007147E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FA3: Sem Consultas no Período</w:t>
      </w:r>
    </w:p>
    <w:p w14:paraId="04C7545F" w14:textId="77777777" w:rsidR="0007147E" w:rsidRDefault="0007147E" w:rsidP="0007147E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Condição:</w:t>
      </w:r>
      <w:r>
        <w:rPr>
          <w:rFonts w:ascii="Segoe UI" w:hAnsi="Segoe UI" w:cs="Segoe UI"/>
          <w:color w:val="404040"/>
        </w:rPr>
        <w:t> Não há consultas no intervalo selecionado.</w:t>
      </w:r>
    </w:p>
    <w:p w14:paraId="6DFC60E1" w14:textId="77777777" w:rsidR="0007147E" w:rsidRDefault="0007147E" w:rsidP="0007147E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Ação:</w:t>
      </w:r>
      <w:r>
        <w:rPr>
          <w:rFonts w:ascii="Segoe UI" w:hAnsi="Segoe UI" w:cs="Segoe UI"/>
          <w:color w:val="404040"/>
        </w:rPr>
        <w:t> O sistema exibe: </w:t>
      </w:r>
      <w:r>
        <w:rPr>
          <w:rStyle w:val="nfase"/>
          <w:rFonts w:ascii="Segoe UI" w:eastAsiaTheme="majorEastAsia" w:hAnsi="Segoe UI" w:cs="Segoe UI"/>
          <w:color w:val="404040"/>
        </w:rPr>
        <w:t>"Nenhum recebimento encontrado no período."</w:t>
      </w:r>
    </w:p>
    <w:p w14:paraId="061D8390" w14:textId="77777777" w:rsidR="0007147E" w:rsidRDefault="00125904" w:rsidP="0007147E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A63B7B9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54CED7A" w14:textId="77777777" w:rsidR="0007147E" w:rsidRDefault="0007147E" w:rsidP="0007147E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160454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</w:t>
      </w:r>
      <w:bookmarkEnd w:id="6"/>
    </w:p>
    <w:p w14:paraId="633F23B4" w14:textId="77777777" w:rsidR="0007147E" w:rsidRDefault="0007147E" w:rsidP="0007147E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solicitação é registrada no sistema com status </w:t>
      </w:r>
      <w:r>
        <w:rPr>
          <w:rStyle w:val="Forte"/>
          <w:rFonts w:ascii="Segoe UI" w:eastAsiaTheme="majorEastAsia" w:hAnsi="Segoe UI" w:cs="Segoe UI"/>
          <w:color w:val="404040"/>
        </w:rPr>
        <w:t>"Aberto"</w:t>
      </w:r>
      <w:r>
        <w:rPr>
          <w:rFonts w:ascii="Segoe UI" w:hAnsi="Segoe UI" w:cs="Segoe UI"/>
          <w:color w:val="404040"/>
        </w:rPr>
        <w:t> ou </w:t>
      </w:r>
      <w:r>
        <w:rPr>
          <w:rStyle w:val="Forte"/>
          <w:rFonts w:ascii="Segoe UI" w:eastAsiaTheme="majorEastAsia" w:hAnsi="Segoe UI" w:cs="Segoe UI"/>
          <w:color w:val="404040"/>
        </w:rPr>
        <w:t>"Fechado"</w:t>
      </w:r>
      <w:r>
        <w:rPr>
          <w:rFonts w:ascii="Segoe UI" w:hAnsi="Segoe UI" w:cs="Segoe UI"/>
          <w:color w:val="404040"/>
        </w:rPr>
        <w:t>.</w:t>
      </w:r>
    </w:p>
    <w:p w14:paraId="0849AE0D" w14:textId="77777777" w:rsidR="0007147E" w:rsidRDefault="0007147E" w:rsidP="0007147E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Administrador é notificado para aprovação (se saldo positivo).</w:t>
      </w:r>
    </w:p>
    <w:p w14:paraId="0DA6CD4B" w14:textId="77777777" w:rsidR="0007147E" w:rsidRDefault="0007147E" w:rsidP="0007147E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saldo é atualizado após pagamento (se saldo negativo).</w:t>
      </w:r>
    </w:p>
    <w:p w14:paraId="531E5BEF" w14:textId="77777777" w:rsidR="0007147E" w:rsidRDefault="00125904" w:rsidP="0007147E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E8C1863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EB9C7AD" w14:textId="77777777" w:rsidR="0007147E" w:rsidRDefault="0007147E" w:rsidP="0007147E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160455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7. Regras de Negócio</w:t>
      </w:r>
      <w:bookmarkEnd w:id="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305"/>
        <w:gridCol w:w="5501"/>
      </w:tblGrid>
      <w:tr w:rsidR="0007147E" w14:paraId="71659A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2E083F" w14:textId="77777777" w:rsidR="0007147E" w:rsidRDefault="0007147E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FF2EE8" w14:textId="77777777" w:rsidR="0007147E" w:rsidRDefault="0007147E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Regra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B741D6" w14:textId="77777777" w:rsidR="0007147E" w:rsidRDefault="0007147E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Descrição</w:t>
            </w:r>
          </w:p>
        </w:tc>
      </w:tr>
      <w:tr w:rsidR="0007147E" w14:paraId="01BC3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E48EE4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4AA6CF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Única solicitação em aberto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EE0ED9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Especialista só pode ter </w:t>
            </w:r>
            <w:r>
              <w:rPr>
                <w:rStyle w:val="Forte"/>
                <w:sz w:val="23"/>
                <w:szCs w:val="23"/>
              </w:rPr>
              <w:t>uma</w:t>
            </w:r>
            <w:r>
              <w:rPr>
                <w:sz w:val="23"/>
                <w:szCs w:val="23"/>
              </w:rPr>
              <w:t> solicitação pendente por vez.</w:t>
            </w:r>
          </w:p>
        </w:tc>
      </w:tr>
      <w:tr w:rsidR="0007147E" w14:paraId="624BB7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B399CB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1FC214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 inicial automática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655A74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 não informada, a data inicial deve ser a </w:t>
            </w:r>
            <w:r>
              <w:rPr>
                <w:rStyle w:val="Forte"/>
                <w:sz w:val="23"/>
                <w:szCs w:val="23"/>
              </w:rPr>
              <w:t>data final da última solicitação</w:t>
            </w:r>
            <w:r>
              <w:rPr>
                <w:sz w:val="23"/>
                <w:szCs w:val="23"/>
              </w:rPr>
              <w:t>.</w:t>
            </w:r>
          </w:p>
        </w:tc>
      </w:tr>
      <w:tr w:rsidR="0007147E" w14:paraId="79B15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D7455D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8CA700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Cálculo de comissões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EF76E7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 </w:t>
            </w:r>
            <w:r>
              <w:rPr>
                <w:rStyle w:val="Forte"/>
                <w:sz w:val="23"/>
                <w:szCs w:val="23"/>
              </w:rPr>
              <w:t>Comissão Clínica</w:t>
            </w:r>
            <w:r>
              <w:rPr>
                <w:sz w:val="23"/>
                <w:szCs w:val="23"/>
              </w:rPr>
              <w:t>: </w:t>
            </w:r>
            <w:r>
              <w:rPr>
                <w:rStyle w:val="CdigoHTML"/>
                <w:rFonts w:ascii="var(--ds-font-family-code)" w:eastAsiaTheme="majorEastAsia" w:hAnsi="var(--ds-font-family-code)"/>
              </w:rPr>
              <w:t>(Total Pix + Total Dinheiro + Total Maquineta + Total Cartão) * %Clínica</w:t>
            </w:r>
            <w:r>
              <w:rPr>
                <w:sz w:val="23"/>
                <w:szCs w:val="23"/>
              </w:rPr>
              <w:br/>
              <w:t>- </w:t>
            </w:r>
            <w:r>
              <w:rPr>
                <w:rStyle w:val="Forte"/>
                <w:sz w:val="23"/>
                <w:szCs w:val="23"/>
              </w:rPr>
              <w:t>Comissão Inclua</w:t>
            </w:r>
            <w:r>
              <w:rPr>
                <w:sz w:val="23"/>
                <w:szCs w:val="23"/>
              </w:rPr>
              <w:t>: </w:t>
            </w:r>
            <w:r>
              <w:rPr>
                <w:rStyle w:val="CdigoHTML"/>
                <w:rFonts w:ascii="var(--ds-font-family-code)" w:eastAsiaTheme="majorEastAsia" w:hAnsi="var(--ds-font-family-code)"/>
              </w:rPr>
              <w:t>(Total Pix + Total Dinheiro + Total Maquineta + Total Cartão) * %Inclua</w:t>
            </w:r>
          </w:p>
        </w:tc>
      </w:tr>
      <w:tr w:rsidR="0007147E" w14:paraId="11C3A1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36A505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65862A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Status de solicitação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D8A877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 </w:t>
            </w:r>
            <w:r>
              <w:rPr>
                <w:rStyle w:val="Forte"/>
                <w:sz w:val="23"/>
                <w:szCs w:val="23"/>
              </w:rPr>
              <w:t>Saldo positivo</w:t>
            </w:r>
            <w:r>
              <w:rPr>
                <w:sz w:val="23"/>
                <w:szCs w:val="23"/>
              </w:rPr>
              <w:t>: "A Receber"</w:t>
            </w:r>
            <w:r>
              <w:rPr>
                <w:sz w:val="23"/>
                <w:szCs w:val="23"/>
              </w:rPr>
              <w:br/>
              <w:t>- </w:t>
            </w:r>
            <w:r>
              <w:rPr>
                <w:rStyle w:val="Forte"/>
                <w:sz w:val="23"/>
                <w:szCs w:val="23"/>
              </w:rPr>
              <w:t>Saldo negativo</w:t>
            </w:r>
            <w:r>
              <w:rPr>
                <w:sz w:val="23"/>
                <w:szCs w:val="23"/>
              </w:rPr>
              <w:t>: "A Pagar"</w:t>
            </w:r>
          </w:p>
        </w:tc>
      </w:tr>
      <w:tr w:rsidR="0007147E" w14:paraId="2AB47A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117BB6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C3BC09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Geração de PIX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18F55" w14:textId="77777777" w:rsidR="0007147E" w:rsidRDefault="0007147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sistema deve gerar uma </w:t>
            </w:r>
            <w:r>
              <w:rPr>
                <w:rStyle w:val="Forte"/>
                <w:sz w:val="23"/>
                <w:szCs w:val="23"/>
              </w:rPr>
              <w:t>chave PIX válida</w:t>
            </w:r>
            <w:r>
              <w:rPr>
                <w:sz w:val="23"/>
                <w:szCs w:val="23"/>
              </w:rPr>
              <w:t> para pagamentos pendentes.</w:t>
            </w:r>
          </w:p>
        </w:tc>
      </w:tr>
    </w:tbl>
    <w:p w14:paraId="480C3A14" w14:textId="77777777" w:rsidR="007F2AE5" w:rsidRDefault="007F2AE5"/>
    <w:p w14:paraId="181CDB4C" w14:textId="77777777" w:rsidR="00627B9D" w:rsidRDefault="00627B9D"/>
    <w:p w14:paraId="2615B7C5" w14:textId="77777777" w:rsidR="00627B9D" w:rsidRDefault="00627B9D"/>
    <w:p w14:paraId="2A37CD25" w14:textId="77777777" w:rsidR="00627B9D" w:rsidRDefault="00627B9D"/>
    <w:p w14:paraId="39C5D058" w14:textId="77777777" w:rsidR="00627B9D" w:rsidRDefault="00627B9D"/>
    <w:p w14:paraId="74D699E1" w14:textId="77777777" w:rsidR="00627B9D" w:rsidRDefault="00627B9D"/>
    <w:p w14:paraId="67DA4BBD" w14:textId="77777777" w:rsidR="00627B9D" w:rsidRDefault="00627B9D"/>
    <w:p w14:paraId="3C988D5E" w14:textId="77777777" w:rsidR="00F131E6" w:rsidRDefault="00F131E6"/>
    <w:p w14:paraId="437424B7" w14:textId="77777777" w:rsidR="00F131E6" w:rsidRDefault="00F131E6"/>
    <w:p w14:paraId="59B16AF4" w14:textId="77777777" w:rsidR="00627B9D" w:rsidRDefault="00627B9D"/>
    <w:p w14:paraId="0660F0C1" w14:textId="77777777" w:rsidR="00E171BF" w:rsidRDefault="00E171BF"/>
    <w:p w14:paraId="5000D4FC" w14:textId="77777777" w:rsidR="00E171BF" w:rsidRDefault="00E171BF"/>
    <w:p w14:paraId="4AF79C37" w14:textId="77777777" w:rsidR="00E171BF" w:rsidRDefault="00E171BF"/>
    <w:p w14:paraId="1830CD90" w14:textId="77777777" w:rsidR="00E171BF" w:rsidRDefault="00E171BF"/>
    <w:p w14:paraId="234AD027" w14:textId="77777777" w:rsidR="00466C8D" w:rsidRDefault="00466C8D"/>
    <w:p w14:paraId="08201C8C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3C545BD5" w14:textId="77777777" w:rsidTr="007F2AE5">
        <w:tc>
          <w:tcPr>
            <w:tcW w:w="2865" w:type="dxa"/>
          </w:tcPr>
          <w:p w14:paraId="52F3D90F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6FDB091C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40F97042" w14:textId="77777777" w:rsidR="007F2AE5" w:rsidRDefault="00E70729" w:rsidP="00035F12">
            <w:pPr>
              <w:jc w:val="center"/>
            </w:pPr>
            <w:r>
              <w:t>20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0B53DBA4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68DEE" w14:textId="77777777" w:rsidR="00125904" w:rsidRDefault="00125904" w:rsidP="003370F5">
      <w:pPr>
        <w:spacing w:after="0" w:line="240" w:lineRule="auto"/>
      </w:pPr>
      <w:r>
        <w:separator/>
      </w:r>
    </w:p>
  </w:endnote>
  <w:endnote w:type="continuationSeparator" w:id="0">
    <w:p w14:paraId="119C6E67" w14:textId="77777777" w:rsidR="00125904" w:rsidRDefault="00125904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C78E2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59568" w14:textId="77777777" w:rsidR="00125904" w:rsidRDefault="00125904" w:rsidP="003370F5">
      <w:pPr>
        <w:spacing w:after="0" w:line="240" w:lineRule="auto"/>
      </w:pPr>
      <w:r>
        <w:separator/>
      </w:r>
    </w:p>
  </w:footnote>
  <w:footnote w:type="continuationSeparator" w:id="0">
    <w:p w14:paraId="075119A6" w14:textId="77777777" w:rsidR="00125904" w:rsidRDefault="00125904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FCCF2" w14:textId="77777777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5E2244" wp14:editId="2D558164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D2D93">
      <w:t>LISTAR PACIENTES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E5B41"/>
    <w:multiLevelType w:val="multilevel"/>
    <w:tmpl w:val="475E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621DC"/>
    <w:multiLevelType w:val="multilevel"/>
    <w:tmpl w:val="3EC2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F639F"/>
    <w:multiLevelType w:val="multilevel"/>
    <w:tmpl w:val="526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DC7E6F"/>
    <w:multiLevelType w:val="multilevel"/>
    <w:tmpl w:val="92FE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1278C7"/>
    <w:multiLevelType w:val="multilevel"/>
    <w:tmpl w:val="577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8E51DF"/>
    <w:multiLevelType w:val="multilevel"/>
    <w:tmpl w:val="3D0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040A9F"/>
    <w:multiLevelType w:val="multilevel"/>
    <w:tmpl w:val="29A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761C6B"/>
    <w:multiLevelType w:val="multilevel"/>
    <w:tmpl w:val="F62C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513A8E"/>
    <w:multiLevelType w:val="multilevel"/>
    <w:tmpl w:val="1998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D451DA"/>
    <w:multiLevelType w:val="multilevel"/>
    <w:tmpl w:val="BC8C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7"/>
  </w:num>
  <w:num w:numId="2" w16cid:durableId="2139370942">
    <w:abstractNumId w:val="91"/>
  </w:num>
  <w:num w:numId="3" w16cid:durableId="1914462351">
    <w:abstractNumId w:val="142"/>
  </w:num>
  <w:num w:numId="4" w16cid:durableId="1275942050">
    <w:abstractNumId w:val="51"/>
  </w:num>
  <w:num w:numId="5" w16cid:durableId="248346820">
    <w:abstractNumId w:val="23"/>
  </w:num>
  <w:num w:numId="6" w16cid:durableId="1122966246">
    <w:abstractNumId w:val="95"/>
  </w:num>
  <w:num w:numId="7" w16cid:durableId="1221408314">
    <w:abstractNumId w:val="25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5"/>
  </w:num>
  <w:num w:numId="11" w16cid:durableId="787821814">
    <w:abstractNumId w:val="124"/>
  </w:num>
  <w:num w:numId="12" w16cid:durableId="2083990212">
    <w:abstractNumId w:val="9"/>
  </w:num>
  <w:num w:numId="13" w16cid:durableId="1621060670">
    <w:abstractNumId w:val="108"/>
  </w:num>
  <w:num w:numId="14" w16cid:durableId="1998607255">
    <w:abstractNumId w:val="87"/>
  </w:num>
  <w:num w:numId="15" w16cid:durableId="444614049">
    <w:abstractNumId w:val="30"/>
  </w:num>
  <w:num w:numId="16" w16cid:durableId="2084983850">
    <w:abstractNumId w:val="141"/>
  </w:num>
  <w:num w:numId="17" w16cid:durableId="1147937307">
    <w:abstractNumId w:val="28"/>
  </w:num>
  <w:num w:numId="18" w16cid:durableId="1559705791">
    <w:abstractNumId w:val="44"/>
  </w:num>
  <w:num w:numId="19" w16cid:durableId="887228126">
    <w:abstractNumId w:val="64"/>
  </w:num>
  <w:num w:numId="20" w16cid:durableId="1082683975">
    <w:abstractNumId w:val="66"/>
  </w:num>
  <w:num w:numId="21" w16cid:durableId="1880586729">
    <w:abstractNumId w:val="122"/>
  </w:num>
  <w:num w:numId="22" w16cid:durableId="1042485735">
    <w:abstractNumId w:val="110"/>
  </w:num>
  <w:num w:numId="23" w16cid:durableId="1639145655">
    <w:abstractNumId w:val="138"/>
  </w:num>
  <w:num w:numId="24" w16cid:durableId="687633536">
    <w:abstractNumId w:val="54"/>
  </w:num>
  <w:num w:numId="25" w16cid:durableId="1652978374">
    <w:abstractNumId w:val="38"/>
  </w:num>
  <w:num w:numId="26" w16cid:durableId="326173566">
    <w:abstractNumId w:val="118"/>
  </w:num>
  <w:num w:numId="27" w16cid:durableId="1331174392">
    <w:abstractNumId w:val="61"/>
  </w:num>
  <w:num w:numId="28" w16cid:durableId="736785703">
    <w:abstractNumId w:val="35"/>
  </w:num>
  <w:num w:numId="29" w16cid:durableId="1636377276">
    <w:abstractNumId w:val="34"/>
  </w:num>
  <w:num w:numId="30" w16cid:durableId="478965834">
    <w:abstractNumId w:val="96"/>
  </w:num>
  <w:num w:numId="31" w16cid:durableId="769398609">
    <w:abstractNumId w:val="45"/>
  </w:num>
  <w:num w:numId="32" w16cid:durableId="1860773765">
    <w:abstractNumId w:val="37"/>
  </w:num>
  <w:num w:numId="33" w16cid:durableId="525408398">
    <w:abstractNumId w:val="76"/>
  </w:num>
  <w:num w:numId="34" w16cid:durableId="1719936512">
    <w:abstractNumId w:val="74"/>
  </w:num>
  <w:num w:numId="35" w16cid:durableId="1138183058">
    <w:abstractNumId w:val="15"/>
  </w:num>
  <w:num w:numId="36" w16cid:durableId="905993429">
    <w:abstractNumId w:val="115"/>
  </w:num>
  <w:num w:numId="37" w16cid:durableId="742413987">
    <w:abstractNumId w:val="43"/>
  </w:num>
  <w:num w:numId="38" w16cid:durableId="1309481265">
    <w:abstractNumId w:val="130"/>
  </w:num>
  <w:num w:numId="39" w16cid:durableId="432937182">
    <w:abstractNumId w:val="18"/>
  </w:num>
  <w:num w:numId="40" w16cid:durableId="1468745388">
    <w:abstractNumId w:val="72"/>
  </w:num>
  <w:num w:numId="41" w16cid:durableId="1548681879">
    <w:abstractNumId w:val="139"/>
  </w:num>
  <w:num w:numId="42" w16cid:durableId="1653212376">
    <w:abstractNumId w:val="92"/>
  </w:num>
  <w:num w:numId="43" w16cid:durableId="1562444049">
    <w:abstractNumId w:val="21"/>
  </w:num>
  <w:num w:numId="44" w16cid:durableId="189343391">
    <w:abstractNumId w:val="33"/>
  </w:num>
  <w:num w:numId="45" w16cid:durableId="466361826">
    <w:abstractNumId w:val="121"/>
  </w:num>
  <w:num w:numId="46" w16cid:durableId="2039313387">
    <w:abstractNumId w:val="31"/>
  </w:num>
  <w:num w:numId="47" w16cid:durableId="2104954814">
    <w:abstractNumId w:val="113"/>
  </w:num>
  <w:num w:numId="48" w16cid:durableId="1408919497">
    <w:abstractNumId w:val="57"/>
  </w:num>
  <w:num w:numId="49" w16cid:durableId="1929657202">
    <w:abstractNumId w:val="98"/>
  </w:num>
  <w:num w:numId="50" w16cid:durableId="1295409307">
    <w:abstractNumId w:val="69"/>
  </w:num>
  <w:num w:numId="51" w16cid:durableId="900363819">
    <w:abstractNumId w:val="50"/>
  </w:num>
  <w:num w:numId="52" w16cid:durableId="1166091911">
    <w:abstractNumId w:val="13"/>
  </w:num>
  <w:num w:numId="53" w16cid:durableId="81609973">
    <w:abstractNumId w:val="86"/>
  </w:num>
  <w:num w:numId="54" w16cid:durableId="461194171">
    <w:abstractNumId w:val="41"/>
  </w:num>
  <w:num w:numId="55" w16cid:durableId="841814879">
    <w:abstractNumId w:val="46"/>
  </w:num>
  <w:num w:numId="56" w16cid:durableId="1618220161">
    <w:abstractNumId w:val="126"/>
  </w:num>
  <w:num w:numId="57" w16cid:durableId="1510947254">
    <w:abstractNumId w:val="93"/>
  </w:num>
  <w:num w:numId="58" w16cid:durableId="416100704">
    <w:abstractNumId w:val="62"/>
  </w:num>
  <w:num w:numId="59" w16cid:durableId="1517965679">
    <w:abstractNumId w:val="112"/>
  </w:num>
  <w:num w:numId="60" w16cid:durableId="1209150639">
    <w:abstractNumId w:val="125"/>
  </w:num>
  <w:num w:numId="61" w16cid:durableId="2016683365">
    <w:abstractNumId w:val="127"/>
  </w:num>
  <w:num w:numId="62" w16cid:durableId="1153722290">
    <w:abstractNumId w:val="106"/>
  </w:num>
  <w:num w:numId="63" w16cid:durableId="1302150048">
    <w:abstractNumId w:val="136"/>
  </w:num>
  <w:num w:numId="64" w16cid:durableId="1496187817">
    <w:abstractNumId w:val="100"/>
  </w:num>
  <w:num w:numId="65" w16cid:durableId="660548535">
    <w:abstractNumId w:val="53"/>
  </w:num>
  <w:num w:numId="66" w16cid:durableId="788012072">
    <w:abstractNumId w:val="79"/>
  </w:num>
  <w:num w:numId="67" w16cid:durableId="1184512483">
    <w:abstractNumId w:val="104"/>
  </w:num>
  <w:num w:numId="68" w16cid:durableId="751050927">
    <w:abstractNumId w:val="131"/>
  </w:num>
  <w:num w:numId="69" w16cid:durableId="1846436085">
    <w:abstractNumId w:val="36"/>
  </w:num>
  <w:num w:numId="70" w16cid:durableId="1979416287">
    <w:abstractNumId w:val="129"/>
  </w:num>
  <w:num w:numId="71" w16cid:durableId="653339855">
    <w:abstractNumId w:val="14"/>
  </w:num>
  <w:num w:numId="72" w16cid:durableId="376319626">
    <w:abstractNumId w:val="83"/>
  </w:num>
  <w:num w:numId="73" w16cid:durableId="149757390">
    <w:abstractNumId w:val="42"/>
  </w:num>
  <w:num w:numId="74" w16cid:durableId="1181704723">
    <w:abstractNumId w:val="52"/>
  </w:num>
  <w:num w:numId="75" w16cid:durableId="2138064849">
    <w:abstractNumId w:val="85"/>
  </w:num>
  <w:num w:numId="76" w16cid:durableId="357194138">
    <w:abstractNumId w:val="3"/>
  </w:num>
  <w:num w:numId="77" w16cid:durableId="1057390557">
    <w:abstractNumId w:val="47"/>
  </w:num>
  <w:num w:numId="78" w16cid:durableId="575096229">
    <w:abstractNumId w:val="24"/>
  </w:num>
  <w:num w:numId="79" w16cid:durableId="1925869180">
    <w:abstractNumId w:val="73"/>
  </w:num>
  <w:num w:numId="80" w16cid:durableId="1838881460">
    <w:abstractNumId w:val="88"/>
  </w:num>
  <w:num w:numId="81" w16cid:durableId="181748791">
    <w:abstractNumId w:val="40"/>
  </w:num>
  <w:num w:numId="82" w16cid:durableId="1906456118">
    <w:abstractNumId w:val="68"/>
  </w:num>
  <w:num w:numId="83" w16cid:durableId="262302130">
    <w:abstractNumId w:val="123"/>
  </w:num>
  <w:num w:numId="84" w16cid:durableId="1430849138">
    <w:abstractNumId w:val="20"/>
  </w:num>
  <w:num w:numId="85" w16cid:durableId="1862544107">
    <w:abstractNumId w:val="132"/>
  </w:num>
  <w:num w:numId="86" w16cid:durableId="2116511594">
    <w:abstractNumId w:val="60"/>
  </w:num>
  <w:num w:numId="87" w16cid:durableId="2072384659">
    <w:abstractNumId w:val="48"/>
  </w:num>
  <w:num w:numId="88" w16cid:durableId="37320459">
    <w:abstractNumId w:val="8"/>
  </w:num>
  <w:num w:numId="89" w16cid:durableId="641614003">
    <w:abstractNumId w:val="82"/>
  </w:num>
  <w:num w:numId="90" w16cid:durableId="1811439186">
    <w:abstractNumId w:val="84"/>
  </w:num>
  <w:num w:numId="91" w16cid:durableId="1087381279">
    <w:abstractNumId w:val="49"/>
  </w:num>
  <w:num w:numId="92" w16cid:durableId="1195466039">
    <w:abstractNumId w:val="58"/>
  </w:num>
  <w:num w:numId="93" w16cid:durableId="797601719">
    <w:abstractNumId w:val="102"/>
  </w:num>
  <w:num w:numId="94" w16cid:durableId="2068724371">
    <w:abstractNumId w:val="10"/>
  </w:num>
  <w:num w:numId="95" w16cid:durableId="938561095">
    <w:abstractNumId w:val="114"/>
  </w:num>
  <w:num w:numId="96" w16cid:durableId="2140688707">
    <w:abstractNumId w:val="77"/>
  </w:num>
  <w:num w:numId="97" w16cid:durableId="25256977">
    <w:abstractNumId w:val="135"/>
  </w:num>
  <w:num w:numId="98" w16cid:durableId="1082339350">
    <w:abstractNumId w:val="65"/>
  </w:num>
  <w:num w:numId="99" w16cid:durableId="255141704">
    <w:abstractNumId w:val="133"/>
  </w:num>
  <w:num w:numId="100" w16cid:durableId="970095904">
    <w:abstractNumId w:val="75"/>
  </w:num>
  <w:num w:numId="101" w16cid:durableId="2082754738">
    <w:abstractNumId w:val="128"/>
  </w:num>
  <w:num w:numId="102" w16cid:durableId="347216742">
    <w:abstractNumId w:val="80"/>
  </w:num>
  <w:num w:numId="103" w16cid:durableId="1464346861">
    <w:abstractNumId w:val="78"/>
  </w:num>
  <w:num w:numId="104" w16cid:durableId="420756931">
    <w:abstractNumId w:val="99"/>
  </w:num>
  <w:num w:numId="105" w16cid:durableId="120266814">
    <w:abstractNumId w:val="16"/>
  </w:num>
  <w:num w:numId="106" w16cid:durableId="341010339">
    <w:abstractNumId w:val="39"/>
  </w:num>
  <w:num w:numId="107" w16cid:durableId="77295676">
    <w:abstractNumId w:val="32"/>
  </w:num>
  <w:num w:numId="108" w16cid:durableId="1879665396">
    <w:abstractNumId w:val="144"/>
  </w:num>
  <w:num w:numId="109" w16cid:durableId="430443048">
    <w:abstractNumId w:val="12"/>
  </w:num>
  <w:num w:numId="110" w16cid:durableId="1939018150">
    <w:abstractNumId w:val="116"/>
  </w:num>
  <w:num w:numId="111" w16cid:durableId="1518930974">
    <w:abstractNumId w:val="90"/>
  </w:num>
  <w:num w:numId="112" w16cid:durableId="1649749363">
    <w:abstractNumId w:val="11"/>
  </w:num>
  <w:num w:numId="113" w16cid:durableId="1231387711">
    <w:abstractNumId w:val="120"/>
  </w:num>
  <w:num w:numId="114" w16cid:durableId="1778477886">
    <w:abstractNumId w:val="101"/>
  </w:num>
  <w:num w:numId="115" w16cid:durableId="917131921">
    <w:abstractNumId w:val="4"/>
  </w:num>
  <w:num w:numId="116" w16cid:durableId="1884899198">
    <w:abstractNumId w:val="70"/>
  </w:num>
  <w:num w:numId="117" w16cid:durableId="1504783917">
    <w:abstractNumId w:val="134"/>
  </w:num>
  <w:num w:numId="118" w16cid:durableId="335160208">
    <w:abstractNumId w:val="59"/>
  </w:num>
  <w:num w:numId="119" w16cid:durableId="283314802">
    <w:abstractNumId w:val="27"/>
  </w:num>
  <w:num w:numId="120" w16cid:durableId="1705128771">
    <w:abstractNumId w:val="109"/>
  </w:num>
  <w:num w:numId="121" w16cid:durableId="1640643392">
    <w:abstractNumId w:val="81"/>
  </w:num>
  <w:num w:numId="122" w16cid:durableId="1302462585">
    <w:abstractNumId w:val="107"/>
  </w:num>
  <w:num w:numId="123" w16cid:durableId="1810710815">
    <w:abstractNumId w:val="103"/>
  </w:num>
  <w:num w:numId="124" w16cid:durableId="993605605">
    <w:abstractNumId w:val="89"/>
  </w:num>
  <w:num w:numId="125" w16cid:durableId="442261907">
    <w:abstractNumId w:val="26"/>
  </w:num>
  <w:num w:numId="126" w16cid:durableId="651645707">
    <w:abstractNumId w:val="19"/>
  </w:num>
  <w:num w:numId="127" w16cid:durableId="913248679">
    <w:abstractNumId w:val="29"/>
  </w:num>
  <w:num w:numId="128" w16cid:durableId="421295706">
    <w:abstractNumId w:val="111"/>
  </w:num>
  <w:num w:numId="129" w16cid:durableId="368264422">
    <w:abstractNumId w:val="55"/>
  </w:num>
  <w:num w:numId="130" w16cid:durableId="39134148">
    <w:abstractNumId w:val="63"/>
  </w:num>
  <w:num w:numId="131" w16cid:durableId="739906484">
    <w:abstractNumId w:val="143"/>
  </w:num>
  <w:num w:numId="132" w16cid:durableId="1183939784">
    <w:abstractNumId w:val="71"/>
  </w:num>
  <w:num w:numId="133" w16cid:durableId="1090739329">
    <w:abstractNumId w:val="119"/>
  </w:num>
  <w:num w:numId="134" w16cid:durableId="1745227077">
    <w:abstractNumId w:val="6"/>
  </w:num>
  <w:num w:numId="135" w16cid:durableId="263464131">
    <w:abstractNumId w:val="22"/>
  </w:num>
  <w:num w:numId="136" w16cid:durableId="893393738">
    <w:abstractNumId w:val="137"/>
  </w:num>
  <w:num w:numId="137" w16cid:durableId="50539849">
    <w:abstractNumId w:val="7"/>
  </w:num>
  <w:num w:numId="138" w16cid:durableId="2133740375">
    <w:abstractNumId w:val="140"/>
  </w:num>
  <w:num w:numId="139" w16cid:durableId="215707349">
    <w:abstractNumId w:val="5"/>
  </w:num>
  <w:num w:numId="140" w16cid:durableId="439304923">
    <w:abstractNumId w:val="56"/>
  </w:num>
  <w:num w:numId="141" w16cid:durableId="736707886">
    <w:abstractNumId w:val="2"/>
  </w:num>
  <w:num w:numId="142" w16cid:durableId="1899172839">
    <w:abstractNumId w:val="67"/>
  </w:num>
  <w:num w:numId="143" w16cid:durableId="474419663">
    <w:abstractNumId w:val="94"/>
  </w:num>
  <w:num w:numId="144" w16cid:durableId="1810704109">
    <w:abstractNumId w:val="117"/>
  </w:num>
  <w:num w:numId="145" w16cid:durableId="616825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EB"/>
    <w:rsid w:val="000009CD"/>
    <w:rsid w:val="000079BD"/>
    <w:rsid w:val="00031032"/>
    <w:rsid w:val="00035F12"/>
    <w:rsid w:val="0007147E"/>
    <w:rsid w:val="0007375A"/>
    <w:rsid w:val="000C6A92"/>
    <w:rsid w:val="00125904"/>
    <w:rsid w:val="001737C3"/>
    <w:rsid w:val="00201B8D"/>
    <w:rsid w:val="00241C63"/>
    <w:rsid w:val="00260259"/>
    <w:rsid w:val="00276E62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CF10EB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4A7795"/>
  <w15:chartTrackingRefBased/>
  <w15:docId w15:val="{DC61A810-6762-184F-972D-9EACB512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0714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2</TotalTime>
  <Pages>6</Pages>
  <Words>583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Recebimentos</dc:subject>
  <dc:creator>mateus alves</dc:creator>
  <cp:keywords/>
  <dc:description/>
  <cp:lastModifiedBy>Mateus Alves</cp:lastModifiedBy>
  <cp:revision>2</cp:revision>
  <dcterms:created xsi:type="dcterms:W3CDTF">2025-07-23T13:51:00Z</dcterms:created>
  <dcterms:modified xsi:type="dcterms:W3CDTF">2025-07-23T13:55:00Z</dcterms:modified>
</cp:coreProperties>
</file>