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26C4B096" w14:textId="77777777" w:rsidR="003370F5" w:rsidRDefault="003370F5">
          <w:pPr>
            <w:pStyle w:val="SemEspaamento"/>
            <w:rPr>
              <w:sz w:val="2"/>
            </w:rPr>
          </w:pPr>
        </w:p>
        <w:p w14:paraId="62B72263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C41970" wp14:editId="0310A9BE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CDCFA8A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04844333" w14:textId="35A317F9" w:rsidR="003370F5" w:rsidRDefault="008662A4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8662A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CASO DE USO: VIZUALIZAR REPUTAÇÃO DO ESPECIALISTA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61129E71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9C4197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CDCFA8A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04844333" w14:textId="35A317F9" w:rsidR="003370F5" w:rsidRDefault="008662A4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8662A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CASO DE USO: VIZUALIZAR REPUTAÇÃO DO ESPECIALISTA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61129E71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314C9F83" wp14:editId="639034FD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E4DBAEF" wp14:editId="7709215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A72FB7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6AF1D23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FD9425" w14:textId="77777777" w:rsidR="003370F5" w:rsidRDefault="003370F5">
          <w:pPr>
            <w:pStyle w:val="CabealhodoSumrio"/>
          </w:pPr>
          <w:r>
            <w:t>Sumário</w:t>
          </w:r>
        </w:p>
        <w:p w14:paraId="69290D68" w14:textId="77777777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E2523D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66F430EF" w14:textId="77777777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3F14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BE94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0536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D378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56D1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80EB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8DE9" w14:textId="7777777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206D1BF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4D73B1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00278B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DE918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A828C1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D460FB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3D60839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5062849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844272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99DCFB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636783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ADF26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63923E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922F728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D70BA1C" w14:textId="7777777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>Listar Pacientes</w:t>
      </w:r>
      <w:bookmarkEnd w:id="1"/>
    </w:p>
    <w:p w14:paraId="78A09252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0ED4D49" w14:textId="6E83D1AC" w:rsidR="002D6EAB" w:rsidRDefault="008662A4" w:rsidP="008662A4">
      <w:pPr>
        <w:spacing w:before="480" w:after="480"/>
        <w:rPr>
          <w:rFonts w:ascii="Segoe UI" w:hAnsi="Segoe UI" w:cs="Segoe UI"/>
        </w:rPr>
      </w:pPr>
      <w:r w:rsidRPr="008662A4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 xml:space="preserve">VIZUALIZAR REPUTAÇÃO DO ESPECIALISTA </w:t>
      </w:r>
      <w:r w:rsidR="006F74B6">
        <w:rPr>
          <w:noProof/>
        </w:rPr>
        <w:pict w14:anchorId="344FE6A2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ABACA08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0CE5EE80" w14:textId="77777777" w:rsidR="008662A4" w:rsidRDefault="008662A4" w:rsidP="008662A4">
      <w:pPr>
        <w:numPr>
          <w:ilvl w:val="0"/>
          <w:numId w:val="13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Primário: Especialista da saúde (médico, fisioterapeuta, </w:t>
      </w:r>
      <w:proofErr w:type="gramStart"/>
      <w:r>
        <w:rPr>
          <w:rFonts w:ascii="Quattrocento Sans" w:eastAsia="Quattrocento Sans" w:hAnsi="Quattrocento Sans" w:cs="Quattrocento Sans"/>
        </w:rPr>
        <w:t>psicólogo, etc.</w:t>
      </w:r>
      <w:proofErr w:type="gramEnd"/>
      <w:r>
        <w:rPr>
          <w:rFonts w:ascii="Quattrocento Sans" w:eastAsia="Quattrocento Sans" w:hAnsi="Quattrocento Sans" w:cs="Quattrocento Sans"/>
        </w:rPr>
        <w:t>).</w:t>
      </w:r>
    </w:p>
    <w:p w14:paraId="6BFB4CBC" w14:textId="77777777" w:rsidR="008662A4" w:rsidRDefault="008662A4" w:rsidP="008662A4">
      <w:pPr>
        <w:numPr>
          <w:ilvl w:val="0"/>
          <w:numId w:val="13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Secundário: Sistema de Reputação (módulo interno da plataforma).</w:t>
      </w:r>
    </w:p>
    <w:p w14:paraId="43CFA3DA" w14:textId="77777777" w:rsidR="002D6EAB" w:rsidRDefault="006F74B6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512C0C9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FCDA9FB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66766C6C" w14:textId="77777777" w:rsidR="008662A4" w:rsidRDefault="008662A4" w:rsidP="008662A4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está autenticado na plataforma.</w:t>
      </w:r>
    </w:p>
    <w:p w14:paraId="682A4EF6" w14:textId="77777777" w:rsidR="008662A4" w:rsidRDefault="008662A4" w:rsidP="008662A4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acessou o painel principal do seu perfil.</w:t>
      </w:r>
    </w:p>
    <w:p w14:paraId="3A242A81" w14:textId="77777777" w:rsidR="008662A4" w:rsidRDefault="008662A4" w:rsidP="008662A4">
      <w:pPr>
        <w:numPr>
          <w:ilvl w:val="0"/>
          <w:numId w:val="137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Existe pelo menos um comentário publicado na reputação do especialista (opcional para visualização, mas obrigatório para exibição de dados).</w:t>
      </w:r>
    </w:p>
    <w:p w14:paraId="2CAC6EE9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6E27B11D" w14:textId="77777777" w:rsidR="002D6EAB" w:rsidRDefault="006F74B6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880E1BE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3C2A8E3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61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7EB563F9" w14:textId="77777777" w:rsidR="008662A4" w:rsidRPr="008662A4" w:rsidRDefault="008662A4" w:rsidP="008662A4">
      <w:pPr>
        <w:keepNext/>
        <w:keepLines/>
        <w:tabs>
          <w:tab w:val="right" w:pos="8494"/>
        </w:tabs>
        <w:spacing w:after="0"/>
        <w:outlineLvl w:val="3"/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  <w:t>Passo 1: O especialista seleciona o menu "Reputação" no painel principal.</w:t>
      </w:r>
    </w:p>
    <w:p w14:paraId="0FC9402B" w14:textId="77777777" w:rsidR="008662A4" w:rsidRPr="008662A4" w:rsidRDefault="008662A4" w:rsidP="008662A4">
      <w:pPr>
        <w:keepNext/>
        <w:keepLines/>
        <w:tabs>
          <w:tab w:val="right" w:pos="8494"/>
        </w:tabs>
        <w:spacing w:after="0"/>
        <w:outlineLvl w:val="3"/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</w:pPr>
      <w:bookmarkStart w:id="7" w:name="_dssd9xn2v0q0" w:colFirst="0" w:colLast="0"/>
      <w:bookmarkEnd w:id="7"/>
      <w:r w:rsidRPr="008662A4"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  <w:t>Passo 2: O sistema exibe a interface de reputação, organizada em duas seções:</w:t>
      </w:r>
    </w:p>
    <w:p w14:paraId="36AF7D13" w14:textId="77777777" w:rsidR="008662A4" w:rsidRPr="008662A4" w:rsidRDefault="008662A4" w:rsidP="008662A4">
      <w:pPr>
        <w:numPr>
          <w:ilvl w:val="1"/>
          <w:numId w:val="138"/>
        </w:numPr>
        <w:spacing w:before="320"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Seção A (Médias):</w:t>
      </w:r>
    </w:p>
    <w:p w14:paraId="055E1860" w14:textId="77777777" w:rsidR="008662A4" w:rsidRPr="008662A4" w:rsidRDefault="008662A4" w:rsidP="008662A4">
      <w:pPr>
        <w:numPr>
          <w:ilvl w:val="2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Média geral (</w:t>
      </w:r>
      <w:proofErr w:type="spellStart"/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avg</w:t>
      </w:r>
      <w:proofErr w:type="spellEnd"/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: 1-5 estrelas).</w:t>
      </w:r>
    </w:p>
    <w:p w14:paraId="05D9BF85" w14:textId="77777777" w:rsidR="008662A4" w:rsidRPr="008662A4" w:rsidRDefault="008662A4" w:rsidP="008662A4">
      <w:pPr>
        <w:numPr>
          <w:ilvl w:val="2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Média de atendimento (subitem: qualidade do serviço).</w:t>
      </w:r>
    </w:p>
    <w:p w14:paraId="0D94FDFA" w14:textId="77777777" w:rsidR="008662A4" w:rsidRPr="008662A4" w:rsidRDefault="008662A4" w:rsidP="008662A4">
      <w:pPr>
        <w:numPr>
          <w:ilvl w:val="2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Média de tempo de espera (subitem: agilidade).</w:t>
      </w:r>
    </w:p>
    <w:p w14:paraId="27E01D30" w14:textId="77777777" w:rsidR="008662A4" w:rsidRPr="008662A4" w:rsidRDefault="008662A4" w:rsidP="008662A4">
      <w:pPr>
        <w:numPr>
          <w:ilvl w:val="1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lastRenderedPageBreak/>
        <w:t>Seção B (Comentários):</w:t>
      </w:r>
    </w:p>
    <w:p w14:paraId="5BCC8B35" w14:textId="77777777" w:rsidR="008662A4" w:rsidRPr="008662A4" w:rsidRDefault="008662A4" w:rsidP="008662A4">
      <w:pPr>
        <w:numPr>
          <w:ilvl w:val="2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Lista de comentários de pacientes, com:</w:t>
      </w:r>
    </w:p>
    <w:p w14:paraId="5105691D" w14:textId="77777777" w:rsidR="008662A4" w:rsidRPr="008662A4" w:rsidRDefault="008662A4" w:rsidP="008662A4">
      <w:pPr>
        <w:numPr>
          <w:ilvl w:val="3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Data do atendimento.</w:t>
      </w:r>
    </w:p>
    <w:p w14:paraId="579E56D9" w14:textId="77777777" w:rsidR="008662A4" w:rsidRPr="008662A4" w:rsidRDefault="008662A4" w:rsidP="008662A4">
      <w:pPr>
        <w:numPr>
          <w:ilvl w:val="3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Avaliação de atendimento (1-5 estrelas).</w:t>
      </w:r>
    </w:p>
    <w:p w14:paraId="7076B073" w14:textId="77777777" w:rsidR="008662A4" w:rsidRPr="008662A4" w:rsidRDefault="008662A4" w:rsidP="008662A4">
      <w:pPr>
        <w:numPr>
          <w:ilvl w:val="3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Avaliação de tempo de espera (1-5 estrelas).</w:t>
      </w:r>
    </w:p>
    <w:p w14:paraId="145C2204" w14:textId="77777777" w:rsidR="008662A4" w:rsidRPr="008662A4" w:rsidRDefault="008662A4" w:rsidP="008662A4">
      <w:pPr>
        <w:numPr>
          <w:ilvl w:val="3"/>
          <w:numId w:val="138"/>
        </w:numPr>
        <w:spacing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Texto livre do paciente.</w:t>
      </w:r>
    </w:p>
    <w:p w14:paraId="2D91BF0F" w14:textId="77777777" w:rsidR="008662A4" w:rsidRPr="008662A4" w:rsidRDefault="008662A4" w:rsidP="008662A4">
      <w:pPr>
        <w:numPr>
          <w:ilvl w:val="3"/>
          <w:numId w:val="138"/>
        </w:numPr>
        <w:spacing w:after="20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Botão "Denunciar Comentário" ao lado de cada comentário.</w:t>
      </w:r>
    </w:p>
    <w:p w14:paraId="4B5B607D" w14:textId="77777777" w:rsidR="008662A4" w:rsidRPr="008662A4" w:rsidRDefault="008662A4" w:rsidP="008662A4">
      <w:pPr>
        <w:keepNext/>
        <w:keepLines/>
        <w:tabs>
          <w:tab w:val="right" w:pos="8494"/>
        </w:tabs>
        <w:spacing w:after="0"/>
        <w:outlineLvl w:val="3"/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</w:pPr>
      <w:bookmarkStart w:id="8" w:name="_g5kbmfbt55e1" w:colFirst="0" w:colLast="0"/>
      <w:bookmarkEnd w:id="8"/>
      <w:r w:rsidRPr="008662A4"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  <w:t>Passo 3: (opcional) O especialista navega pelos comentários.</w:t>
      </w:r>
    </w:p>
    <w:p w14:paraId="0B91848A" w14:textId="77777777" w:rsidR="008662A4" w:rsidRPr="008662A4" w:rsidRDefault="008662A4" w:rsidP="008662A4">
      <w:pPr>
        <w:keepNext/>
        <w:keepLines/>
        <w:tabs>
          <w:tab w:val="right" w:pos="8494"/>
        </w:tabs>
        <w:spacing w:after="0"/>
        <w:outlineLvl w:val="3"/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</w:pPr>
      <w:bookmarkStart w:id="9" w:name="_ms7so3u82m1z" w:colFirst="0" w:colLast="0"/>
      <w:bookmarkEnd w:id="9"/>
      <w:r w:rsidRPr="008662A4">
        <w:rPr>
          <w:rFonts w:ascii="Quattrocento Sans" w:eastAsia="Quattrocento Sans" w:hAnsi="Quattrocento Sans" w:cs="Quattrocento Sans"/>
          <w:smallCaps/>
          <w:kern w:val="0"/>
          <w:sz w:val="22"/>
          <w:szCs w:val="22"/>
          <w:lang w:eastAsia="pt-BR"/>
          <w14:ligatures w14:val="none"/>
        </w:rPr>
        <w:t>Passo 4: Caso não haja ações adicionais, o especialista retorna ao painel principal.</w:t>
      </w:r>
    </w:p>
    <w:p w14:paraId="1EF2486E" w14:textId="77777777" w:rsidR="002D6EAB" w:rsidRDefault="006F74B6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9775353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FD1567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0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0"/>
    </w:p>
    <w:p w14:paraId="087A865C" w14:textId="77777777" w:rsidR="008662A4" w:rsidRDefault="008662A4" w:rsidP="008662A4">
      <w:pPr>
        <w:pStyle w:val="Ttulo4"/>
        <w:numPr>
          <w:ilvl w:val="0"/>
          <w:numId w:val="139"/>
        </w:numPr>
        <w:tabs>
          <w:tab w:val="num" w:pos="720"/>
        </w:tabs>
      </w:pPr>
      <w:r>
        <w:rPr>
          <w:rFonts w:ascii="Quattrocento Sans" w:eastAsia="Quattrocento Sans" w:hAnsi="Quattrocento Sans" w:cs="Quattrocento Sans"/>
        </w:rPr>
        <w:t>FA-01: Denunciar Comentário Inadequado</w:t>
      </w:r>
    </w:p>
    <w:p w14:paraId="5F81249A" w14:textId="77777777" w:rsidR="008662A4" w:rsidRDefault="008662A4" w:rsidP="008662A4">
      <w:pPr>
        <w:numPr>
          <w:ilvl w:val="1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No passo 4.2 (Seção B), o especialista clica em "Denunciar Comentário" em um registro específico.</w:t>
      </w:r>
    </w:p>
    <w:p w14:paraId="78661616" w14:textId="77777777" w:rsidR="008662A4" w:rsidRDefault="008662A4" w:rsidP="008662A4">
      <w:pPr>
        <w:numPr>
          <w:ilvl w:val="1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O sistema exibe um formulário de denúncia com:</w:t>
      </w:r>
    </w:p>
    <w:p w14:paraId="7F6A4AA4" w14:textId="77777777" w:rsidR="008662A4" w:rsidRDefault="008662A4" w:rsidP="008662A4">
      <w:pPr>
        <w:numPr>
          <w:ilvl w:val="2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Motivos pré-definidos (ex.: "Conteúdo ofensivo", "Informação falsa").</w:t>
      </w:r>
    </w:p>
    <w:p w14:paraId="2BBE7123" w14:textId="77777777" w:rsidR="008662A4" w:rsidRDefault="008662A4" w:rsidP="008662A4">
      <w:pPr>
        <w:numPr>
          <w:ilvl w:val="2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Campo para descrição detalhada (opcional).</w:t>
      </w:r>
    </w:p>
    <w:p w14:paraId="4407136C" w14:textId="77777777" w:rsidR="008662A4" w:rsidRDefault="008662A4" w:rsidP="008662A4">
      <w:pPr>
        <w:numPr>
          <w:ilvl w:val="1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O especialista preenche os campos e confirma.</w:t>
      </w:r>
    </w:p>
    <w:p w14:paraId="5E80E98E" w14:textId="77777777" w:rsidR="008662A4" w:rsidRDefault="008662A4" w:rsidP="008662A4">
      <w:pPr>
        <w:numPr>
          <w:ilvl w:val="1"/>
          <w:numId w:val="139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O sistema registra a denúncia, notifica a equipe de moderação e retorna à lista de comentários.</w:t>
      </w:r>
    </w:p>
    <w:p w14:paraId="128CC5D4" w14:textId="77777777" w:rsidR="008662A4" w:rsidRDefault="008662A4" w:rsidP="008662A4">
      <w:pPr>
        <w:pStyle w:val="Ttulo4"/>
        <w:numPr>
          <w:ilvl w:val="0"/>
          <w:numId w:val="139"/>
        </w:numPr>
        <w:tabs>
          <w:tab w:val="num" w:pos="720"/>
        </w:tabs>
      </w:pPr>
      <w:bookmarkStart w:id="11" w:name="_s7ul3zo5n78c" w:colFirst="0" w:colLast="0"/>
      <w:bookmarkEnd w:id="11"/>
      <w:r>
        <w:rPr>
          <w:rFonts w:ascii="Quattrocento Sans" w:eastAsia="Quattrocento Sans" w:hAnsi="Quattrocento Sans" w:cs="Quattrocento Sans"/>
        </w:rPr>
        <w:t>FA-02: Sem Comentários Disponíveis</w:t>
      </w:r>
    </w:p>
    <w:p w14:paraId="3D8E164E" w14:textId="77777777" w:rsidR="008662A4" w:rsidRDefault="008662A4" w:rsidP="008662A4">
      <w:pPr>
        <w:numPr>
          <w:ilvl w:val="1"/>
          <w:numId w:val="139"/>
        </w:numPr>
        <w:spacing w:after="20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 xml:space="preserve">Se não houver comentários, o sistema exibe a mensagem: </w:t>
      </w:r>
      <w:r>
        <w:rPr>
          <w:rFonts w:ascii="Quattrocento Sans" w:eastAsia="Quattrocento Sans" w:hAnsi="Quattrocento Sans" w:cs="Quattrocento Sans"/>
          <w:i/>
        </w:rPr>
        <w:t>"Sua reputação será atualizada assim que pacientes avaliarem seus atendimentos"</w:t>
      </w:r>
      <w:r>
        <w:rPr>
          <w:rFonts w:ascii="Quattrocento Sans" w:eastAsia="Quattrocento Sans" w:hAnsi="Quattrocento Sans" w:cs="Quattrocento Sans"/>
        </w:rPr>
        <w:t xml:space="preserve"> na Seção B, mantendo a Seção A (médias) vazia ou com indicador "N/D".</w:t>
      </w:r>
    </w:p>
    <w:p w14:paraId="66EA040D" w14:textId="77777777" w:rsidR="002D6EAB" w:rsidRDefault="006F74B6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9210714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AAA5C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2" w:name="_Toc204076618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12"/>
    </w:p>
    <w:p w14:paraId="088E0054" w14:textId="77777777" w:rsidR="008662A4" w:rsidRPr="008662A4" w:rsidRDefault="008662A4" w:rsidP="008662A4">
      <w:pPr>
        <w:numPr>
          <w:ilvl w:val="0"/>
          <w:numId w:val="140"/>
        </w:numPr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Os dados de reputação (médias e comentários) são persistidos e visíveis para clínicas e pacientes futuros.</w:t>
      </w:r>
    </w:p>
    <w:p w14:paraId="4AAF42CC" w14:textId="77777777" w:rsidR="008662A4" w:rsidRPr="008662A4" w:rsidRDefault="008662A4" w:rsidP="008662A4">
      <w:pPr>
        <w:numPr>
          <w:ilvl w:val="0"/>
          <w:numId w:val="140"/>
        </w:numPr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Se uma denúncia foi submetida (FA-01):</w:t>
      </w:r>
    </w:p>
    <w:p w14:paraId="40A2735C" w14:textId="77777777" w:rsidR="008662A4" w:rsidRPr="008662A4" w:rsidRDefault="008662A4" w:rsidP="008662A4">
      <w:pPr>
        <w:numPr>
          <w:ilvl w:val="1"/>
          <w:numId w:val="140"/>
        </w:numPr>
        <w:spacing w:before="160" w:after="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O comentário entra em estado "sob revisão" até a moderação.</w:t>
      </w:r>
    </w:p>
    <w:p w14:paraId="333075CD" w14:textId="77777777" w:rsidR="008662A4" w:rsidRPr="008662A4" w:rsidRDefault="008662A4" w:rsidP="008662A4">
      <w:pPr>
        <w:numPr>
          <w:ilvl w:val="1"/>
          <w:numId w:val="140"/>
        </w:numPr>
        <w:spacing w:after="200"/>
        <w:rPr>
          <w:rFonts w:ascii="Quattrocento Sans" w:eastAsia="Quattrocento Sans" w:hAnsi="Quattrocento Sans" w:cs="Quattrocento Sans"/>
          <w:color w:val="000000"/>
          <w:kern w:val="0"/>
          <w:lang w:eastAsia="pt-BR"/>
          <w14:ligatures w14:val="none"/>
        </w:rPr>
      </w:pP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lastRenderedPageBreak/>
        <w:t xml:space="preserve">O especialista recebe confirmação: </w:t>
      </w:r>
      <w:r w:rsidRPr="008662A4">
        <w:rPr>
          <w:rFonts w:ascii="Quattrocento Sans" w:eastAsia="Quattrocento Sans" w:hAnsi="Quattrocento Sans" w:cs="Quattrocento Sans"/>
          <w:i/>
          <w:kern w:val="0"/>
          <w:lang w:eastAsia="pt-BR"/>
          <w14:ligatures w14:val="none"/>
        </w:rPr>
        <w:t>"Denúncia registrada. Analisaremos em até 48h"</w:t>
      </w:r>
      <w:r w:rsidRPr="008662A4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.</w:t>
      </w:r>
    </w:p>
    <w:p w14:paraId="0E479845" w14:textId="77777777" w:rsidR="002D6EAB" w:rsidRDefault="006F74B6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5AE4898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BA93953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3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13"/>
    </w:p>
    <w:p w14:paraId="6AA6B0D8" w14:textId="77777777" w:rsidR="008662A4" w:rsidRDefault="008662A4" w:rsidP="008662A4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RN-001: Cálculo de Médias</w:t>
      </w:r>
    </w:p>
    <w:p w14:paraId="17DB46E2" w14:textId="77777777" w:rsidR="008662A4" w:rsidRDefault="008662A4" w:rsidP="008662A4">
      <w:pPr>
        <w:numPr>
          <w:ilvl w:val="1"/>
          <w:numId w:val="141"/>
        </w:numPr>
        <w:spacing w:before="160" w:after="0"/>
        <w:rPr>
          <w:color w:val="000000"/>
        </w:rPr>
      </w:pPr>
      <w:r>
        <w:rPr>
          <w:rFonts w:ascii="Quattrocento Sans" w:eastAsia="Quattrocento Sans" w:hAnsi="Quattrocento Sans" w:cs="Quattrocento Sans"/>
        </w:rPr>
        <w:t xml:space="preserve">Média geral = </w:t>
      </w:r>
      <w:r>
        <w:rPr>
          <w:rFonts w:ascii="Quattrocento Sans" w:eastAsia="Quattrocento Sans" w:hAnsi="Quattrocento Sans" w:cs="Quattrocento Sans"/>
          <w:sz w:val="21"/>
          <w:szCs w:val="21"/>
        </w:rPr>
        <w:t>(soma das estrelas de atendimento + soma das estrelas de tempo) / (2 × total de avaliações)</w:t>
      </w:r>
      <w:r>
        <w:rPr>
          <w:rFonts w:ascii="Quattrocento Sans" w:eastAsia="Quattrocento Sans" w:hAnsi="Quattrocento Sans" w:cs="Quattrocento Sans"/>
        </w:rPr>
        <w:t>.</w:t>
      </w:r>
    </w:p>
    <w:p w14:paraId="523AFB9B" w14:textId="77777777" w:rsidR="008662A4" w:rsidRDefault="008662A4" w:rsidP="008662A4">
      <w:pPr>
        <w:numPr>
          <w:ilvl w:val="1"/>
          <w:numId w:val="141"/>
        </w:numPr>
        <w:spacing w:after="0"/>
        <w:rPr>
          <w:color w:val="000000"/>
        </w:rPr>
      </w:pPr>
      <w:r>
        <w:rPr>
          <w:rFonts w:ascii="Quattrocento Sans" w:eastAsia="Quattrocento Sans" w:hAnsi="Quattrocento Sans" w:cs="Quattrocento Sans"/>
        </w:rPr>
        <w:t xml:space="preserve">Médias individuais (atendimento/tempo) = </w:t>
      </w:r>
      <w:r>
        <w:rPr>
          <w:rFonts w:ascii="Quattrocento Sans" w:eastAsia="Quattrocento Sans" w:hAnsi="Quattrocento Sans" w:cs="Quattrocento Sans"/>
          <w:sz w:val="21"/>
          <w:szCs w:val="21"/>
        </w:rPr>
        <w:t>soma das estrelas do item / total de avaliações</w:t>
      </w:r>
      <w:r>
        <w:rPr>
          <w:rFonts w:ascii="Quattrocento Sans" w:eastAsia="Quattrocento Sans" w:hAnsi="Quattrocento Sans" w:cs="Quattrocento Sans"/>
        </w:rPr>
        <w:t>.</w:t>
      </w:r>
    </w:p>
    <w:p w14:paraId="3BD3494B" w14:textId="77777777" w:rsidR="008662A4" w:rsidRDefault="008662A4" w:rsidP="008662A4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RN-002: Visibilidade de Comentários</w:t>
      </w:r>
    </w:p>
    <w:p w14:paraId="33AF8FDF" w14:textId="77777777" w:rsidR="008662A4" w:rsidRDefault="008662A4" w:rsidP="008662A4">
      <w:pPr>
        <w:numPr>
          <w:ilvl w:val="1"/>
          <w:numId w:val="141"/>
        </w:numPr>
        <w:spacing w:before="160"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Comentários só são exibidos após 24h da consulta (período de reflexão).</w:t>
      </w:r>
    </w:p>
    <w:p w14:paraId="712F3EBE" w14:textId="77777777" w:rsidR="008662A4" w:rsidRDefault="008662A4" w:rsidP="008662A4">
      <w:pPr>
        <w:numPr>
          <w:ilvl w:val="1"/>
          <w:numId w:val="141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Pacientes podem editar/excluir comentários dentro de 72h após postagem.</w:t>
      </w:r>
    </w:p>
    <w:p w14:paraId="3C86EBF8" w14:textId="77777777" w:rsidR="008662A4" w:rsidRDefault="008662A4" w:rsidP="008662A4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RN-003: Denúncias</w:t>
      </w:r>
    </w:p>
    <w:p w14:paraId="1F1766FB" w14:textId="77777777" w:rsidR="008662A4" w:rsidRDefault="008662A4" w:rsidP="008662A4">
      <w:pPr>
        <w:numPr>
          <w:ilvl w:val="1"/>
          <w:numId w:val="141"/>
        </w:numPr>
        <w:spacing w:before="160"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Limite de 3 denúncias não resolvidas por especialista simultaneamente.</w:t>
      </w:r>
    </w:p>
    <w:p w14:paraId="5FD67583" w14:textId="77777777" w:rsidR="008662A4" w:rsidRDefault="008662A4" w:rsidP="008662A4">
      <w:pPr>
        <w:numPr>
          <w:ilvl w:val="1"/>
          <w:numId w:val="141"/>
        </w:numPr>
        <w:spacing w:after="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Comentários denunciados são ocultados se 2 moderadores os classificarem como inadequados.</w:t>
      </w:r>
    </w:p>
    <w:p w14:paraId="4167039F" w14:textId="77777777" w:rsidR="008662A4" w:rsidRDefault="008662A4" w:rsidP="008662A4">
      <w:pPr>
        <w:numPr>
          <w:ilvl w:val="0"/>
          <w:numId w:val="14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RN-004: Atualização em Tempo Real</w:t>
      </w:r>
    </w:p>
    <w:p w14:paraId="2802CD38" w14:textId="77777777" w:rsidR="008662A4" w:rsidRDefault="008662A4" w:rsidP="008662A4">
      <w:pPr>
        <w:numPr>
          <w:ilvl w:val="1"/>
          <w:numId w:val="141"/>
        </w:numPr>
        <w:spacing w:before="160" w:after="20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</w:rPr>
        <w:t>Novas avaliações atualizam as médias automaticamente após validação do sistema.</w:t>
      </w:r>
    </w:p>
    <w:p w14:paraId="10E0F092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2079C32B" w14:textId="77777777" w:rsidR="007F2AE5" w:rsidRDefault="007F2AE5"/>
    <w:p w14:paraId="7A410FF3" w14:textId="77777777" w:rsidR="00627B9D" w:rsidRDefault="00627B9D"/>
    <w:p w14:paraId="2D0DDA7C" w14:textId="77777777" w:rsidR="00627B9D" w:rsidRDefault="00627B9D"/>
    <w:p w14:paraId="07838E9B" w14:textId="77777777" w:rsidR="00627B9D" w:rsidRDefault="00627B9D"/>
    <w:p w14:paraId="5D0295B1" w14:textId="77777777" w:rsidR="00627B9D" w:rsidRDefault="00627B9D"/>
    <w:p w14:paraId="473588C8" w14:textId="77777777" w:rsidR="00627B9D" w:rsidRDefault="00627B9D"/>
    <w:p w14:paraId="6BCD468E" w14:textId="77777777" w:rsidR="00627B9D" w:rsidRDefault="00627B9D"/>
    <w:p w14:paraId="3D18B6FD" w14:textId="77777777" w:rsidR="00F131E6" w:rsidRDefault="00F131E6"/>
    <w:p w14:paraId="7830D60F" w14:textId="77777777" w:rsidR="00F131E6" w:rsidRDefault="00F131E6"/>
    <w:p w14:paraId="0490E89A" w14:textId="77777777" w:rsidR="00627B9D" w:rsidRDefault="00627B9D"/>
    <w:p w14:paraId="463805AE" w14:textId="77777777" w:rsidR="00E171BF" w:rsidRDefault="00E171BF"/>
    <w:p w14:paraId="6E3EC4B7" w14:textId="77777777" w:rsidR="00E171BF" w:rsidRDefault="00E171BF"/>
    <w:p w14:paraId="790D9EE2" w14:textId="77777777" w:rsidR="00E171BF" w:rsidRDefault="00E171BF"/>
    <w:p w14:paraId="1A952E6D" w14:textId="77777777" w:rsidR="00E171BF" w:rsidRDefault="00E171BF"/>
    <w:p w14:paraId="6822DBD8" w14:textId="77777777" w:rsidR="00466C8D" w:rsidRDefault="00466C8D"/>
    <w:p w14:paraId="1C58DBEA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52729AC" w14:textId="77777777" w:rsidTr="007F2AE5">
        <w:tc>
          <w:tcPr>
            <w:tcW w:w="2865" w:type="dxa"/>
          </w:tcPr>
          <w:p w14:paraId="17F96FCF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57431CD5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44B5FFE7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1A765C6A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D6E4" w14:textId="77777777" w:rsidR="006F74B6" w:rsidRDefault="006F74B6" w:rsidP="003370F5">
      <w:pPr>
        <w:spacing w:after="0" w:line="240" w:lineRule="auto"/>
      </w:pPr>
      <w:r>
        <w:separator/>
      </w:r>
    </w:p>
  </w:endnote>
  <w:endnote w:type="continuationSeparator" w:id="0">
    <w:p w14:paraId="54350176" w14:textId="77777777" w:rsidR="006F74B6" w:rsidRDefault="006F74B6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DFDB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F406" w14:textId="77777777" w:rsidR="006F74B6" w:rsidRDefault="006F74B6" w:rsidP="003370F5">
      <w:pPr>
        <w:spacing w:after="0" w:line="240" w:lineRule="auto"/>
      </w:pPr>
      <w:r>
        <w:separator/>
      </w:r>
    </w:p>
  </w:footnote>
  <w:footnote w:type="continuationSeparator" w:id="0">
    <w:p w14:paraId="7DA20EDE" w14:textId="77777777" w:rsidR="006F74B6" w:rsidRDefault="006F74B6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CC62D" w14:textId="4A381060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673789" wp14:editId="05CA4C47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8662A4">
      <w:t>VIZUALIZAR REPUTAÇÃO DO ESPECIALISTA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D530F"/>
    <w:multiLevelType w:val="multilevel"/>
    <w:tmpl w:val="572CB78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1793E"/>
    <w:multiLevelType w:val="multilevel"/>
    <w:tmpl w:val="1A80148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8FB78AF"/>
    <w:multiLevelType w:val="multilevel"/>
    <w:tmpl w:val="231668F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C35932"/>
    <w:multiLevelType w:val="multilevel"/>
    <w:tmpl w:val="57641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EB4A55"/>
    <w:multiLevelType w:val="multilevel"/>
    <w:tmpl w:val="AF9A2F0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B62F22"/>
    <w:multiLevelType w:val="multilevel"/>
    <w:tmpl w:val="D7A8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8"/>
  </w:num>
  <w:num w:numId="3" w16cid:durableId="1914462351">
    <w:abstractNumId w:val="138"/>
  </w:num>
  <w:num w:numId="4" w16cid:durableId="1275942050">
    <w:abstractNumId w:val="50"/>
  </w:num>
  <w:num w:numId="5" w16cid:durableId="248346820">
    <w:abstractNumId w:val="19"/>
  </w:num>
  <w:num w:numId="6" w16cid:durableId="1122966246">
    <w:abstractNumId w:val="92"/>
  </w:num>
  <w:num w:numId="7" w16cid:durableId="1221408314">
    <w:abstractNumId w:val="22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1"/>
  </w:num>
  <w:num w:numId="12" w16cid:durableId="2083990212">
    <w:abstractNumId w:val="6"/>
  </w:num>
  <w:num w:numId="13" w16cid:durableId="1621060670">
    <w:abstractNumId w:val="105"/>
  </w:num>
  <w:num w:numId="14" w16cid:durableId="1998607255">
    <w:abstractNumId w:val="84"/>
  </w:num>
  <w:num w:numId="15" w16cid:durableId="444614049">
    <w:abstractNumId w:val="29"/>
  </w:num>
  <w:num w:numId="16" w16cid:durableId="2084983850">
    <w:abstractNumId w:val="137"/>
  </w:num>
  <w:num w:numId="17" w16cid:durableId="1147937307">
    <w:abstractNumId w:val="25"/>
  </w:num>
  <w:num w:numId="18" w16cid:durableId="1559705791">
    <w:abstractNumId w:val="43"/>
  </w:num>
  <w:num w:numId="19" w16cid:durableId="887228126">
    <w:abstractNumId w:val="62"/>
  </w:num>
  <w:num w:numId="20" w16cid:durableId="1082683975">
    <w:abstractNumId w:val="64"/>
  </w:num>
  <w:num w:numId="21" w16cid:durableId="1880586729">
    <w:abstractNumId w:val="118"/>
  </w:num>
  <w:num w:numId="22" w16cid:durableId="1042485735">
    <w:abstractNumId w:val="107"/>
  </w:num>
  <w:num w:numId="23" w16cid:durableId="1639145655">
    <w:abstractNumId w:val="134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14"/>
  </w:num>
  <w:num w:numId="27" w16cid:durableId="1331174392">
    <w:abstractNumId w:val="59"/>
  </w:num>
  <w:num w:numId="28" w16cid:durableId="736785703">
    <w:abstractNumId w:val="34"/>
  </w:num>
  <w:num w:numId="29" w16cid:durableId="1636377276">
    <w:abstractNumId w:val="33"/>
  </w:num>
  <w:num w:numId="30" w16cid:durableId="478965834">
    <w:abstractNumId w:val="93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3"/>
  </w:num>
  <w:num w:numId="34" w16cid:durableId="1719936512">
    <w:abstractNumId w:val="71"/>
  </w:num>
  <w:num w:numId="35" w16cid:durableId="1138183058">
    <w:abstractNumId w:val="12"/>
  </w:num>
  <w:num w:numId="36" w16cid:durableId="905993429">
    <w:abstractNumId w:val="112"/>
  </w:num>
  <w:num w:numId="37" w16cid:durableId="742413987">
    <w:abstractNumId w:val="42"/>
  </w:num>
  <w:num w:numId="38" w16cid:durableId="1309481265">
    <w:abstractNumId w:val="127"/>
  </w:num>
  <w:num w:numId="39" w16cid:durableId="432937182">
    <w:abstractNumId w:val="14"/>
  </w:num>
  <w:num w:numId="40" w16cid:durableId="1468745388">
    <w:abstractNumId w:val="69"/>
  </w:num>
  <w:num w:numId="41" w16cid:durableId="1548681879">
    <w:abstractNumId w:val="135"/>
  </w:num>
  <w:num w:numId="42" w16cid:durableId="1653212376">
    <w:abstractNumId w:val="90"/>
  </w:num>
  <w:num w:numId="43" w16cid:durableId="1562444049">
    <w:abstractNumId w:val="17"/>
  </w:num>
  <w:num w:numId="44" w16cid:durableId="189343391">
    <w:abstractNumId w:val="32"/>
  </w:num>
  <w:num w:numId="45" w16cid:durableId="466361826">
    <w:abstractNumId w:val="117"/>
  </w:num>
  <w:num w:numId="46" w16cid:durableId="2039313387">
    <w:abstractNumId w:val="30"/>
  </w:num>
  <w:num w:numId="47" w16cid:durableId="2104954814">
    <w:abstractNumId w:val="110"/>
  </w:num>
  <w:num w:numId="48" w16cid:durableId="1408919497">
    <w:abstractNumId w:val="55"/>
  </w:num>
  <w:num w:numId="49" w16cid:durableId="1929657202">
    <w:abstractNumId w:val="95"/>
  </w:num>
  <w:num w:numId="50" w16cid:durableId="1295409307">
    <w:abstractNumId w:val="66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3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3"/>
  </w:num>
  <w:num w:numId="57" w16cid:durableId="1510947254">
    <w:abstractNumId w:val="91"/>
  </w:num>
  <w:num w:numId="58" w16cid:durableId="416100704">
    <w:abstractNumId w:val="60"/>
  </w:num>
  <w:num w:numId="59" w16cid:durableId="1517965679">
    <w:abstractNumId w:val="109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3"/>
  </w:num>
  <w:num w:numId="63" w16cid:durableId="1302150048">
    <w:abstractNumId w:val="133"/>
  </w:num>
  <w:num w:numId="64" w16cid:durableId="1496187817">
    <w:abstractNumId w:val="97"/>
  </w:num>
  <w:num w:numId="65" w16cid:durableId="660548535">
    <w:abstractNumId w:val="52"/>
  </w:num>
  <w:num w:numId="66" w16cid:durableId="788012072">
    <w:abstractNumId w:val="76"/>
  </w:num>
  <w:num w:numId="67" w16cid:durableId="1184512483">
    <w:abstractNumId w:val="101"/>
  </w:num>
  <w:num w:numId="68" w16cid:durableId="751050927">
    <w:abstractNumId w:val="128"/>
  </w:num>
  <w:num w:numId="69" w16cid:durableId="1846436085">
    <w:abstractNumId w:val="35"/>
  </w:num>
  <w:num w:numId="70" w16cid:durableId="1979416287">
    <w:abstractNumId w:val="126"/>
  </w:num>
  <w:num w:numId="71" w16cid:durableId="653339855">
    <w:abstractNumId w:val="11"/>
  </w:num>
  <w:num w:numId="72" w16cid:durableId="376319626">
    <w:abstractNumId w:val="80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2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0"/>
  </w:num>
  <w:num w:numId="79" w16cid:durableId="1925869180">
    <w:abstractNumId w:val="70"/>
  </w:num>
  <w:num w:numId="80" w16cid:durableId="1838881460">
    <w:abstractNumId w:val="85"/>
  </w:num>
  <w:num w:numId="81" w16cid:durableId="181748791">
    <w:abstractNumId w:val="39"/>
  </w:num>
  <w:num w:numId="82" w16cid:durableId="1906456118">
    <w:abstractNumId w:val="65"/>
  </w:num>
  <w:num w:numId="83" w16cid:durableId="262302130">
    <w:abstractNumId w:val="119"/>
  </w:num>
  <w:num w:numId="84" w16cid:durableId="1430849138">
    <w:abstractNumId w:val="16"/>
  </w:num>
  <w:num w:numId="85" w16cid:durableId="1862544107">
    <w:abstractNumId w:val="129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5"/>
  </w:num>
  <w:num w:numId="89" w16cid:durableId="641614003">
    <w:abstractNumId w:val="79"/>
  </w:num>
  <w:num w:numId="90" w16cid:durableId="1811439186">
    <w:abstractNumId w:val="81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99"/>
  </w:num>
  <w:num w:numId="94" w16cid:durableId="2068724371">
    <w:abstractNumId w:val="7"/>
  </w:num>
  <w:num w:numId="95" w16cid:durableId="938561095">
    <w:abstractNumId w:val="111"/>
  </w:num>
  <w:num w:numId="96" w16cid:durableId="2140688707">
    <w:abstractNumId w:val="74"/>
  </w:num>
  <w:num w:numId="97" w16cid:durableId="25256977">
    <w:abstractNumId w:val="132"/>
  </w:num>
  <w:num w:numId="98" w16cid:durableId="1082339350">
    <w:abstractNumId w:val="63"/>
  </w:num>
  <w:num w:numId="99" w16cid:durableId="255141704">
    <w:abstractNumId w:val="130"/>
  </w:num>
  <w:num w:numId="100" w16cid:durableId="970095904">
    <w:abstractNumId w:val="72"/>
  </w:num>
  <w:num w:numId="101" w16cid:durableId="2082754738">
    <w:abstractNumId w:val="125"/>
  </w:num>
  <w:num w:numId="102" w16cid:durableId="347216742">
    <w:abstractNumId w:val="77"/>
  </w:num>
  <w:num w:numId="103" w16cid:durableId="1464346861">
    <w:abstractNumId w:val="75"/>
  </w:num>
  <w:num w:numId="104" w16cid:durableId="420756931">
    <w:abstractNumId w:val="96"/>
  </w:num>
  <w:num w:numId="105" w16cid:durableId="120266814">
    <w:abstractNumId w:val="13"/>
  </w:num>
  <w:num w:numId="106" w16cid:durableId="341010339">
    <w:abstractNumId w:val="38"/>
  </w:num>
  <w:num w:numId="107" w16cid:durableId="77295676">
    <w:abstractNumId w:val="31"/>
  </w:num>
  <w:num w:numId="108" w16cid:durableId="1879665396">
    <w:abstractNumId w:val="140"/>
  </w:num>
  <w:num w:numId="109" w16cid:durableId="430443048">
    <w:abstractNumId w:val="9"/>
  </w:num>
  <w:num w:numId="110" w16cid:durableId="1939018150">
    <w:abstractNumId w:val="113"/>
  </w:num>
  <w:num w:numId="111" w16cid:durableId="1518930974">
    <w:abstractNumId w:val="87"/>
  </w:num>
  <w:num w:numId="112" w16cid:durableId="1649749363">
    <w:abstractNumId w:val="8"/>
  </w:num>
  <w:num w:numId="113" w16cid:durableId="1231387711">
    <w:abstractNumId w:val="116"/>
  </w:num>
  <w:num w:numId="114" w16cid:durableId="1778477886">
    <w:abstractNumId w:val="98"/>
  </w:num>
  <w:num w:numId="115" w16cid:durableId="917131921">
    <w:abstractNumId w:val="3"/>
  </w:num>
  <w:num w:numId="116" w16cid:durableId="1884899198">
    <w:abstractNumId w:val="67"/>
  </w:num>
  <w:num w:numId="117" w16cid:durableId="1504783917">
    <w:abstractNumId w:val="131"/>
  </w:num>
  <w:num w:numId="118" w16cid:durableId="335160208">
    <w:abstractNumId w:val="57"/>
  </w:num>
  <w:num w:numId="119" w16cid:durableId="283314802">
    <w:abstractNumId w:val="24"/>
  </w:num>
  <w:num w:numId="120" w16cid:durableId="1705128771">
    <w:abstractNumId w:val="106"/>
  </w:num>
  <w:num w:numId="121" w16cid:durableId="1640643392">
    <w:abstractNumId w:val="78"/>
  </w:num>
  <w:num w:numId="122" w16cid:durableId="1302462585">
    <w:abstractNumId w:val="104"/>
  </w:num>
  <w:num w:numId="123" w16cid:durableId="1810710815">
    <w:abstractNumId w:val="100"/>
  </w:num>
  <w:num w:numId="124" w16cid:durableId="993605605">
    <w:abstractNumId w:val="86"/>
  </w:num>
  <w:num w:numId="125" w16cid:durableId="442261907">
    <w:abstractNumId w:val="23"/>
  </w:num>
  <w:num w:numId="126" w16cid:durableId="651645707">
    <w:abstractNumId w:val="15"/>
  </w:num>
  <w:num w:numId="127" w16cid:durableId="913248679">
    <w:abstractNumId w:val="26"/>
  </w:num>
  <w:num w:numId="128" w16cid:durableId="421295706">
    <w:abstractNumId w:val="108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39"/>
  </w:num>
  <w:num w:numId="132" w16cid:durableId="1183939784">
    <w:abstractNumId w:val="68"/>
  </w:num>
  <w:num w:numId="133" w16cid:durableId="1090739329">
    <w:abstractNumId w:val="115"/>
  </w:num>
  <w:num w:numId="134" w16cid:durableId="1745227077">
    <w:abstractNumId w:val="4"/>
  </w:num>
  <w:num w:numId="135" w16cid:durableId="263464131">
    <w:abstractNumId w:val="18"/>
  </w:num>
  <w:num w:numId="136" w16cid:durableId="2034723240">
    <w:abstractNumId w:val="136"/>
  </w:num>
  <w:num w:numId="137" w16cid:durableId="889533277">
    <w:abstractNumId w:val="89"/>
  </w:num>
  <w:num w:numId="138" w16cid:durableId="1640114735">
    <w:abstractNumId w:val="27"/>
  </w:num>
  <w:num w:numId="139" w16cid:durableId="340816840">
    <w:abstractNumId w:val="120"/>
  </w:num>
  <w:num w:numId="140" w16cid:durableId="1043141223">
    <w:abstractNumId w:val="28"/>
  </w:num>
  <w:num w:numId="141" w16cid:durableId="15102884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A4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24B2E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F74B6"/>
    <w:rsid w:val="007032FA"/>
    <w:rsid w:val="00746955"/>
    <w:rsid w:val="00764339"/>
    <w:rsid w:val="00780A61"/>
    <w:rsid w:val="007E03ED"/>
    <w:rsid w:val="007F2AE5"/>
    <w:rsid w:val="00821F53"/>
    <w:rsid w:val="008662A4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20D35"/>
  <w15:chartTrackingRefBased/>
  <w15:docId w15:val="{130C958A-D531-1C4A-8114-5641B4BA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5</TotalTime>
  <Pages>6</Pages>
  <Words>598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VIZUALIZAR REPUTAÇÃO DO ESPECIALISTA</dc:subject>
  <dc:creator>mateus alves</dc:creator>
  <cp:keywords/>
  <dc:description/>
  <cp:lastModifiedBy>Mateus Alves</cp:lastModifiedBy>
  <cp:revision>1</cp:revision>
  <dcterms:created xsi:type="dcterms:W3CDTF">2025-07-22T22:16:00Z</dcterms:created>
  <dcterms:modified xsi:type="dcterms:W3CDTF">2025-07-22T22:23:00Z</dcterms:modified>
</cp:coreProperties>
</file>