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4418CE2" w14:textId="77777777" w:rsidR="003370F5" w:rsidRDefault="003370F5">
          <w:pPr>
            <w:pStyle w:val="SemEspaamento"/>
            <w:rPr>
              <w:sz w:val="2"/>
            </w:rPr>
          </w:pPr>
        </w:p>
        <w:p w14:paraId="31C67A3E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FC1CD5B" wp14:editId="18EFCC64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6AEA2847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341827BA" w14:textId="6D2B69C8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05644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Gerenciar </w:t>
                                    </w:r>
                                    <w:r w:rsidR="006D6CB4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Consultas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1DB8CEAF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FC1CD5B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6AEA2847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341827BA" w14:textId="6D2B69C8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05644B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Gerenciar </w:t>
                              </w:r>
                              <w:r w:rsidR="006D6CB4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Consultas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1DB8CEAF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80D1E0" wp14:editId="63004508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C6528C3" wp14:editId="6FD9870C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BAD930C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264C6295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6EC199" w14:textId="77777777" w:rsidR="003370F5" w:rsidRDefault="003370F5">
          <w:pPr>
            <w:pStyle w:val="CabealhodoSumrio"/>
          </w:pPr>
          <w:r>
            <w:t>Sumário</w:t>
          </w:r>
        </w:p>
        <w:p w14:paraId="095FBA61" w14:textId="6D823842" w:rsidR="009A5A1E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165550" w:history="1">
            <w:r w:rsidR="009A5A1E" w:rsidRPr="00264C07">
              <w:rPr>
                <w:rStyle w:val="Hyperlink"/>
                <w:rFonts w:ascii="Segoe UI" w:hAnsi="Segoe UI" w:cs="Segoe UI"/>
                <w:noProof/>
              </w:rPr>
              <w:t>Caso de Uso: Gerenciar Consultas</w:t>
            </w:r>
            <w:r w:rsidR="009A5A1E">
              <w:rPr>
                <w:noProof/>
                <w:webHidden/>
              </w:rPr>
              <w:tab/>
            </w:r>
            <w:r w:rsidR="009A5A1E">
              <w:rPr>
                <w:noProof/>
                <w:webHidden/>
              </w:rPr>
              <w:fldChar w:fldCharType="begin"/>
            </w:r>
            <w:r w:rsidR="009A5A1E">
              <w:rPr>
                <w:noProof/>
                <w:webHidden/>
              </w:rPr>
              <w:instrText xml:space="preserve"> PAGEREF _Toc204165550 \h </w:instrText>
            </w:r>
            <w:r w:rsidR="009A5A1E">
              <w:rPr>
                <w:noProof/>
                <w:webHidden/>
              </w:rPr>
            </w:r>
            <w:r w:rsidR="009A5A1E">
              <w:rPr>
                <w:noProof/>
                <w:webHidden/>
              </w:rPr>
              <w:fldChar w:fldCharType="separate"/>
            </w:r>
            <w:r w:rsidR="009A5A1E">
              <w:rPr>
                <w:noProof/>
                <w:webHidden/>
              </w:rPr>
              <w:t>2</w:t>
            </w:r>
            <w:r w:rsidR="009A5A1E">
              <w:rPr>
                <w:noProof/>
                <w:webHidden/>
              </w:rPr>
              <w:fldChar w:fldCharType="end"/>
            </w:r>
          </w:hyperlink>
        </w:p>
        <w:p w14:paraId="387DD4AC" w14:textId="3F1A5F26" w:rsidR="009A5A1E" w:rsidRDefault="009A5A1E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165551" w:history="1">
            <w:r w:rsidRPr="00264C07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_Toc204165551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499DF" w14:textId="18192D92" w:rsidR="009A5A1E" w:rsidRDefault="009A5A1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65552" w:history="1">
            <w:r w:rsidRPr="00264C07">
              <w:rPr>
                <w:rStyle w:val="Hyperlink"/>
                <w:rFonts w:ascii="Segoe UI" w:hAnsi="Segoe UI" w:cs="Segoe UI"/>
                <w:noProof/>
              </w:rPr>
              <w:t>2. 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_Toc204165552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FD7E8" w14:textId="2F99DC20" w:rsidR="009A5A1E" w:rsidRDefault="009A5A1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65553" w:history="1">
            <w:r w:rsidRPr="00264C07">
              <w:rPr>
                <w:rStyle w:val="Hyperlink"/>
                <w:rFonts w:ascii="Segoe UI" w:hAnsi="Segoe UI" w:cs="Segoe UI"/>
                <w:noProof/>
              </w:rPr>
              <w:t>3.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_Toc204165553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A953A" w14:textId="26348276" w:rsidR="009A5A1E" w:rsidRDefault="009A5A1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65554" w:history="1">
            <w:r w:rsidRPr="00264C07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_Toc204165554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BC9E1" w14:textId="3CAF41EE" w:rsidR="009A5A1E" w:rsidRDefault="009A5A1E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165555" w:history="1">
            <w:r w:rsidRPr="00264C07">
              <w:rPr>
                <w:rStyle w:val="Hyperlink"/>
                <w:rFonts w:ascii="Segoe UI" w:hAnsi="Segoe UI" w:cs="Segoe UI"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_Toc204165555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E545B" w14:textId="426CA7A9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04172A0A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7B4623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E29256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B8DEF68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F26720E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0F22D92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5CB1380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AB8110F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2733428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8A4B5DA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1E1456F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A3199FA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BECDFD0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9532027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5056019" w14:textId="0820D19B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165550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bookmarkEnd w:id="0"/>
      <w:r w:rsidR="0005644B">
        <w:rPr>
          <w:rStyle w:val="Forte"/>
          <w:rFonts w:ascii="Segoe UI" w:hAnsi="Segoe UI" w:cs="Segoe UI"/>
          <w:color w:val="404040"/>
          <w:sz w:val="41"/>
          <w:szCs w:val="41"/>
        </w:rPr>
        <w:t>Gerenciar</w:t>
      </w:r>
      <w:r w:rsidR="006D6CB4">
        <w:rPr>
          <w:rStyle w:val="Forte"/>
          <w:rFonts w:ascii="Segoe UI" w:hAnsi="Segoe UI" w:cs="Segoe UI"/>
          <w:color w:val="404040"/>
          <w:sz w:val="41"/>
          <w:szCs w:val="41"/>
        </w:rPr>
        <w:t xml:space="preserve"> Consultas</w:t>
      </w:r>
      <w:bookmarkEnd w:id="1"/>
    </w:p>
    <w:p w14:paraId="3A445029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165551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69C40DC2" w14:textId="6C695296" w:rsidR="002D6EAB" w:rsidRDefault="0072472B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Gerenciar</w:t>
      </w:r>
      <w:r w:rsidR="006D6CB4">
        <w:rPr>
          <w:rStyle w:val="Forte"/>
          <w:rFonts w:ascii="Segoe UI" w:eastAsiaTheme="majorEastAsia" w:hAnsi="Segoe UI" w:cs="Segoe UI"/>
          <w:color w:val="404040"/>
        </w:rPr>
        <w:t xml:space="preserve"> Consultas</w:t>
      </w:r>
    </w:p>
    <w:p w14:paraId="2150B5A7" w14:textId="77777777" w:rsidR="002D6EAB" w:rsidRDefault="00A41C1D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071EB8C5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12DB3F3" w14:textId="77777777" w:rsidR="0005644B" w:rsidRPr="0072472B" w:rsidRDefault="0005644B" w:rsidP="0072472B">
      <w:pPr>
        <w:pStyle w:val="Ttulo3"/>
        <w:shd w:val="clear" w:color="auto" w:fill="FFFFFF"/>
        <w:rPr>
          <w:rStyle w:val="Forte"/>
        </w:rPr>
      </w:pPr>
      <w:bookmarkStart w:id="4" w:name="_Toc204165552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</w:t>
      </w:r>
      <w:bookmarkEnd w:id="4"/>
    </w:p>
    <w:p w14:paraId="515D31A4" w14:textId="77777777" w:rsidR="0005644B" w:rsidRDefault="0005644B" w:rsidP="0005644B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Principal:</w:t>
      </w:r>
      <w:r>
        <w:rPr>
          <w:rFonts w:ascii="Segoe UI" w:hAnsi="Segoe UI" w:cs="Segoe UI"/>
          <w:color w:val="404040"/>
        </w:rPr>
        <w:t> Especialista (usuário logado)</w:t>
      </w:r>
    </w:p>
    <w:p w14:paraId="7F463B8A" w14:textId="77777777" w:rsidR="0005644B" w:rsidRDefault="0005644B" w:rsidP="0005644B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Secundário:</w:t>
      </w:r>
      <w:r>
        <w:rPr>
          <w:rFonts w:ascii="Segoe UI" w:hAnsi="Segoe UI" w:cs="Segoe UI"/>
          <w:color w:val="404040"/>
        </w:rPr>
        <w:t> Sistema (processamento de pagamentos, histórico médico)</w:t>
      </w:r>
    </w:p>
    <w:p w14:paraId="44671611" w14:textId="77777777" w:rsidR="0005644B" w:rsidRPr="0072472B" w:rsidRDefault="0005644B" w:rsidP="0072472B">
      <w:pPr>
        <w:pStyle w:val="Ttulo3"/>
        <w:shd w:val="clear" w:color="auto" w:fill="FFFFFF"/>
        <w:rPr>
          <w:rStyle w:val="Forte"/>
        </w:rPr>
      </w:pPr>
      <w:bookmarkStart w:id="5" w:name="_Toc204165553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</w:t>
      </w:r>
      <w:bookmarkEnd w:id="5"/>
    </w:p>
    <w:p w14:paraId="41C66A75" w14:textId="77777777" w:rsidR="0005644B" w:rsidRDefault="0005644B" w:rsidP="0005644B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está autenticado no sistema.</w:t>
      </w:r>
    </w:p>
    <w:p w14:paraId="73EEF400" w14:textId="77777777" w:rsidR="0005644B" w:rsidRDefault="0005644B" w:rsidP="0005644B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possui consultas agendadas.</w:t>
      </w:r>
    </w:p>
    <w:p w14:paraId="31139A9D" w14:textId="77777777" w:rsidR="0005644B" w:rsidRDefault="00A41C1D" w:rsidP="0005644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097202C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81F4131" w14:textId="77777777" w:rsidR="0005644B" w:rsidRDefault="0005644B" w:rsidP="0005644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4165554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</w:t>
      </w:r>
      <w:bookmarkEnd w:id="6"/>
    </w:p>
    <w:p w14:paraId="4214CB91" w14:textId="77777777" w:rsidR="0005644B" w:rsidRDefault="0005644B" w:rsidP="0005644B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1: Acesso à Lista de Consultas</w:t>
      </w:r>
    </w:p>
    <w:p w14:paraId="32D2608E" w14:textId="77777777" w:rsidR="0005644B" w:rsidRDefault="0005644B" w:rsidP="0005644B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seleciona </w:t>
      </w:r>
      <w:r>
        <w:rPr>
          <w:rStyle w:val="Forte"/>
          <w:rFonts w:ascii="Segoe UI" w:eastAsiaTheme="majorEastAsia" w:hAnsi="Segoe UI" w:cs="Segoe UI"/>
          <w:color w:val="404040"/>
        </w:rPr>
        <w:t>"Consultas"</w:t>
      </w:r>
      <w:r>
        <w:rPr>
          <w:rFonts w:ascii="Segoe UI" w:hAnsi="Segoe UI" w:cs="Segoe UI"/>
          <w:color w:val="404040"/>
        </w:rPr>
        <w:t> no menu.</w:t>
      </w:r>
    </w:p>
    <w:p w14:paraId="4BCEEA1F" w14:textId="77777777" w:rsidR="0005644B" w:rsidRDefault="0005644B" w:rsidP="0005644B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uma lista paginada com filtros:</w:t>
      </w:r>
    </w:p>
    <w:p w14:paraId="5BF88C7D" w14:textId="77777777" w:rsidR="0005644B" w:rsidRDefault="0005644B" w:rsidP="0005644B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Data Início/Data Fim</w:t>
      </w:r>
      <w:r>
        <w:rPr>
          <w:rFonts w:ascii="Segoe UI" w:hAnsi="Segoe UI" w:cs="Segoe UI"/>
          <w:color w:val="404040"/>
        </w:rPr>
        <w:t xml:space="preserve"> (date </w:t>
      </w:r>
      <w:proofErr w:type="spellStart"/>
      <w:r>
        <w:rPr>
          <w:rFonts w:ascii="Segoe UI" w:hAnsi="Segoe UI" w:cs="Segoe UI"/>
          <w:color w:val="404040"/>
        </w:rPr>
        <w:t>picker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69328075" w14:textId="77777777" w:rsidR="0005644B" w:rsidRDefault="0005644B" w:rsidP="0005644B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</w:t>
      </w:r>
      <w:r>
        <w:rPr>
          <w:rFonts w:ascii="Segoe UI" w:hAnsi="Segoe UI" w:cs="Segoe UI"/>
          <w:color w:val="404040"/>
        </w:rPr>
        <w:t> (busca por nome)</w:t>
      </w:r>
    </w:p>
    <w:p w14:paraId="5176FBAB" w14:textId="77777777" w:rsidR="0005644B" w:rsidRDefault="0005644B" w:rsidP="0005644B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Status</w:t>
      </w:r>
      <w:r>
        <w:rPr>
          <w:rFonts w:ascii="Segoe UI" w:hAnsi="Segoe UI" w:cs="Segoe UI"/>
          <w:color w:val="404040"/>
        </w:rPr>
        <w:t> (</w:t>
      </w:r>
      <w:proofErr w:type="spellStart"/>
      <w:r>
        <w:rPr>
          <w:rFonts w:ascii="Segoe UI" w:hAnsi="Segoe UI" w:cs="Segoe UI"/>
          <w:color w:val="404040"/>
        </w:rPr>
        <w:t>dropdown</w:t>
      </w:r>
      <w:proofErr w:type="spellEnd"/>
      <w:r>
        <w:rPr>
          <w:rFonts w:ascii="Segoe UI" w:hAnsi="Segoe UI" w:cs="Segoe UI"/>
          <w:color w:val="404040"/>
        </w:rPr>
        <w:t>: Todos, Sala de Espera, Aguardando Atendimento, Cancelada, Em Atendimento, Finalizada)</w:t>
      </w:r>
    </w:p>
    <w:p w14:paraId="5CA1AFED" w14:textId="77777777" w:rsidR="0005644B" w:rsidRDefault="0005644B" w:rsidP="0005644B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Clínica Vinculada</w:t>
      </w:r>
      <w:r>
        <w:rPr>
          <w:rFonts w:ascii="Segoe UI" w:hAnsi="Segoe UI" w:cs="Segoe UI"/>
          <w:color w:val="404040"/>
        </w:rPr>
        <w:t> (</w:t>
      </w:r>
      <w:proofErr w:type="spellStart"/>
      <w:r>
        <w:rPr>
          <w:rFonts w:ascii="Segoe UI" w:hAnsi="Segoe UI" w:cs="Segoe UI"/>
          <w:color w:val="404040"/>
        </w:rPr>
        <w:t>dropdown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41E70B03" w14:textId="77777777" w:rsidR="0005644B" w:rsidRDefault="0005644B" w:rsidP="0005644B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2: Aplicar Filtros</w:t>
      </w:r>
    </w:p>
    <w:p w14:paraId="579E4BDA" w14:textId="77777777" w:rsidR="0005644B" w:rsidRDefault="0005644B" w:rsidP="0005644B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preenche os filtros e clica em </w:t>
      </w:r>
      <w:r>
        <w:rPr>
          <w:rStyle w:val="Forte"/>
          <w:rFonts w:ascii="Segoe UI" w:eastAsiaTheme="majorEastAsia" w:hAnsi="Segoe UI" w:cs="Segoe UI"/>
          <w:color w:val="404040"/>
        </w:rPr>
        <w:t>"Pesquisar"</w:t>
      </w:r>
      <w:r>
        <w:rPr>
          <w:rFonts w:ascii="Segoe UI" w:hAnsi="Segoe UI" w:cs="Segoe UI"/>
          <w:color w:val="404040"/>
        </w:rPr>
        <w:t>.</w:t>
      </w:r>
    </w:p>
    <w:p w14:paraId="6ED0DB42" w14:textId="77777777" w:rsidR="0005644B" w:rsidRDefault="0005644B" w:rsidP="0005644B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atualiza a lista com as consultas que atendem aos critérios.</w:t>
      </w:r>
    </w:p>
    <w:p w14:paraId="5D7876D9" w14:textId="77777777" w:rsidR="0005644B" w:rsidRDefault="0005644B" w:rsidP="0005644B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Passo 3: Ações Disponíveis</w:t>
      </w:r>
    </w:p>
    <w:p w14:paraId="7174570B" w14:textId="77777777" w:rsidR="0005644B" w:rsidRDefault="0005644B" w:rsidP="0005644B">
      <w:pPr>
        <w:pStyle w:val="ds-markdown-paragraph"/>
        <w:shd w:val="clear" w:color="auto" w:fill="FFFFFF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Para cada consulta, o Especialista pode selecionar:</w:t>
      </w:r>
    </w:p>
    <w:p w14:paraId="173C36A3" w14:textId="77777777" w:rsidR="0005644B" w:rsidRDefault="0005644B" w:rsidP="0005644B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Efetuar Pagamento</w:t>
      </w:r>
    </w:p>
    <w:p w14:paraId="7C08C56E" w14:textId="77777777" w:rsidR="0005644B" w:rsidRDefault="0005644B" w:rsidP="0005644B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Iniciar Atendimento</w:t>
      </w:r>
    </w:p>
    <w:p w14:paraId="778B1255" w14:textId="77777777" w:rsidR="0005644B" w:rsidRDefault="0005644B" w:rsidP="0005644B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Prontuário</w:t>
      </w:r>
    </w:p>
    <w:p w14:paraId="2D4B2D02" w14:textId="77777777" w:rsidR="0005644B" w:rsidRDefault="0005644B" w:rsidP="0005644B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Avaliar Paciente</w:t>
      </w:r>
    </w:p>
    <w:p w14:paraId="380A6F62" w14:textId="77777777" w:rsidR="0005644B" w:rsidRDefault="0005644B" w:rsidP="0005644B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Cancelar Consulta</w:t>
      </w:r>
    </w:p>
    <w:p w14:paraId="035FCB49" w14:textId="77777777" w:rsidR="0005644B" w:rsidRDefault="00A41C1D" w:rsidP="0005644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0B9FCD9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D066A57" w14:textId="77777777" w:rsidR="0005644B" w:rsidRDefault="0005644B" w:rsidP="0005644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4165555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</w:t>
      </w:r>
      <w:bookmarkEnd w:id="7"/>
    </w:p>
    <w:p w14:paraId="4A2A55A2" w14:textId="77777777" w:rsidR="0005644B" w:rsidRDefault="0005644B" w:rsidP="0005644B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FA1: Efetuar Pagamento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3240"/>
        <w:gridCol w:w="4492"/>
      </w:tblGrid>
      <w:tr w:rsidR="0005644B" w14:paraId="5C707B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24135F" w14:textId="77777777" w:rsidR="0005644B" w:rsidRDefault="0005644B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081673" w14:textId="77777777" w:rsidR="0005644B" w:rsidRDefault="0005644B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522C0C" w14:textId="77777777" w:rsidR="0005644B" w:rsidRDefault="0005644B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Resultado Esperado</w:t>
            </w:r>
          </w:p>
        </w:tc>
      </w:tr>
      <w:tr w:rsidR="0005644B" w14:paraId="565D59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4E7248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832FC9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Selecionar </w:t>
            </w:r>
            <w:r>
              <w:rPr>
                <w:rStyle w:val="Forte"/>
                <w:sz w:val="23"/>
                <w:szCs w:val="23"/>
              </w:rPr>
              <w:t>"Efetuar Pagamento"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CD26FC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exibe opções: </w:t>
            </w:r>
            <w:r>
              <w:rPr>
                <w:rStyle w:val="Forte"/>
                <w:sz w:val="23"/>
                <w:szCs w:val="23"/>
              </w:rPr>
              <w:t>PIX</w:t>
            </w:r>
            <w:r>
              <w:rPr>
                <w:sz w:val="23"/>
                <w:szCs w:val="23"/>
              </w:rPr>
              <w:t>, </w:t>
            </w:r>
            <w:r>
              <w:rPr>
                <w:rStyle w:val="Forte"/>
                <w:sz w:val="23"/>
                <w:szCs w:val="23"/>
              </w:rPr>
              <w:t>Espécie</w:t>
            </w:r>
            <w:r>
              <w:rPr>
                <w:sz w:val="23"/>
                <w:szCs w:val="23"/>
              </w:rPr>
              <w:t>, </w:t>
            </w:r>
            <w:r>
              <w:rPr>
                <w:rStyle w:val="Forte"/>
                <w:sz w:val="23"/>
                <w:szCs w:val="23"/>
              </w:rPr>
              <w:t>Cartão</w:t>
            </w:r>
          </w:p>
        </w:tc>
      </w:tr>
      <w:tr w:rsidR="0005644B" w14:paraId="0FA8F3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4CE4E6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F62A30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Escolher </w:t>
            </w:r>
            <w:r>
              <w:rPr>
                <w:rStyle w:val="Forte"/>
                <w:sz w:val="23"/>
                <w:szCs w:val="23"/>
              </w:rPr>
              <w:t>"PIX"</w:t>
            </w:r>
            <w:r>
              <w:rPr>
                <w:sz w:val="23"/>
                <w:szCs w:val="23"/>
              </w:rPr>
              <w:t> ou </w:t>
            </w:r>
            <w:r>
              <w:rPr>
                <w:rStyle w:val="Forte"/>
                <w:sz w:val="23"/>
                <w:szCs w:val="23"/>
              </w:rPr>
              <w:t>"Espécie"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BD5D17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registra pagamento e retorna à lista</w:t>
            </w:r>
          </w:p>
        </w:tc>
      </w:tr>
      <w:tr w:rsidR="0005644B" w14:paraId="1EE7C8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85EB8C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2b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AA50C6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Escolher </w:t>
            </w:r>
            <w:r>
              <w:rPr>
                <w:rStyle w:val="Forte"/>
                <w:sz w:val="23"/>
                <w:szCs w:val="23"/>
              </w:rPr>
              <w:t>"Cartão"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E97986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exibe: </w:t>
            </w:r>
            <w:r>
              <w:rPr>
                <w:rStyle w:val="Forte"/>
                <w:sz w:val="23"/>
                <w:szCs w:val="23"/>
              </w:rPr>
              <w:t>Cartão Cadastrado</w:t>
            </w:r>
            <w:r>
              <w:rPr>
                <w:sz w:val="23"/>
                <w:szCs w:val="23"/>
              </w:rPr>
              <w:t> ou </w:t>
            </w:r>
            <w:r>
              <w:rPr>
                <w:rStyle w:val="Forte"/>
                <w:sz w:val="23"/>
                <w:szCs w:val="23"/>
              </w:rPr>
              <w:t>Maquineta</w:t>
            </w:r>
          </w:p>
        </w:tc>
      </w:tr>
      <w:tr w:rsidR="0005644B" w14:paraId="28E5C0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D16A4C5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3b1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BBF402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Selecionar </w:t>
            </w:r>
            <w:r>
              <w:rPr>
                <w:rStyle w:val="Forte"/>
                <w:sz w:val="23"/>
                <w:szCs w:val="23"/>
              </w:rPr>
              <w:t>"Maquineta"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8CAD6B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solicita </w:t>
            </w:r>
            <w:r>
              <w:rPr>
                <w:rStyle w:val="Forte"/>
                <w:sz w:val="23"/>
                <w:szCs w:val="23"/>
              </w:rPr>
              <w:t>Nº de Autorização</w:t>
            </w:r>
          </w:p>
        </w:tc>
      </w:tr>
      <w:tr w:rsidR="0005644B" w14:paraId="09A04E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11CBE42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3b2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BB998F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Selecionar </w:t>
            </w:r>
            <w:r>
              <w:rPr>
                <w:rStyle w:val="Forte"/>
                <w:sz w:val="23"/>
                <w:szCs w:val="23"/>
              </w:rPr>
              <w:t>"Cartão Cadastrado"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FEC38A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Redireciona para gateway de pagamento → Retorna à lista após processamento</w:t>
            </w:r>
          </w:p>
        </w:tc>
      </w:tr>
    </w:tbl>
    <w:p w14:paraId="65F5A452" w14:textId="77777777" w:rsidR="0005644B" w:rsidRDefault="0005644B" w:rsidP="0005644B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FA2: Iniciar Atendimento</w:t>
      </w:r>
    </w:p>
    <w:p w14:paraId="1BADC737" w14:textId="77777777" w:rsidR="0005644B" w:rsidRDefault="0005644B" w:rsidP="0005644B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o </w:t>
      </w:r>
      <w:r>
        <w:rPr>
          <w:rStyle w:val="Forte"/>
          <w:rFonts w:ascii="Segoe UI" w:eastAsiaTheme="majorEastAsia" w:hAnsi="Segoe UI" w:cs="Segoe UI"/>
          <w:color w:val="404040"/>
        </w:rPr>
        <w:t>Formulário de Atendimento</w:t>
      </w:r>
      <w:r>
        <w:rPr>
          <w:rFonts w:ascii="Segoe UI" w:hAnsi="Segoe UI" w:cs="Segoe UI"/>
          <w:color w:val="404040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4857"/>
      </w:tblGrid>
      <w:tr w:rsidR="0005644B" w14:paraId="2BBBC3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4C05242" w14:textId="77777777" w:rsidR="0005644B" w:rsidRDefault="0005644B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Seção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20A08C" w14:textId="77777777" w:rsidR="0005644B" w:rsidRDefault="0005644B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Campos</w:t>
            </w:r>
          </w:p>
        </w:tc>
      </w:tr>
      <w:tr w:rsidR="0005644B" w14:paraId="3BCA37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5ADCC2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Dados do Paciente</w:t>
            </w:r>
            <w:r>
              <w:rPr>
                <w:sz w:val="23"/>
                <w:szCs w:val="23"/>
              </w:rPr>
              <w:t> (somente leitura)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D3F77D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 Nome</w:t>
            </w:r>
            <w:r>
              <w:rPr>
                <w:sz w:val="23"/>
                <w:szCs w:val="23"/>
              </w:rPr>
              <w:br/>
              <w:t>- Idade</w:t>
            </w:r>
            <w:r>
              <w:rPr>
                <w:sz w:val="23"/>
                <w:szCs w:val="23"/>
              </w:rPr>
              <w:br/>
              <w:t>- Primeira Consulta</w:t>
            </w:r>
            <w:r>
              <w:rPr>
                <w:sz w:val="23"/>
                <w:szCs w:val="23"/>
              </w:rPr>
              <w:br/>
              <w:t>- Total de Consultas</w:t>
            </w:r>
            <w:r>
              <w:rPr>
                <w:sz w:val="23"/>
                <w:szCs w:val="23"/>
              </w:rPr>
              <w:br/>
              <w:t>- Foto</w:t>
            </w:r>
          </w:p>
        </w:tc>
      </w:tr>
      <w:tr w:rsidR="0005644B" w14:paraId="6DC0F1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B843FD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lastRenderedPageBreak/>
              <w:t>Registro da Consulta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152889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 Prontuário Atual (editor de texto)</w:t>
            </w:r>
            <w:r>
              <w:rPr>
                <w:sz w:val="23"/>
                <w:szCs w:val="23"/>
              </w:rPr>
              <w:br/>
              <w:t>- Prescrições (lista de medicamentos + posologia)</w:t>
            </w:r>
            <w:r>
              <w:rPr>
                <w:sz w:val="23"/>
                <w:szCs w:val="23"/>
              </w:rPr>
              <w:br/>
              <w:t>- Exames (lista de exames solicitados)</w:t>
            </w:r>
          </w:p>
        </w:tc>
      </w:tr>
      <w:tr w:rsidR="0005644B" w14:paraId="6DF011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026982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Histórico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9666BC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 Prontuário Completo (consultas anteriores)</w:t>
            </w:r>
            <w:r>
              <w:rPr>
                <w:sz w:val="23"/>
                <w:szCs w:val="23"/>
              </w:rPr>
              <w:br/>
              <w:t>- Anamnese</w:t>
            </w:r>
          </w:p>
        </w:tc>
      </w:tr>
      <w:tr w:rsidR="0005644B" w14:paraId="47D4A0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D1396F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Tempo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9511B1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 Cronômetro automático (duração da consulta)</w:t>
            </w:r>
          </w:p>
        </w:tc>
      </w:tr>
    </w:tbl>
    <w:p w14:paraId="43146EC6" w14:textId="77777777" w:rsidR="0005644B" w:rsidRDefault="0005644B" w:rsidP="0005644B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FA3: Avaliar Paciente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2848"/>
        <w:gridCol w:w="4884"/>
      </w:tblGrid>
      <w:tr w:rsidR="0005644B" w14:paraId="251DCB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EA6C43" w14:textId="77777777" w:rsidR="0005644B" w:rsidRDefault="0005644B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Passo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480103" w14:textId="77777777" w:rsidR="0005644B" w:rsidRDefault="0005644B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5B8C2E" w14:textId="77777777" w:rsidR="0005644B" w:rsidRDefault="0005644B">
            <w:pPr>
              <w:rPr>
                <w:b/>
                <w:bCs/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Resultado Esperado</w:t>
            </w:r>
          </w:p>
        </w:tc>
      </w:tr>
      <w:tr w:rsidR="0005644B" w14:paraId="0F13A9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13F073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FC192F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Selecionar </w:t>
            </w:r>
            <w:r>
              <w:rPr>
                <w:rStyle w:val="Forte"/>
                <w:sz w:val="23"/>
                <w:szCs w:val="23"/>
              </w:rPr>
              <w:t>"Avaliar Paciente"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5EFCC4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exibe formulário com:</w:t>
            </w:r>
            <w:r>
              <w:rPr>
                <w:sz w:val="23"/>
                <w:szCs w:val="23"/>
              </w:rPr>
              <w:br/>
              <w:t>- Pontualidade (1-5)</w:t>
            </w:r>
            <w:r>
              <w:rPr>
                <w:sz w:val="23"/>
                <w:szCs w:val="23"/>
              </w:rPr>
              <w:br/>
              <w:t>- Assiduidade (1-5)</w:t>
            </w:r>
            <w:r>
              <w:rPr>
                <w:sz w:val="23"/>
                <w:szCs w:val="23"/>
              </w:rPr>
              <w:br/>
              <w:t>- Comentários (texto)</w:t>
            </w:r>
          </w:p>
        </w:tc>
      </w:tr>
      <w:tr w:rsidR="0005644B" w14:paraId="25ED6D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064B7BF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E9D14F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Clicar em </w:t>
            </w:r>
            <w:r>
              <w:rPr>
                <w:rStyle w:val="Forte"/>
                <w:sz w:val="23"/>
                <w:szCs w:val="23"/>
              </w:rPr>
              <w:t>"Salvar"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0FA302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Sistema registra avaliação e exibe: </w:t>
            </w:r>
            <w:r>
              <w:rPr>
                <w:rStyle w:val="nfase"/>
                <w:sz w:val="23"/>
                <w:szCs w:val="23"/>
              </w:rPr>
              <w:t>"Avaliação salva com sucesso."</w:t>
            </w:r>
          </w:p>
        </w:tc>
      </w:tr>
      <w:tr w:rsidR="0005644B" w14:paraId="4218C0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98396A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DF691C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Clicar em </w:t>
            </w:r>
            <w:r>
              <w:rPr>
                <w:rStyle w:val="Forte"/>
                <w:sz w:val="23"/>
                <w:szCs w:val="23"/>
              </w:rPr>
              <w:t>"Cancelar"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D0033B" w14:textId="77777777" w:rsidR="0005644B" w:rsidRDefault="0005644B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Retorna à lista de consultas sem salvar</w:t>
            </w:r>
          </w:p>
        </w:tc>
      </w:tr>
    </w:tbl>
    <w:p w14:paraId="4AA88409" w14:textId="77777777" w:rsidR="0005644B" w:rsidRDefault="0005644B" w:rsidP="0005644B">
      <w:pPr>
        <w:pStyle w:val="Ttulo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FA4: Cancelar Consulta</w:t>
      </w:r>
    </w:p>
    <w:p w14:paraId="2667B3CF" w14:textId="50A39B24" w:rsidR="00E171BF" w:rsidRPr="009A5A1E" w:rsidRDefault="0005644B" w:rsidP="009A5A1E">
      <w:pPr>
        <w:pStyle w:val="ds-markdown-paragraph"/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solicita confirmação:</w:t>
      </w:r>
    </w:p>
    <w:p w14:paraId="7369C238" w14:textId="77777777" w:rsidR="00E171BF" w:rsidRDefault="00E171BF"/>
    <w:p w14:paraId="3B4CDD1F" w14:textId="77777777" w:rsidR="00466C8D" w:rsidRDefault="00466C8D"/>
    <w:p w14:paraId="0ECBD4FE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2685D565" w14:textId="77777777" w:rsidTr="007F2AE5">
        <w:tc>
          <w:tcPr>
            <w:tcW w:w="2865" w:type="dxa"/>
          </w:tcPr>
          <w:p w14:paraId="3CB6C8E0" w14:textId="77777777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4B45007B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13056FC" w14:textId="765420F2" w:rsidR="007F2AE5" w:rsidRDefault="009A5A1E" w:rsidP="00035F12">
            <w:pPr>
              <w:jc w:val="center"/>
            </w:pPr>
            <w:r>
              <w:t>23</w:t>
            </w:r>
            <w:r w:rsidR="007F2AE5">
              <w:t>/0</w:t>
            </w:r>
            <w:r w:rsidR="00E70729">
              <w:t>7</w:t>
            </w:r>
            <w:r w:rsidR="007F2AE5">
              <w:t>/2025</w:t>
            </w:r>
          </w:p>
        </w:tc>
      </w:tr>
    </w:tbl>
    <w:p w14:paraId="775840FB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ADA41" w14:textId="77777777" w:rsidR="00A41C1D" w:rsidRDefault="00A41C1D" w:rsidP="003370F5">
      <w:pPr>
        <w:spacing w:after="0" w:line="240" w:lineRule="auto"/>
      </w:pPr>
      <w:r>
        <w:separator/>
      </w:r>
    </w:p>
  </w:endnote>
  <w:endnote w:type="continuationSeparator" w:id="0">
    <w:p w14:paraId="091F4A93" w14:textId="77777777" w:rsidR="00A41C1D" w:rsidRDefault="00A41C1D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CCBF" w14:textId="77777777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2C274" w14:textId="77777777" w:rsidR="00A41C1D" w:rsidRDefault="00A41C1D" w:rsidP="003370F5">
      <w:pPr>
        <w:spacing w:after="0" w:line="240" w:lineRule="auto"/>
      </w:pPr>
      <w:r>
        <w:separator/>
      </w:r>
    </w:p>
  </w:footnote>
  <w:footnote w:type="continuationSeparator" w:id="0">
    <w:p w14:paraId="1785F5DD" w14:textId="77777777" w:rsidR="00A41C1D" w:rsidRDefault="00A41C1D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A98A5" w14:textId="77777777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9267B6B" wp14:editId="34598FB0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3D2D93">
      <w:t>LISTAR PACIENTES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33E7E"/>
    <w:multiLevelType w:val="multilevel"/>
    <w:tmpl w:val="5780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A1990"/>
    <w:multiLevelType w:val="multilevel"/>
    <w:tmpl w:val="9820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F02843"/>
    <w:multiLevelType w:val="multilevel"/>
    <w:tmpl w:val="BDDE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C8305D"/>
    <w:multiLevelType w:val="multilevel"/>
    <w:tmpl w:val="55B4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FE4C86"/>
    <w:multiLevelType w:val="multilevel"/>
    <w:tmpl w:val="CB7E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442B89"/>
    <w:multiLevelType w:val="multilevel"/>
    <w:tmpl w:val="A0D4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B96203"/>
    <w:multiLevelType w:val="multilevel"/>
    <w:tmpl w:val="D35A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7"/>
  </w:num>
  <w:num w:numId="2" w16cid:durableId="2139370942">
    <w:abstractNumId w:val="92"/>
  </w:num>
  <w:num w:numId="3" w16cid:durableId="1914462351">
    <w:abstractNumId w:val="139"/>
  </w:num>
  <w:num w:numId="4" w16cid:durableId="1275942050">
    <w:abstractNumId w:val="52"/>
  </w:num>
  <w:num w:numId="5" w16cid:durableId="248346820">
    <w:abstractNumId w:val="21"/>
  </w:num>
  <w:num w:numId="6" w16cid:durableId="1122966246">
    <w:abstractNumId w:val="95"/>
  </w:num>
  <w:num w:numId="7" w16cid:durableId="1221408314">
    <w:abstractNumId w:val="23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05"/>
  </w:num>
  <w:num w:numId="11" w16cid:durableId="787821814">
    <w:abstractNumId w:val="123"/>
  </w:num>
  <w:num w:numId="12" w16cid:durableId="2083990212">
    <w:abstractNumId w:val="6"/>
  </w:num>
  <w:num w:numId="13" w16cid:durableId="1621060670">
    <w:abstractNumId w:val="108"/>
  </w:num>
  <w:num w:numId="14" w16cid:durableId="1998607255">
    <w:abstractNumId w:val="88"/>
  </w:num>
  <w:num w:numId="15" w16cid:durableId="444614049">
    <w:abstractNumId w:val="29"/>
  </w:num>
  <w:num w:numId="16" w16cid:durableId="2084983850">
    <w:abstractNumId w:val="138"/>
  </w:num>
  <w:num w:numId="17" w16cid:durableId="1147937307">
    <w:abstractNumId w:val="27"/>
  </w:num>
  <w:num w:numId="18" w16cid:durableId="1559705791">
    <w:abstractNumId w:val="45"/>
  </w:num>
  <w:num w:numId="19" w16cid:durableId="887228126">
    <w:abstractNumId w:val="65"/>
  </w:num>
  <w:num w:numId="20" w16cid:durableId="1082683975">
    <w:abstractNumId w:val="67"/>
  </w:num>
  <w:num w:numId="21" w16cid:durableId="1880586729">
    <w:abstractNumId w:val="121"/>
  </w:num>
  <w:num w:numId="22" w16cid:durableId="1042485735">
    <w:abstractNumId w:val="110"/>
  </w:num>
  <w:num w:numId="23" w16cid:durableId="1639145655">
    <w:abstractNumId w:val="136"/>
  </w:num>
  <w:num w:numId="24" w16cid:durableId="687633536">
    <w:abstractNumId w:val="55"/>
  </w:num>
  <w:num w:numId="25" w16cid:durableId="1652978374">
    <w:abstractNumId w:val="38"/>
  </w:num>
  <w:num w:numId="26" w16cid:durableId="326173566">
    <w:abstractNumId w:val="117"/>
  </w:num>
  <w:num w:numId="27" w16cid:durableId="1331174392">
    <w:abstractNumId w:val="61"/>
  </w:num>
  <w:num w:numId="28" w16cid:durableId="736785703">
    <w:abstractNumId w:val="34"/>
  </w:num>
  <w:num w:numId="29" w16cid:durableId="1636377276">
    <w:abstractNumId w:val="33"/>
  </w:num>
  <w:num w:numId="30" w16cid:durableId="478965834">
    <w:abstractNumId w:val="96"/>
  </w:num>
  <w:num w:numId="31" w16cid:durableId="769398609">
    <w:abstractNumId w:val="46"/>
  </w:num>
  <w:num w:numId="32" w16cid:durableId="1860773765">
    <w:abstractNumId w:val="36"/>
  </w:num>
  <w:num w:numId="33" w16cid:durableId="525408398">
    <w:abstractNumId w:val="77"/>
  </w:num>
  <w:num w:numId="34" w16cid:durableId="1719936512">
    <w:abstractNumId w:val="75"/>
  </w:num>
  <w:num w:numId="35" w16cid:durableId="1138183058">
    <w:abstractNumId w:val="14"/>
  </w:num>
  <w:num w:numId="36" w16cid:durableId="905993429">
    <w:abstractNumId w:val="115"/>
  </w:num>
  <w:num w:numId="37" w16cid:durableId="742413987">
    <w:abstractNumId w:val="44"/>
  </w:num>
  <w:num w:numId="38" w16cid:durableId="1309481265">
    <w:abstractNumId w:val="129"/>
  </w:num>
  <w:num w:numId="39" w16cid:durableId="432937182">
    <w:abstractNumId w:val="16"/>
  </w:num>
  <w:num w:numId="40" w16cid:durableId="1468745388">
    <w:abstractNumId w:val="72"/>
  </w:num>
  <w:num w:numId="41" w16cid:durableId="1548681879">
    <w:abstractNumId w:val="137"/>
  </w:num>
  <w:num w:numId="42" w16cid:durableId="1653212376">
    <w:abstractNumId w:val="93"/>
  </w:num>
  <w:num w:numId="43" w16cid:durableId="1562444049">
    <w:abstractNumId w:val="19"/>
  </w:num>
  <w:num w:numId="44" w16cid:durableId="189343391">
    <w:abstractNumId w:val="32"/>
  </w:num>
  <w:num w:numId="45" w16cid:durableId="466361826">
    <w:abstractNumId w:val="120"/>
  </w:num>
  <w:num w:numId="46" w16cid:durableId="2039313387">
    <w:abstractNumId w:val="30"/>
  </w:num>
  <w:num w:numId="47" w16cid:durableId="2104954814">
    <w:abstractNumId w:val="113"/>
  </w:num>
  <w:num w:numId="48" w16cid:durableId="1408919497">
    <w:abstractNumId w:val="57"/>
  </w:num>
  <w:num w:numId="49" w16cid:durableId="1929657202">
    <w:abstractNumId w:val="98"/>
  </w:num>
  <w:num w:numId="50" w16cid:durableId="1295409307">
    <w:abstractNumId w:val="69"/>
  </w:num>
  <w:num w:numId="51" w16cid:durableId="900363819">
    <w:abstractNumId w:val="51"/>
  </w:num>
  <w:num w:numId="52" w16cid:durableId="1166091911">
    <w:abstractNumId w:val="12"/>
  </w:num>
  <w:num w:numId="53" w16cid:durableId="81609973">
    <w:abstractNumId w:val="87"/>
  </w:num>
  <w:num w:numId="54" w16cid:durableId="461194171">
    <w:abstractNumId w:val="42"/>
  </w:num>
  <w:num w:numId="55" w16cid:durableId="841814879">
    <w:abstractNumId w:val="47"/>
  </w:num>
  <w:num w:numId="56" w16cid:durableId="1618220161">
    <w:abstractNumId w:val="125"/>
  </w:num>
  <w:num w:numId="57" w16cid:durableId="1510947254">
    <w:abstractNumId w:val="94"/>
  </w:num>
  <w:num w:numId="58" w16cid:durableId="416100704">
    <w:abstractNumId w:val="63"/>
  </w:num>
  <w:num w:numId="59" w16cid:durableId="1517965679">
    <w:abstractNumId w:val="112"/>
  </w:num>
  <w:num w:numId="60" w16cid:durableId="1209150639">
    <w:abstractNumId w:val="124"/>
  </w:num>
  <w:num w:numId="61" w16cid:durableId="2016683365">
    <w:abstractNumId w:val="126"/>
  </w:num>
  <w:num w:numId="62" w16cid:durableId="1153722290">
    <w:abstractNumId w:val="106"/>
  </w:num>
  <w:num w:numId="63" w16cid:durableId="1302150048">
    <w:abstractNumId w:val="135"/>
  </w:num>
  <w:num w:numId="64" w16cid:durableId="1496187817">
    <w:abstractNumId w:val="100"/>
  </w:num>
  <w:num w:numId="65" w16cid:durableId="660548535">
    <w:abstractNumId w:val="54"/>
  </w:num>
  <w:num w:numId="66" w16cid:durableId="788012072">
    <w:abstractNumId w:val="80"/>
  </w:num>
  <w:num w:numId="67" w16cid:durableId="1184512483">
    <w:abstractNumId w:val="104"/>
  </w:num>
  <w:num w:numId="68" w16cid:durableId="751050927">
    <w:abstractNumId w:val="130"/>
  </w:num>
  <w:num w:numId="69" w16cid:durableId="1846436085">
    <w:abstractNumId w:val="35"/>
  </w:num>
  <w:num w:numId="70" w16cid:durableId="1979416287">
    <w:abstractNumId w:val="128"/>
  </w:num>
  <w:num w:numId="71" w16cid:durableId="653339855">
    <w:abstractNumId w:val="13"/>
  </w:num>
  <w:num w:numId="72" w16cid:durableId="376319626">
    <w:abstractNumId w:val="84"/>
  </w:num>
  <w:num w:numId="73" w16cid:durableId="149757390">
    <w:abstractNumId w:val="43"/>
  </w:num>
  <w:num w:numId="74" w16cid:durableId="1181704723">
    <w:abstractNumId w:val="53"/>
  </w:num>
  <w:num w:numId="75" w16cid:durableId="2138064849">
    <w:abstractNumId w:val="86"/>
  </w:num>
  <w:num w:numId="76" w16cid:durableId="357194138">
    <w:abstractNumId w:val="2"/>
  </w:num>
  <w:num w:numId="77" w16cid:durableId="1057390557">
    <w:abstractNumId w:val="48"/>
  </w:num>
  <w:num w:numId="78" w16cid:durableId="575096229">
    <w:abstractNumId w:val="22"/>
  </w:num>
  <w:num w:numId="79" w16cid:durableId="1925869180">
    <w:abstractNumId w:val="73"/>
  </w:num>
  <w:num w:numId="80" w16cid:durableId="1838881460">
    <w:abstractNumId w:val="89"/>
  </w:num>
  <w:num w:numId="81" w16cid:durableId="181748791">
    <w:abstractNumId w:val="41"/>
  </w:num>
  <w:num w:numId="82" w16cid:durableId="1906456118">
    <w:abstractNumId w:val="68"/>
  </w:num>
  <w:num w:numId="83" w16cid:durableId="262302130">
    <w:abstractNumId w:val="122"/>
  </w:num>
  <w:num w:numId="84" w16cid:durableId="1430849138">
    <w:abstractNumId w:val="18"/>
  </w:num>
  <w:num w:numId="85" w16cid:durableId="1862544107">
    <w:abstractNumId w:val="131"/>
  </w:num>
  <w:num w:numId="86" w16cid:durableId="2116511594">
    <w:abstractNumId w:val="60"/>
  </w:num>
  <w:num w:numId="87" w16cid:durableId="2072384659">
    <w:abstractNumId w:val="49"/>
  </w:num>
  <w:num w:numId="88" w16cid:durableId="37320459">
    <w:abstractNumId w:val="5"/>
  </w:num>
  <w:num w:numId="89" w16cid:durableId="641614003">
    <w:abstractNumId w:val="83"/>
  </w:num>
  <w:num w:numId="90" w16cid:durableId="1811439186">
    <w:abstractNumId w:val="85"/>
  </w:num>
  <w:num w:numId="91" w16cid:durableId="1087381279">
    <w:abstractNumId w:val="50"/>
  </w:num>
  <w:num w:numId="92" w16cid:durableId="1195466039">
    <w:abstractNumId w:val="58"/>
  </w:num>
  <w:num w:numId="93" w16cid:durableId="797601719">
    <w:abstractNumId w:val="102"/>
  </w:num>
  <w:num w:numId="94" w16cid:durableId="2068724371">
    <w:abstractNumId w:val="8"/>
  </w:num>
  <w:num w:numId="95" w16cid:durableId="938561095">
    <w:abstractNumId w:val="114"/>
  </w:num>
  <w:num w:numId="96" w16cid:durableId="2140688707">
    <w:abstractNumId w:val="78"/>
  </w:num>
  <w:num w:numId="97" w16cid:durableId="25256977">
    <w:abstractNumId w:val="134"/>
  </w:num>
  <w:num w:numId="98" w16cid:durableId="1082339350">
    <w:abstractNumId w:val="66"/>
  </w:num>
  <w:num w:numId="99" w16cid:durableId="255141704">
    <w:abstractNumId w:val="132"/>
  </w:num>
  <w:num w:numId="100" w16cid:durableId="970095904">
    <w:abstractNumId w:val="76"/>
  </w:num>
  <w:num w:numId="101" w16cid:durableId="2082754738">
    <w:abstractNumId w:val="127"/>
  </w:num>
  <w:num w:numId="102" w16cid:durableId="347216742">
    <w:abstractNumId w:val="81"/>
  </w:num>
  <w:num w:numId="103" w16cid:durableId="1464346861">
    <w:abstractNumId w:val="79"/>
  </w:num>
  <w:num w:numId="104" w16cid:durableId="420756931">
    <w:abstractNumId w:val="99"/>
  </w:num>
  <w:num w:numId="105" w16cid:durableId="120266814">
    <w:abstractNumId w:val="15"/>
  </w:num>
  <w:num w:numId="106" w16cid:durableId="341010339">
    <w:abstractNumId w:val="40"/>
  </w:num>
  <w:num w:numId="107" w16cid:durableId="77295676">
    <w:abstractNumId w:val="31"/>
  </w:num>
  <w:num w:numId="108" w16cid:durableId="1879665396">
    <w:abstractNumId w:val="141"/>
  </w:num>
  <w:num w:numId="109" w16cid:durableId="430443048">
    <w:abstractNumId w:val="11"/>
  </w:num>
  <w:num w:numId="110" w16cid:durableId="1939018150">
    <w:abstractNumId w:val="116"/>
  </w:num>
  <w:num w:numId="111" w16cid:durableId="1518930974">
    <w:abstractNumId w:val="91"/>
  </w:num>
  <w:num w:numId="112" w16cid:durableId="1649749363">
    <w:abstractNumId w:val="10"/>
  </w:num>
  <w:num w:numId="113" w16cid:durableId="1231387711">
    <w:abstractNumId w:val="119"/>
  </w:num>
  <w:num w:numId="114" w16cid:durableId="1778477886">
    <w:abstractNumId w:val="101"/>
  </w:num>
  <w:num w:numId="115" w16cid:durableId="917131921">
    <w:abstractNumId w:val="3"/>
  </w:num>
  <w:num w:numId="116" w16cid:durableId="1884899198">
    <w:abstractNumId w:val="70"/>
  </w:num>
  <w:num w:numId="117" w16cid:durableId="1504783917">
    <w:abstractNumId w:val="133"/>
  </w:num>
  <w:num w:numId="118" w16cid:durableId="335160208">
    <w:abstractNumId w:val="59"/>
  </w:num>
  <w:num w:numId="119" w16cid:durableId="283314802">
    <w:abstractNumId w:val="25"/>
  </w:num>
  <w:num w:numId="120" w16cid:durableId="1705128771">
    <w:abstractNumId w:val="109"/>
  </w:num>
  <w:num w:numId="121" w16cid:durableId="1640643392">
    <w:abstractNumId w:val="82"/>
  </w:num>
  <w:num w:numId="122" w16cid:durableId="1302462585">
    <w:abstractNumId w:val="107"/>
  </w:num>
  <w:num w:numId="123" w16cid:durableId="1810710815">
    <w:abstractNumId w:val="103"/>
  </w:num>
  <w:num w:numId="124" w16cid:durableId="993605605">
    <w:abstractNumId w:val="90"/>
  </w:num>
  <w:num w:numId="125" w16cid:durableId="442261907">
    <w:abstractNumId w:val="24"/>
  </w:num>
  <w:num w:numId="126" w16cid:durableId="651645707">
    <w:abstractNumId w:val="17"/>
  </w:num>
  <w:num w:numId="127" w16cid:durableId="913248679">
    <w:abstractNumId w:val="28"/>
  </w:num>
  <w:num w:numId="128" w16cid:durableId="421295706">
    <w:abstractNumId w:val="111"/>
  </w:num>
  <w:num w:numId="129" w16cid:durableId="368264422">
    <w:abstractNumId w:val="56"/>
  </w:num>
  <w:num w:numId="130" w16cid:durableId="39134148">
    <w:abstractNumId w:val="64"/>
  </w:num>
  <w:num w:numId="131" w16cid:durableId="739906484">
    <w:abstractNumId w:val="140"/>
  </w:num>
  <w:num w:numId="132" w16cid:durableId="1183939784">
    <w:abstractNumId w:val="71"/>
  </w:num>
  <w:num w:numId="133" w16cid:durableId="1090739329">
    <w:abstractNumId w:val="118"/>
  </w:num>
  <w:num w:numId="134" w16cid:durableId="1745227077">
    <w:abstractNumId w:val="4"/>
  </w:num>
  <w:num w:numId="135" w16cid:durableId="263464131">
    <w:abstractNumId w:val="20"/>
  </w:num>
  <w:num w:numId="136" w16cid:durableId="1707028037">
    <w:abstractNumId w:val="37"/>
  </w:num>
  <w:num w:numId="137" w16cid:durableId="1205169567">
    <w:abstractNumId w:val="74"/>
  </w:num>
  <w:num w:numId="138" w16cid:durableId="1761681496">
    <w:abstractNumId w:val="62"/>
  </w:num>
  <w:num w:numId="139" w16cid:durableId="777604444">
    <w:abstractNumId w:val="26"/>
  </w:num>
  <w:num w:numId="140" w16cid:durableId="1752003081">
    <w:abstractNumId w:val="7"/>
  </w:num>
  <w:num w:numId="141" w16cid:durableId="1380976745">
    <w:abstractNumId w:val="9"/>
  </w:num>
  <w:num w:numId="142" w16cid:durableId="10435346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FA5"/>
    <w:rsid w:val="000009CD"/>
    <w:rsid w:val="000079BD"/>
    <w:rsid w:val="00031032"/>
    <w:rsid w:val="00035F12"/>
    <w:rsid w:val="0005644B"/>
    <w:rsid w:val="0007375A"/>
    <w:rsid w:val="000C6A92"/>
    <w:rsid w:val="001737C3"/>
    <w:rsid w:val="00201B8D"/>
    <w:rsid w:val="00260259"/>
    <w:rsid w:val="00276E62"/>
    <w:rsid w:val="0028692D"/>
    <w:rsid w:val="002B62BB"/>
    <w:rsid w:val="002D6EAB"/>
    <w:rsid w:val="002F212F"/>
    <w:rsid w:val="00312083"/>
    <w:rsid w:val="003370F5"/>
    <w:rsid w:val="003672AC"/>
    <w:rsid w:val="00382F7E"/>
    <w:rsid w:val="003B47E0"/>
    <w:rsid w:val="003D2D93"/>
    <w:rsid w:val="00446A4F"/>
    <w:rsid w:val="00466C8D"/>
    <w:rsid w:val="004945B2"/>
    <w:rsid w:val="004C445D"/>
    <w:rsid w:val="004C5B0D"/>
    <w:rsid w:val="004E1578"/>
    <w:rsid w:val="00502D31"/>
    <w:rsid w:val="0055020D"/>
    <w:rsid w:val="00564098"/>
    <w:rsid w:val="00597459"/>
    <w:rsid w:val="005A4BE5"/>
    <w:rsid w:val="005F1BF8"/>
    <w:rsid w:val="0062166A"/>
    <w:rsid w:val="00627B9D"/>
    <w:rsid w:val="0066755D"/>
    <w:rsid w:val="006773AD"/>
    <w:rsid w:val="00686265"/>
    <w:rsid w:val="006B6021"/>
    <w:rsid w:val="006D6CB4"/>
    <w:rsid w:val="007032FA"/>
    <w:rsid w:val="0072472B"/>
    <w:rsid w:val="00746955"/>
    <w:rsid w:val="00764339"/>
    <w:rsid w:val="00766FA5"/>
    <w:rsid w:val="00780A61"/>
    <w:rsid w:val="007E03ED"/>
    <w:rsid w:val="007F2AE5"/>
    <w:rsid w:val="00821F53"/>
    <w:rsid w:val="00880392"/>
    <w:rsid w:val="00882FE4"/>
    <w:rsid w:val="008C7522"/>
    <w:rsid w:val="00907D0F"/>
    <w:rsid w:val="00917C8F"/>
    <w:rsid w:val="0093087B"/>
    <w:rsid w:val="00992BED"/>
    <w:rsid w:val="009A5A1E"/>
    <w:rsid w:val="009E060F"/>
    <w:rsid w:val="00A25E2F"/>
    <w:rsid w:val="00A37DE3"/>
    <w:rsid w:val="00A41C1D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36CB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81F9B5"/>
  <w15:chartTrackingRefBased/>
  <w15:docId w15:val="{D85B37DF-093C-1F4C-9D56-C6B91BF7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3</TotalTime>
  <Pages>5</Pages>
  <Words>465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Gerenciar Consultas</dc:subject>
  <dc:creator>mateus alves</dc:creator>
  <cp:keywords/>
  <dc:description/>
  <cp:lastModifiedBy>Mateus Alves</cp:lastModifiedBy>
  <cp:revision>4</cp:revision>
  <dcterms:created xsi:type="dcterms:W3CDTF">2025-07-23T15:16:00Z</dcterms:created>
  <dcterms:modified xsi:type="dcterms:W3CDTF">2025-07-23T15:19:00Z</dcterms:modified>
</cp:coreProperties>
</file>