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9110E9E" w14:textId="77777777" w:rsidR="003370F5" w:rsidRDefault="003370F5">
          <w:pPr>
            <w:pStyle w:val="SemEspaamento"/>
            <w:rPr>
              <w:sz w:val="2"/>
            </w:rPr>
          </w:pPr>
        </w:p>
        <w:p w14:paraId="3E6A85B6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AD9989" wp14:editId="260C19E5">
                    <wp:simplePos x="0" y="0"/>
                    <wp:positionH relativeFrom="page">
                      <wp:posOffset>865505</wp:posOffset>
                    </wp:positionH>
                    <wp:positionV relativeFrom="margin">
                      <wp:posOffset>524510</wp:posOffset>
                    </wp:positionV>
                    <wp:extent cx="5943600" cy="1270800"/>
                    <wp:effectExtent l="0" t="0" r="0" b="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70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3FB82DD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12D83C8B" w14:textId="3069AAA2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E95CC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 Manter Agenda de Especialista- ROOT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0C975553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AD998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15pt;margin-top:41.3pt;width:468pt;height:100.05pt;z-index:25166131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&#13;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3FB82DD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12D83C8B" w14:textId="3069AAA2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E95CC9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 Manter Agenda de Especialista- ROOT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0C975553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24D8C845" wp14:editId="2B87D396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4CCF723" wp14:editId="1631C4C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4FE8E32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7986771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C5291A" w14:textId="77777777" w:rsidR="003370F5" w:rsidRDefault="003370F5">
          <w:pPr>
            <w:pStyle w:val="CabealhodoSumrio"/>
          </w:pPr>
          <w:r>
            <w:t>Sumário</w:t>
          </w:r>
        </w:p>
        <w:p w14:paraId="491BF4AE" w14:textId="0C7073C3" w:rsidR="008F0ECB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5367263" w:history="1">
            <w:r w:rsidR="008F0ECB" w:rsidRPr="00E36F69">
              <w:rPr>
                <w:rStyle w:val="Hyperlink"/>
                <w:rFonts w:ascii="Segoe UI" w:hAnsi="Segoe UI" w:cs="Segoe UI"/>
                <w:noProof/>
              </w:rPr>
              <w:t>Caso de Uso: Manter Agenda de Especialista- ROOT</w:t>
            </w:r>
            <w:r w:rsidR="008F0ECB">
              <w:rPr>
                <w:noProof/>
                <w:webHidden/>
              </w:rPr>
              <w:tab/>
            </w:r>
            <w:r w:rsidR="008F0ECB">
              <w:rPr>
                <w:noProof/>
                <w:webHidden/>
              </w:rPr>
              <w:fldChar w:fldCharType="begin"/>
            </w:r>
            <w:r w:rsidR="008F0ECB">
              <w:rPr>
                <w:noProof/>
                <w:webHidden/>
              </w:rPr>
              <w:instrText xml:space="preserve"> PAGEREF _Toc205367263 \h </w:instrText>
            </w:r>
            <w:r w:rsidR="008F0ECB">
              <w:rPr>
                <w:noProof/>
                <w:webHidden/>
              </w:rPr>
            </w:r>
            <w:r w:rsidR="008F0ECB">
              <w:rPr>
                <w:noProof/>
                <w:webHidden/>
              </w:rPr>
              <w:fldChar w:fldCharType="separate"/>
            </w:r>
            <w:r w:rsidR="008F0ECB">
              <w:rPr>
                <w:noProof/>
                <w:webHidden/>
              </w:rPr>
              <w:t>2</w:t>
            </w:r>
            <w:r w:rsidR="008F0ECB">
              <w:rPr>
                <w:noProof/>
                <w:webHidden/>
              </w:rPr>
              <w:fldChar w:fldCharType="end"/>
            </w:r>
          </w:hyperlink>
        </w:p>
        <w:p w14:paraId="5086891B" w14:textId="47A70672" w:rsidR="008F0ECB" w:rsidRDefault="008F0ECB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5367264" w:history="1">
            <w:r w:rsidRPr="00E36F69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6BF1A" w14:textId="6F9AF3F5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65" w:history="1">
            <w:r w:rsidRPr="00E36F69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30AC" w14:textId="303B8A8E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66" w:history="1">
            <w:r w:rsidRPr="00E36F69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035C" w14:textId="4DEE4218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67" w:history="1">
            <w:r w:rsidRPr="00E36F69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C833" w14:textId="345DCC6F" w:rsidR="008F0ECB" w:rsidRDefault="008F0ECB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68" w:history="1">
            <w:r w:rsidRPr="00E36F69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Acesso ao Menu de Agendas: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15F6" w14:textId="662D5808" w:rsidR="008F0ECB" w:rsidRDefault="008F0ECB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69" w:history="1">
            <w:r w:rsidRPr="00E36F6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Listagem de Especialistas: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B3225" w14:textId="63DF7F8D" w:rsidR="008F0ECB" w:rsidRDefault="008F0ECB">
          <w:pPr>
            <w:pStyle w:val="Sumrio3"/>
            <w:tabs>
              <w:tab w:val="left" w:pos="417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0" w:history="1">
            <w:r w:rsidRPr="00E36F6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Seleção do Especialista: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7CA1" w14:textId="32B56622" w:rsidR="008F0ECB" w:rsidRDefault="008F0ECB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1" w:history="1">
            <w:r w:rsidRPr="00E36F69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Exibição da Agenda: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CF09" w14:textId="715168B2" w:rsidR="008F0ECB" w:rsidRDefault="008F0ECB">
          <w:pPr>
            <w:pStyle w:val="Sumrio3"/>
            <w:tabs>
              <w:tab w:val="left" w:pos="420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2" w:history="1">
            <w:r w:rsidRPr="00E36F6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Filtragem e Navegação: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F35A1" w14:textId="030C65DA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3" w:history="1">
            <w:r w:rsidRPr="00E36F69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95C83" w14:textId="1E6619B4" w:rsidR="008F0ECB" w:rsidRDefault="008F0EC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4" w:history="1">
            <w:r w:rsidRPr="00E36F69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FA-01: Nenhum Especialista Encontrado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E1E2" w14:textId="423CADA1" w:rsidR="008F0ECB" w:rsidRDefault="008F0EC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5" w:history="1">
            <w:r w:rsidRPr="00E36F69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FA-02: Excluir Horário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8235" w14:textId="56823DDB" w:rsidR="008F0ECB" w:rsidRDefault="008F0EC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6" w:history="1">
            <w:r w:rsidRPr="00E36F69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FA-03: Intervalo de Datas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DC55" w14:textId="5BC9F769" w:rsidR="008F0ECB" w:rsidRDefault="008F0ECB">
          <w:pPr>
            <w:pStyle w:val="Sumrio3"/>
            <w:tabs>
              <w:tab w:val="left" w:pos="405"/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7" w:history="1">
            <w:r w:rsidRPr="00E36F69">
              <w:rPr>
                <w:rStyle w:val="Hyperlink"/>
                <w:noProof/>
              </w:rPr>
              <w:t>●</w:t>
            </w:r>
            <w:r>
              <w:rPr>
                <w:rFonts w:eastAsiaTheme="minorEastAsia"/>
                <w:smallCaps w:val="0"/>
                <w:noProof/>
                <w:sz w:val="24"/>
                <w:szCs w:val="24"/>
                <w:lang w:eastAsia="pt-BR"/>
              </w:rPr>
              <w:tab/>
            </w:r>
            <w:r w:rsidRPr="00E36F69">
              <w:rPr>
                <w:rStyle w:val="Hyperlink"/>
                <w:noProof/>
              </w:rPr>
              <w:t>FA-04: Sem Horários Disponíveis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081BE" w14:textId="2A894F3C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8" w:history="1">
            <w:r w:rsidRPr="00E36F69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E4033" w14:textId="648DF2FE" w:rsidR="008F0ECB" w:rsidRDefault="008F0ECB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5367279" w:history="1">
            <w:r w:rsidRPr="00E36F69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_Toc205367279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CF591" w14:textId="5761A6D6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3E65A60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C9E1E3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8FB455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6B7A4B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E370B2C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0B49026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A0AAA4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632CFD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65C47FB" w14:textId="49C0483A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5367263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E95CC9">
        <w:rPr>
          <w:rStyle w:val="Forte"/>
          <w:rFonts w:ascii="Segoe UI" w:hAnsi="Segoe UI" w:cs="Segoe UI"/>
          <w:color w:val="404040"/>
          <w:sz w:val="41"/>
          <w:szCs w:val="41"/>
        </w:rPr>
        <w:t>Manter Agenda de Especialista- ROOT</w:t>
      </w:r>
      <w:bookmarkEnd w:id="1"/>
    </w:p>
    <w:p w14:paraId="6D423462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536726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1FE08964" w14:textId="0504967A" w:rsidR="002D6EAB" w:rsidRDefault="00E95CC9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Manter Agenda de Especialista - Root</w:t>
      </w:r>
    </w:p>
    <w:p w14:paraId="0403897D" w14:textId="77777777" w:rsidR="002D6EAB" w:rsidRDefault="00EC29DA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0E5779BD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6BE30D1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5367265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19638271" w14:textId="0F508BFE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 Principal:</w:t>
      </w:r>
      <w:r>
        <w:rPr>
          <w:rFonts w:ascii="Segoe UI" w:hAnsi="Segoe UI" w:cs="Segoe UI"/>
          <w:color w:val="404040"/>
        </w:rPr>
        <w:t> </w:t>
      </w:r>
      <w:r w:rsidR="00E95CC9">
        <w:rPr>
          <w:rFonts w:ascii="Segoe UI" w:hAnsi="Segoe UI" w:cs="Segoe UI"/>
          <w:color w:val="404040"/>
        </w:rPr>
        <w:t>ROOT</w:t>
      </w:r>
    </w:p>
    <w:p w14:paraId="198FEB97" w14:textId="77777777" w:rsidR="002D6EAB" w:rsidRDefault="002D6EAB" w:rsidP="002D6EAB">
      <w:pPr>
        <w:pStyle w:val="ds-markdown-paragraph"/>
        <w:numPr>
          <w:ilvl w:val="0"/>
          <w:numId w:val="124"/>
        </w:numPr>
        <w:shd w:val="clear" w:color="auto" w:fill="FFFFFF"/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Atores Secundários:</w:t>
      </w:r>
    </w:p>
    <w:p w14:paraId="5E9A81E4" w14:textId="32047CAD" w:rsidR="002D6EAB" w:rsidRDefault="00E95CC9" w:rsidP="002D6EAB">
      <w:pPr>
        <w:pStyle w:val="ds-markdown-paragraph"/>
        <w:numPr>
          <w:ilvl w:val="1"/>
          <w:numId w:val="12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Sistema INCLUA</w:t>
      </w:r>
    </w:p>
    <w:p w14:paraId="6875FAFE" w14:textId="77777777" w:rsidR="002D6EAB" w:rsidRDefault="00EC29DA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EBD956E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12AC315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5367266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0661860A" w14:textId="14DF90DB" w:rsidR="00E95CC9" w:rsidRDefault="00E95CC9" w:rsidP="00E95CC9">
      <w:pPr>
        <w:numPr>
          <w:ilvl w:val="0"/>
          <w:numId w:val="136"/>
        </w:numPr>
      </w:pPr>
      <w:r>
        <w:t xml:space="preserve">O </w:t>
      </w:r>
      <w:r>
        <w:rPr>
          <w:rFonts w:ascii="Segoe UI" w:hAnsi="Segoe UI" w:cs="Segoe UI"/>
          <w:color w:val="404040"/>
        </w:rPr>
        <w:t>ROOT</w:t>
      </w:r>
      <w:r>
        <w:t xml:space="preserve"> </w:t>
      </w:r>
      <w:r>
        <w:t>está autenticado na plataforma.</w:t>
      </w:r>
    </w:p>
    <w:p w14:paraId="08BE902A" w14:textId="77777777" w:rsidR="00E95CC9" w:rsidRDefault="00E95CC9" w:rsidP="00E95CC9">
      <w:pPr>
        <w:numPr>
          <w:ilvl w:val="0"/>
          <w:numId w:val="136"/>
        </w:numPr>
      </w:pPr>
      <w:r>
        <w:t>Existe pelo menos um especialista vinculado à clínica.</w:t>
      </w:r>
    </w:p>
    <w:p w14:paraId="2999B307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0875CAB2" w14:textId="77777777" w:rsidR="002D6EAB" w:rsidRDefault="00EC29DA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AB9AE6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9EDB62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6" w:name="_Toc205367267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59490905" w14:textId="77777777" w:rsidR="00E95CC9" w:rsidRDefault="00E95CC9" w:rsidP="00E95CC9">
      <w:pPr>
        <w:pStyle w:val="Ttulo3"/>
        <w:numPr>
          <w:ilvl w:val="0"/>
          <w:numId w:val="137"/>
        </w:numPr>
        <w:tabs>
          <w:tab w:val="num" w:pos="720"/>
        </w:tabs>
      </w:pPr>
      <w:bookmarkStart w:id="7" w:name="_Toc205367268"/>
      <w:r>
        <w:t>Acesso ao Menu de Agendas:</w:t>
      </w:r>
      <w:bookmarkEnd w:id="7"/>
    </w:p>
    <w:p w14:paraId="61EBEA31" w14:textId="29E7A99E" w:rsidR="00E95CC9" w:rsidRDefault="00E95CC9" w:rsidP="00E95CC9">
      <w:pPr>
        <w:numPr>
          <w:ilvl w:val="1"/>
          <w:numId w:val="137"/>
        </w:numPr>
      </w:pPr>
      <w:r>
        <w:t xml:space="preserve">O </w:t>
      </w:r>
      <w:r w:rsidR="006D5605">
        <w:rPr>
          <w:rFonts w:ascii="Segoe UI" w:hAnsi="Segoe UI" w:cs="Segoe UI"/>
          <w:color w:val="404040"/>
        </w:rPr>
        <w:t>ROOT</w:t>
      </w:r>
      <w:r w:rsidR="006D5605">
        <w:t xml:space="preserve"> </w:t>
      </w:r>
      <w:r>
        <w:t>acessa o painel principal &gt; seleciona "Especialistas" &gt; "Agenda".</w:t>
      </w:r>
    </w:p>
    <w:p w14:paraId="328450CA" w14:textId="77777777" w:rsidR="00E95CC9" w:rsidRDefault="00E95CC9" w:rsidP="00E95CC9">
      <w:pPr>
        <w:pStyle w:val="Ttulo3"/>
        <w:numPr>
          <w:ilvl w:val="0"/>
          <w:numId w:val="137"/>
        </w:numPr>
        <w:tabs>
          <w:tab w:val="num" w:pos="720"/>
        </w:tabs>
      </w:pPr>
      <w:bookmarkStart w:id="8" w:name="_l8p32if7zbik" w:colFirst="0" w:colLast="0"/>
      <w:bookmarkStart w:id="9" w:name="_Toc205367269"/>
      <w:bookmarkEnd w:id="8"/>
      <w:r>
        <w:t>Listagem de Especialistas:</w:t>
      </w:r>
      <w:bookmarkEnd w:id="9"/>
    </w:p>
    <w:p w14:paraId="191C19F2" w14:textId="77777777" w:rsidR="00E95CC9" w:rsidRDefault="00E95CC9" w:rsidP="00E95CC9">
      <w:pPr>
        <w:numPr>
          <w:ilvl w:val="1"/>
          <w:numId w:val="137"/>
        </w:numPr>
      </w:pPr>
      <w:r>
        <w:t>O sistema exibe uma página com:</w:t>
      </w:r>
    </w:p>
    <w:p w14:paraId="661C141B" w14:textId="77777777" w:rsidR="00E95CC9" w:rsidRDefault="00E95CC9" w:rsidP="00E95CC9">
      <w:pPr>
        <w:numPr>
          <w:ilvl w:val="2"/>
          <w:numId w:val="137"/>
        </w:numPr>
      </w:pPr>
      <w:r>
        <w:t>Campo de pesquisa: "Pesquisar Especialista" (entrada de texto).</w:t>
      </w:r>
    </w:p>
    <w:p w14:paraId="5E3C3CAE" w14:textId="77777777" w:rsidR="00E95CC9" w:rsidRDefault="00E95CC9" w:rsidP="00E95CC9">
      <w:pPr>
        <w:numPr>
          <w:ilvl w:val="2"/>
          <w:numId w:val="137"/>
        </w:numPr>
      </w:pPr>
      <w:r>
        <w:t>Botão "Buscar".</w:t>
      </w:r>
    </w:p>
    <w:p w14:paraId="47F0B621" w14:textId="77777777" w:rsidR="00E95CC9" w:rsidRDefault="00E95CC9" w:rsidP="00E95CC9">
      <w:pPr>
        <w:numPr>
          <w:ilvl w:val="2"/>
          <w:numId w:val="137"/>
        </w:numPr>
      </w:pPr>
      <w:r>
        <w:lastRenderedPageBreak/>
        <w:t>Lista de especialistas vinculados (cada linha contém: Nome e botão "Próximo").</w:t>
      </w:r>
    </w:p>
    <w:p w14:paraId="7887DE6F" w14:textId="77777777" w:rsidR="00E95CC9" w:rsidRDefault="00E95CC9" w:rsidP="00E95CC9">
      <w:pPr>
        <w:pStyle w:val="Ttulo3"/>
        <w:numPr>
          <w:ilvl w:val="0"/>
          <w:numId w:val="137"/>
        </w:numPr>
        <w:tabs>
          <w:tab w:val="num" w:pos="720"/>
        </w:tabs>
      </w:pPr>
      <w:bookmarkStart w:id="10" w:name="_kug2zj1k3hiz" w:colFirst="0" w:colLast="0"/>
      <w:bookmarkStart w:id="11" w:name="_Toc205367270"/>
      <w:bookmarkEnd w:id="10"/>
      <w:r>
        <w:t>Seleção do Especialista:</w:t>
      </w:r>
      <w:bookmarkEnd w:id="11"/>
    </w:p>
    <w:p w14:paraId="0F6D4F59" w14:textId="6789A34A" w:rsidR="00E95CC9" w:rsidRDefault="00E95CC9" w:rsidP="00E95CC9">
      <w:pPr>
        <w:numPr>
          <w:ilvl w:val="1"/>
          <w:numId w:val="137"/>
        </w:numPr>
      </w:pPr>
      <w:r>
        <w:t xml:space="preserve">O </w:t>
      </w:r>
      <w:r w:rsidR="006D5605">
        <w:rPr>
          <w:rFonts w:ascii="Segoe UI" w:hAnsi="Segoe UI" w:cs="Segoe UI"/>
          <w:color w:val="404040"/>
        </w:rPr>
        <w:t>ROOT</w:t>
      </w:r>
      <w:r w:rsidR="006D5605">
        <w:t xml:space="preserve"> </w:t>
      </w:r>
      <w:r>
        <w:t>digita um nome no campo de pesquisa e clica em "Buscar" (opcional).</w:t>
      </w:r>
    </w:p>
    <w:p w14:paraId="6F89C8F2" w14:textId="08B4356C" w:rsidR="00E95CC9" w:rsidRDefault="00E95CC9" w:rsidP="00E95CC9">
      <w:pPr>
        <w:numPr>
          <w:ilvl w:val="1"/>
          <w:numId w:val="137"/>
        </w:numPr>
      </w:pPr>
      <w:r>
        <w:t xml:space="preserve">O </w:t>
      </w:r>
      <w:r w:rsidR="006D5605">
        <w:rPr>
          <w:rFonts w:ascii="Segoe UI" w:hAnsi="Segoe UI" w:cs="Segoe UI"/>
          <w:color w:val="404040"/>
        </w:rPr>
        <w:t>ROOT</w:t>
      </w:r>
      <w:r w:rsidR="006D5605">
        <w:t xml:space="preserve"> </w:t>
      </w:r>
      <w:r>
        <w:t>clica em "Próximo" ao lado de um especialista.</w:t>
      </w:r>
    </w:p>
    <w:p w14:paraId="13EECDEC" w14:textId="77777777" w:rsidR="00E95CC9" w:rsidRDefault="00E95CC9" w:rsidP="00E95CC9">
      <w:pPr>
        <w:pStyle w:val="Ttulo3"/>
        <w:numPr>
          <w:ilvl w:val="0"/>
          <w:numId w:val="137"/>
        </w:numPr>
        <w:tabs>
          <w:tab w:val="num" w:pos="720"/>
        </w:tabs>
      </w:pPr>
      <w:bookmarkStart w:id="12" w:name="_u5d7rxwja9rd" w:colFirst="0" w:colLast="0"/>
      <w:bookmarkStart w:id="13" w:name="_Toc205367271"/>
      <w:bookmarkEnd w:id="12"/>
      <w:r>
        <w:t>Exibição da Agenda:</w:t>
      </w:r>
      <w:bookmarkEnd w:id="13"/>
    </w:p>
    <w:p w14:paraId="4B5EA0B0" w14:textId="77777777" w:rsidR="00E95CC9" w:rsidRDefault="00E95CC9" w:rsidP="00E95CC9">
      <w:pPr>
        <w:numPr>
          <w:ilvl w:val="1"/>
          <w:numId w:val="137"/>
        </w:numPr>
      </w:pPr>
      <w:r>
        <w:t>O sistema carrega a página de agenda do especialista, contendo:</w:t>
      </w:r>
    </w:p>
    <w:p w14:paraId="0847647F" w14:textId="77777777" w:rsidR="00E95CC9" w:rsidRDefault="00E95CC9" w:rsidP="00E95CC9">
      <w:pPr>
        <w:numPr>
          <w:ilvl w:val="2"/>
          <w:numId w:val="137"/>
        </w:numPr>
      </w:pPr>
      <w:r>
        <w:t>Filtros superiores:</w:t>
      </w:r>
    </w:p>
    <w:p w14:paraId="35E70679" w14:textId="77777777" w:rsidR="00E95CC9" w:rsidRDefault="00E95CC9" w:rsidP="00E95CC9">
      <w:pPr>
        <w:numPr>
          <w:ilvl w:val="3"/>
          <w:numId w:val="137"/>
        </w:numPr>
      </w:pPr>
      <w:r>
        <w:t xml:space="preserve">Data Inicial (date </w:t>
      </w:r>
      <w:proofErr w:type="spellStart"/>
      <w:r>
        <w:t>picker</w:t>
      </w:r>
      <w:proofErr w:type="spellEnd"/>
      <w:r>
        <w:t>).</w:t>
      </w:r>
    </w:p>
    <w:p w14:paraId="7AF01B7B" w14:textId="77777777" w:rsidR="00E95CC9" w:rsidRDefault="00E95CC9" w:rsidP="00E95CC9">
      <w:pPr>
        <w:numPr>
          <w:ilvl w:val="3"/>
          <w:numId w:val="137"/>
        </w:numPr>
      </w:pPr>
      <w:r>
        <w:t xml:space="preserve">Data Final (date </w:t>
      </w:r>
      <w:proofErr w:type="spellStart"/>
      <w:r>
        <w:t>picker</w:t>
      </w:r>
      <w:proofErr w:type="spellEnd"/>
      <w:r>
        <w:t>).</w:t>
      </w:r>
    </w:p>
    <w:p w14:paraId="685B417B" w14:textId="77777777" w:rsidR="00E95CC9" w:rsidRDefault="00E95CC9" w:rsidP="00E95CC9">
      <w:pPr>
        <w:numPr>
          <w:ilvl w:val="3"/>
          <w:numId w:val="137"/>
        </w:numPr>
      </w:pPr>
      <w:r>
        <w:t>Clínica (</w:t>
      </w:r>
      <w:proofErr w:type="spellStart"/>
      <w:r>
        <w:t>dropdown</w:t>
      </w:r>
      <w:proofErr w:type="spellEnd"/>
      <w:r>
        <w:t xml:space="preserve"> com clínicas vinculadas ao especialista).</w:t>
      </w:r>
    </w:p>
    <w:p w14:paraId="0FEBF902" w14:textId="77777777" w:rsidR="00E95CC9" w:rsidRDefault="00E95CC9" w:rsidP="00E95CC9">
      <w:pPr>
        <w:numPr>
          <w:ilvl w:val="2"/>
          <w:numId w:val="137"/>
        </w:numPr>
      </w:pPr>
      <w:r>
        <w:t>Tabela "Lista de Consultas Disponíveis" (8 linhas por página):</w:t>
      </w:r>
    </w:p>
    <w:p w14:paraId="6ABC75B9" w14:textId="77777777" w:rsidR="00E95CC9" w:rsidRDefault="00E95CC9" w:rsidP="00E95CC9">
      <w:pPr>
        <w:numPr>
          <w:ilvl w:val="3"/>
          <w:numId w:val="137"/>
        </w:numPr>
      </w:pPr>
      <w:r>
        <w:t>Colunas:</w:t>
      </w:r>
    </w:p>
    <w:p w14:paraId="5AFD3CA8" w14:textId="77777777" w:rsidR="00E95CC9" w:rsidRDefault="00E95CC9" w:rsidP="00E95CC9">
      <w:pPr>
        <w:numPr>
          <w:ilvl w:val="4"/>
          <w:numId w:val="137"/>
        </w:numPr>
      </w:pPr>
      <w:r>
        <w:t>Status (e.g., "Disponível", "Reservado", "Cancelado").</w:t>
      </w:r>
    </w:p>
    <w:p w14:paraId="400CDBF0" w14:textId="77777777" w:rsidR="00E95CC9" w:rsidRDefault="00E95CC9" w:rsidP="00E95CC9">
      <w:pPr>
        <w:numPr>
          <w:ilvl w:val="4"/>
          <w:numId w:val="137"/>
        </w:numPr>
      </w:pPr>
      <w:r>
        <w:t>Horário Agendado (formato DD/MM/AAAA HH:MM).</w:t>
      </w:r>
    </w:p>
    <w:p w14:paraId="485E5709" w14:textId="77777777" w:rsidR="00E95CC9" w:rsidRDefault="00E95CC9" w:rsidP="00E95CC9">
      <w:pPr>
        <w:numPr>
          <w:ilvl w:val="4"/>
          <w:numId w:val="137"/>
        </w:numPr>
      </w:pPr>
      <w:r>
        <w:t>Clínica (nome da unidade).</w:t>
      </w:r>
    </w:p>
    <w:p w14:paraId="663DCDBB" w14:textId="77777777" w:rsidR="00E95CC9" w:rsidRDefault="00E95CC9" w:rsidP="00E95CC9">
      <w:pPr>
        <w:numPr>
          <w:ilvl w:val="4"/>
          <w:numId w:val="137"/>
        </w:numPr>
      </w:pPr>
      <w:r>
        <w:t>Ações (botão "X" para exclusão).</w:t>
      </w:r>
    </w:p>
    <w:p w14:paraId="6C0A7A7D" w14:textId="77777777" w:rsidR="00E95CC9" w:rsidRDefault="00E95CC9" w:rsidP="00E95CC9">
      <w:pPr>
        <w:numPr>
          <w:ilvl w:val="2"/>
          <w:numId w:val="137"/>
        </w:numPr>
      </w:pPr>
      <w:r>
        <w:t>Controles de paginação (próxima/anterior).</w:t>
      </w:r>
    </w:p>
    <w:p w14:paraId="6909FB67" w14:textId="77777777" w:rsidR="00E95CC9" w:rsidRDefault="00E95CC9" w:rsidP="00E95CC9">
      <w:pPr>
        <w:pStyle w:val="Ttulo3"/>
        <w:numPr>
          <w:ilvl w:val="0"/>
          <w:numId w:val="137"/>
        </w:numPr>
        <w:tabs>
          <w:tab w:val="num" w:pos="720"/>
        </w:tabs>
      </w:pPr>
      <w:bookmarkStart w:id="14" w:name="_tosruja53f0y" w:colFirst="0" w:colLast="0"/>
      <w:bookmarkStart w:id="15" w:name="_Toc205367272"/>
      <w:bookmarkEnd w:id="14"/>
      <w:r>
        <w:t>Filtragem e Navegação:</w:t>
      </w:r>
      <w:bookmarkEnd w:id="15"/>
    </w:p>
    <w:p w14:paraId="3EFE9122" w14:textId="29F62D1C" w:rsidR="00E95CC9" w:rsidRDefault="00E95CC9" w:rsidP="00E95CC9">
      <w:pPr>
        <w:numPr>
          <w:ilvl w:val="1"/>
          <w:numId w:val="137"/>
        </w:numPr>
      </w:pPr>
      <w:r>
        <w:t xml:space="preserve">O </w:t>
      </w:r>
      <w:r w:rsidR="006D5605">
        <w:rPr>
          <w:rFonts w:ascii="Segoe UI" w:hAnsi="Segoe UI" w:cs="Segoe UI"/>
          <w:color w:val="404040"/>
        </w:rPr>
        <w:t>ROOT</w:t>
      </w:r>
      <w:r w:rsidR="006D5605">
        <w:t xml:space="preserve"> </w:t>
      </w:r>
      <w:r>
        <w:t>define filtros (datas/clínica) e navega pelas páginas.</w:t>
      </w:r>
    </w:p>
    <w:p w14:paraId="4712A2B6" w14:textId="77777777" w:rsidR="00E95CC9" w:rsidRDefault="00E95CC9" w:rsidP="00E95CC9">
      <w:pPr>
        <w:numPr>
          <w:ilvl w:val="1"/>
          <w:numId w:val="137"/>
        </w:numPr>
      </w:pPr>
      <w:r>
        <w:t>O sistema atualiza a tabela conforme os critérios.</w:t>
      </w:r>
    </w:p>
    <w:p w14:paraId="41170530" w14:textId="77777777" w:rsidR="002D6EAB" w:rsidRDefault="00EC29DA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4E3F4834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B2ED396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16" w:name="_Toc205367273"/>
      <w:r>
        <w:rPr>
          <w:rStyle w:val="Forte"/>
          <w:rFonts w:ascii="Segoe UI" w:hAnsi="Segoe UI" w:cs="Segoe UI"/>
          <w:b w:val="0"/>
          <w:bCs w:val="0"/>
          <w:color w:val="404040"/>
        </w:rPr>
        <w:lastRenderedPageBreak/>
        <w:t>5. Fluxos Alternativos:</w:t>
      </w:r>
      <w:bookmarkEnd w:id="16"/>
    </w:p>
    <w:p w14:paraId="425F5736" w14:textId="77777777" w:rsidR="00E95CC9" w:rsidRDefault="00E95CC9" w:rsidP="00E95CC9">
      <w:pPr>
        <w:pStyle w:val="Ttulo3"/>
        <w:numPr>
          <w:ilvl w:val="0"/>
          <w:numId w:val="138"/>
        </w:numPr>
        <w:tabs>
          <w:tab w:val="num" w:pos="720"/>
        </w:tabs>
      </w:pPr>
      <w:bookmarkStart w:id="17" w:name="_Toc205367274"/>
      <w:r>
        <w:t>FA-01: Nenhum Especialista Encontrado</w:t>
      </w:r>
      <w:bookmarkEnd w:id="17"/>
    </w:p>
    <w:p w14:paraId="5EA17E98" w14:textId="77777777" w:rsidR="00E95CC9" w:rsidRDefault="00E95CC9" w:rsidP="00E95CC9">
      <w:pPr>
        <w:numPr>
          <w:ilvl w:val="1"/>
          <w:numId w:val="138"/>
        </w:numPr>
      </w:pPr>
      <w:r>
        <w:t>Após passo 4.2, se a busca não retornar resultados:</w:t>
      </w:r>
    </w:p>
    <w:p w14:paraId="74826E19" w14:textId="77777777" w:rsidR="00E95CC9" w:rsidRDefault="00E95CC9" w:rsidP="00E95CC9">
      <w:pPr>
        <w:numPr>
          <w:ilvl w:val="2"/>
          <w:numId w:val="138"/>
        </w:numPr>
      </w:pPr>
      <w:r>
        <w:t>Exibir: "Nenhum especialista encontrado. Verifique o nome ou cadastre um novo vinculado à clínica."</w:t>
      </w:r>
    </w:p>
    <w:p w14:paraId="4AC6AFF7" w14:textId="77777777" w:rsidR="00E95CC9" w:rsidRDefault="00E95CC9" w:rsidP="00E95CC9">
      <w:pPr>
        <w:pStyle w:val="Ttulo3"/>
        <w:numPr>
          <w:ilvl w:val="0"/>
          <w:numId w:val="138"/>
        </w:numPr>
        <w:tabs>
          <w:tab w:val="num" w:pos="720"/>
        </w:tabs>
      </w:pPr>
      <w:bookmarkStart w:id="18" w:name="_pwsbsmurijkz" w:colFirst="0" w:colLast="0"/>
      <w:bookmarkStart w:id="19" w:name="_Toc205367275"/>
      <w:bookmarkEnd w:id="18"/>
      <w:r>
        <w:t>FA-02: Excluir Horário da Agenda</w:t>
      </w:r>
      <w:bookmarkEnd w:id="19"/>
    </w:p>
    <w:p w14:paraId="43596C60" w14:textId="3A3030CB" w:rsidR="00E95CC9" w:rsidRDefault="00E95CC9" w:rsidP="00E95CC9">
      <w:pPr>
        <w:numPr>
          <w:ilvl w:val="1"/>
          <w:numId w:val="138"/>
        </w:numPr>
      </w:pPr>
      <w:r>
        <w:t xml:space="preserve">No passo 4.4, o </w:t>
      </w:r>
      <w:r w:rsidR="006D5605">
        <w:rPr>
          <w:rFonts w:ascii="Segoe UI" w:hAnsi="Segoe UI" w:cs="Segoe UI"/>
          <w:color w:val="404040"/>
        </w:rPr>
        <w:t>ROOT</w:t>
      </w:r>
      <w:r w:rsidR="006D5605">
        <w:t xml:space="preserve"> </w:t>
      </w:r>
      <w:r>
        <w:t>clica no botão "X" de uma linha.</w:t>
      </w:r>
    </w:p>
    <w:p w14:paraId="589F69F4" w14:textId="77777777" w:rsidR="00E95CC9" w:rsidRDefault="00E95CC9" w:rsidP="00E95CC9">
      <w:pPr>
        <w:numPr>
          <w:ilvl w:val="1"/>
          <w:numId w:val="138"/>
        </w:numPr>
      </w:pPr>
      <w:r>
        <w:t>O sistema solicita confirmação: "Remover este horário da agenda? Esta ação cancelará eventuais agendamentos."</w:t>
      </w:r>
    </w:p>
    <w:p w14:paraId="76B08FA0" w14:textId="77777777" w:rsidR="00E95CC9" w:rsidRDefault="00E95CC9" w:rsidP="00E95CC9">
      <w:pPr>
        <w:numPr>
          <w:ilvl w:val="1"/>
          <w:numId w:val="138"/>
        </w:numPr>
      </w:pPr>
      <w:r>
        <w:t>O ADM confirma.</w:t>
      </w:r>
    </w:p>
    <w:p w14:paraId="6E82F318" w14:textId="77777777" w:rsidR="00E95CC9" w:rsidRDefault="00E95CC9" w:rsidP="00E95CC9">
      <w:pPr>
        <w:numPr>
          <w:ilvl w:val="1"/>
          <w:numId w:val="138"/>
        </w:numPr>
      </w:pPr>
      <w:r>
        <w:t>O sistema:</w:t>
      </w:r>
    </w:p>
    <w:p w14:paraId="30B4D73B" w14:textId="77777777" w:rsidR="00E95CC9" w:rsidRDefault="00E95CC9" w:rsidP="00E95CC9">
      <w:pPr>
        <w:numPr>
          <w:ilvl w:val="2"/>
          <w:numId w:val="138"/>
        </w:numPr>
      </w:pPr>
      <w:r>
        <w:t>Remove o horário da agenda.</w:t>
      </w:r>
    </w:p>
    <w:p w14:paraId="24B1C17C" w14:textId="77777777" w:rsidR="00E95CC9" w:rsidRDefault="00E95CC9" w:rsidP="00E95CC9">
      <w:pPr>
        <w:numPr>
          <w:ilvl w:val="2"/>
          <w:numId w:val="138"/>
        </w:numPr>
      </w:pPr>
      <w:r>
        <w:t>Notifica pacientes com agendamentos afetados (RN-004).</w:t>
      </w:r>
    </w:p>
    <w:p w14:paraId="52587DB9" w14:textId="77777777" w:rsidR="00E95CC9" w:rsidRDefault="00E95CC9" w:rsidP="00E95CC9">
      <w:pPr>
        <w:numPr>
          <w:ilvl w:val="2"/>
          <w:numId w:val="138"/>
        </w:numPr>
      </w:pPr>
      <w:r>
        <w:t>Atualiza a tabela.</w:t>
      </w:r>
    </w:p>
    <w:p w14:paraId="27DC0D95" w14:textId="77777777" w:rsidR="00E95CC9" w:rsidRDefault="00E95CC9" w:rsidP="00E95CC9">
      <w:pPr>
        <w:pStyle w:val="Ttulo3"/>
        <w:numPr>
          <w:ilvl w:val="0"/>
          <w:numId w:val="138"/>
        </w:numPr>
        <w:tabs>
          <w:tab w:val="num" w:pos="720"/>
        </w:tabs>
      </w:pPr>
      <w:bookmarkStart w:id="20" w:name="_su16k135t53d" w:colFirst="0" w:colLast="0"/>
      <w:bookmarkStart w:id="21" w:name="_Toc205367276"/>
      <w:bookmarkEnd w:id="20"/>
      <w:r>
        <w:t>FA-03: Intervalo de Datas Inválido</w:t>
      </w:r>
      <w:bookmarkEnd w:id="21"/>
    </w:p>
    <w:p w14:paraId="4001CBC5" w14:textId="77777777" w:rsidR="00E95CC9" w:rsidRDefault="00E95CC9" w:rsidP="00E95CC9">
      <w:pPr>
        <w:numPr>
          <w:ilvl w:val="1"/>
          <w:numId w:val="138"/>
        </w:numPr>
      </w:pPr>
      <w:r>
        <w:t>Se Data Inicial &gt; Data Final no passo 4.4:</w:t>
      </w:r>
    </w:p>
    <w:p w14:paraId="1FF318B7" w14:textId="77777777" w:rsidR="00E95CC9" w:rsidRDefault="00E95CC9" w:rsidP="00E95CC9">
      <w:pPr>
        <w:numPr>
          <w:ilvl w:val="2"/>
          <w:numId w:val="138"/>
        </w:numPr>
      </w:pPr>
      <w:r>
        <w:t>Exibir alerta: "Data inicial não pode ser posterior à data final."</w:t>
      </w:r>
    </w:p>
    <w:p w14:paraId="4C07D748" w14:textId="77777777" w:rsidR="00E95CC9" w:rsidRDefault="00E95CC9" w:rsidP="00E95CC9">
      <w:pPr>
        <w:numPr>
          <w:ilvl w:val="2"/>
          <w:numId w:val="138"/>
        </w:numPr>
      </w:pPr>
      <w:r>
        <w:t>Bloquear aplicação do filtro.</w:t>
      </w:r>
    </w:p>
    <w:p w14:paraId="63DAC4D6" w14:textId="77777777" w:rsidR="00E95CC9" w:rsidRDefault="00E95CC9" w:rsidP="00E95CC9">
      <w:pPr>
        <w:pStyle w:val="Ttulo3"/>
        <w:numPr>
          <w:ilvl w:val="0"/>
          <w:numId w:val="138"/>
        </w:numPr>
        <w:tabs>
          <w:tab w:val="num" w:pos="720"/>
        </w:tabs>
      </w:pPr>
      <w:bookmarkStart w:id="22" w:name="_v5qig0rydmb6" w:colFirst="0" w:colLast="0"/>
      <w:bookmarkStart w:id="23" w:name="_Toc205367277"/>
      <w:bookmarkEnd w:id="22"/>
      <w:r>
        <w:t>FA-04: Sem Horários Disponíveis</w:t>
      </w:r>
      <w:bookmarkEnd w:id="23"/>
    </w:p>
    <w:p w14:paraId="5ABE4438" w14:textId="77777777" w:rsidR="00E95CC9" w:rsidRDefault="00E95CC9" w:rsidP="00E95CC9">
      <w:pPr>
        <w:numPr>
          <w:ilvl w:val="1"/>
          <w:numId w:val="138"/>
        </w:numPr>
      </w:pPr>
      <w:r>
        <w:t>Após filtragem (passo 4.5), se não houver registros:</w:t>
      </w:r>
    </w:p>
    <w:p w14:paraId="527E6432" w14:textId="504C098F" w:rsidR="002D6EAB" w:rsidRDefault="00E95CC9" w:rsidP="00E95CC9">
      <w:pPr>
        <w:spacing w:before="480" w:after="480"/>
        <w:rPr>
          <w:rFonts w:ascii="Segoe UI" w:hAnsi="Segoe UI" w:cs="Segoe UI"/>
        </w:rPr>
      </w:pPr>
      <w:r>
        <w:t>Exibir: "Nenhum horário disponível neste período."</w:t>
      </w:r>
      <w:r w:rsidR="00EC29DA">
        <w:rPr>
          <w:noProof/>
        </w:rPr>
        <w:pict w14:anchorId="6184975B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5D6B43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4" w:name="_Toc205367278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24"/>
    </w:p>
    <w:p w14:paraId="426B240A" w14:textId="77777777" w:rsidR="00E95CC9" w:rsidRDefault="00E95CC9" w:rsidP="00E95CC9">
      <w:pPr>
        <w:numPr>
          <w:ilvl w:val="0"/>
          <w:numId w:val="134"/>
        </w:numPr>
      </w:pPr>
      <w:r>
        <w:t>Horários excluídos são removidos permanentemente da base.</w:t>
      </w:r>
    </w:p>
    <w:p w14:paraId="235277F7" w14:textId="77777777" w:rsidR="00E95CC9" w:rsidRDefault="00E95CC9" w:rsidP="00E95CC9">
      <w:pPr>
        <w:numPr>
          <w:ilvl w:val="0"/>
          <w:numId w:val="134"/>
        </w:numPr>
      </w:pPr>
      <w:r>
        <w:t>Pacientes com agendamentos cancelados recebem notificação automática.</w:t>
      </w:r>
    </w:p>
    <w:p w14:paraId="755CD5EC" w14:textId="5B9D73AA" w:rsidR="003D2D93" w:rsidRDefault="003D2D93" w:rsidP="00E95CC9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0587AD1C" w14:textId="77777777" w:rsidR="002D6EAB" w:rsidRDefault="00EC29DA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00671D3F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108ADB7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25" w:name="_Toc205367279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25"/>
    </w:p>
    <w:p w14:paraId="646DC069" w14:textId="77777777" w:rsidR="00E95CC9" w:rsidRDefault="00E95CC9" w:rsidP="00E95CC9">
      <w:pPr>
        <w:numPr>
          <w:ilvl w:val="0"/>
          <w:numId w:val="135"/>
        </w:numPr>
      </w:pPr>
      <w:r>
        <w:t>RN-001: Paginação Obrigatória</w:t>
      </w:r>
    </w:p>
    <w:p w14:paraId="617B6711" w14:textId="77777777" w:rsidR="00E95CC9" w:rsidRDefault="00E95CC9" w:rsidP="00E95CC9">
      <w:pPr>
        <w:numPr>
          <w:ilvl w:val="1"/>
          <w:numId w:val="135"/>
        </w:numPr>
      </w:pPr>
      <w:r>
        <w:t>A tabela exibe máximo de 8 horários por página.</w:t>
      </w:r>
    </w:p>
    <w:p w14:paraId="562DD8BB" w14:textId="77777777" w:rsidR="00E95CC9" w:rsidRDefault="00E95CC9" w:rsidP="00E95CC9">
      <w:pPr>
        <w:numPr>
          <w:ilvl w:val="1"/>
          <w:numId w:val="135"/>
        </w:numPr>
      </w:pPr>
      <w:r>
        <w:t>Horários são ordenados por data mais próxima.</w:t>
      </w:r>
    </w:p>
    <w:p w14:paraId="37E06ACE" w14:textId="77777777" w:rsidR="00E95CC9" w:rsidRDefault="00E95CC9" w:rsidP="00E95CC9">
      <w:pPr>
        <w:numPr>
          <w:ilvl w:val="0"/>
          <w:numId w:val="135"/>
        </w:numPr>
      </w:pPr>
      <w:r>
        <w:t>RN-002: Restrição de Exclusão</w:t>
      </w:r>
    </w:p>
    <w:p w14:paraId="376E37C1" w14:textId="77777777" w:rsidR="00E95CC9" w:rsidRDefault="00E95CC9" w:rsidP="00E95CC9">
      <w:pPr>
        <w:numPr>
          <w:ilvl w:val="1"/>
          <w:numId w:val="135"/>
        </w:numPr>
      </w:pPr>
      <w:r>
        <w:t>Horários com status "Reservado" só podem ser excluídos com 48h de antecedência.</w:t>
      </w:r>
    </w:p>
    <w:p w14:paraId="1A5DB591" w14:textId="77777777" w:rsidR="00E95CC9" w:rsidRDefault="00E95CC9" w:rsidP="00E95CC9">
      <w:pPr>
        <w:numPr>
          <w:ilvl w:val="1"/>
          <w:numId w:val="135"/>
        </w:numPr>
      </w:pPr>
      <w:r>
        <w:t>Botão "X" é desabilitado para horários reservados dentro do prazo.</w:t>
      </w:r>
    </w:p>
    <w:p w14:paraId="180B35F9" w14:textId="77777777" w:rsidR="00E95CC9" w:rsidRDefault="00E95CC9" w:rsidP="00E95CC9">
      <w:pPr>
        <w:numPr>
          <w:ilvl w:val="0"/>
          <w:numId w:val="135"/>
        </w:numPr>
      </w:pPr>
      <w:r>
        <w:t>RN-003: Filtro Padrão</w:t>
      </w:r>
    </w:p>
    <w:p w14:paraId="01225113" w14:textId="77777777" w:rsidR="00E95CC9" w:rsidRDefault="00E95CC9" w:rsidP="00E95CC9">
      <w:pPr>
        <w:numPr>
          <w:ilvl w:val="1"/>
          <w:numId w:val="135"/>
        </w:numPr>
      </w:pPr>
      <w:r>
        <w:t>Ao abrir a agenda, os filtros iniciam com:</w:t>
      </w:r>
    </w:p>
    <w:p w14:paraId="1C8D018C" w14:textId="77777777" w:rsidR="00E95CC9" w:rsidRDefault="00E95CC9" w:rsidP="00E95CC9">
      <w:pPr>
        <w:numPr>
          <w:ilvl w:val="2"/>
          <w:numId w:val="135"/>
        </w:numPr>
      </w:pPr>
      <w:r>
        <w:t>Data Inicial: Data atual.</w:t>
      </w:r>
    </w:p>
    <w:p w14:paraId="688121D0" w14:textId="77777777" w:rsidR="00E95CC9" w:rsidRDefault="00E95CC9" w:rsidP="00E95CC9">
      <w:pPr>
        <w:numPr>
          <w:ilvl w:val="2"/>
          <w:numId w:val="135"/>
        </w:numPr>
      </w:pPr>
      <w:r>
        <w:t>Data Final: 7 dias à frente.</w:t>
      </w:r>
    </w:p>
    <w:p w14:paraId="07EC44C9" w14:textId="77777777" w:rsidR="00E95CC9" w:rsidRDefault="00E95CC9" w:rsidP="00E95CC9">
      <w:pPr>
        <w:numPr>
          <w:ilvl w:val="0"/>
          <w:numId w:val="135"/>
        </w:numPr>
      </w:pPr>
      <w:r>
        <w:t>RN-004: Notificação de Cancelamento</w:t>
      </w:r>
    </w:p>
    <w:p w14:paraId="0E178F44" w14:textId="77777777" w:rsidR="00E95CC9" w:rsidRDefault="00E95CC9" w:rsidP="00E95CC9">
      <w:pPr>
        <w:numPr>
          <w:ilvl w:val="1"/>
          <w:numId w:val="135"/>
        </w:numPr>
      </w:pPr>
      <w:r>
        <w:t>Exclusões de horários reservados disparam:</w:t>
      </w:r>
    </w:p>
    <w:p w14:paraId="38DFD8AE" w14:textId="77777777" w:rsidR="00E95CC9" w:rsidRDefault="00E95CC9" w:rsidP="00E95CC9">
      <w:pPr>
        <w:numPr>
          <w:ilvl w:val="2"/>
          <w:numId w:val="135"/>
        </w:numPr>
      </w:pPr>
      <w:r>
        <w:t>E-mail/SMS ao paciente.</w:t>
      </w:r>
    </w:p>
    <w:p w14:paraId="7E884ECB" w14:textId="77777777" w:rsidR="00E95CC9" w:rsidRDefault="00E95CC9" w:rsidP="00E95CC9">
      <w:pPr>
        <w:numPr>
          <w:ilvl w:val="2"/>
          <w:numId w:val="135"/>
        </w:numPr>
      </w:pPr>
      <w:r>
        <w:t>Alerta ao especialista.</w:t>
      </w:r>
    </w:p>
    <w:p w14:paraId="6C23969C" w14:textId="411E0D56" w:rsidR="00E95CC9" w:rsidRDefault="00E95CC9" w:rsidP="00E95CC9">
      <w:pPr>
        <w:numPr>
          <w:ilvl w:val="0"/>
          <w:numId w:val="135"/>
        </w:numPr>
      </w:pPr>
      <w:r>
        <w:t>RN-00</w:t>
      </w:r>
      <w:r w:rsidR="006D5605">
        <w:t>5</w:t>
      </w:r>
      <w:r>
        <w:t>: Disponibilidade Futura</w:t>
      </w:r>
    </w:p>
    <w:p w14:paraId="18662CB8" w14:textId="2C55BF1B" w:rsidR="003D2D93" w:rsidRDefault="00E95CC9" w:rsidP="00E95CC9">
      <w:pPr>
        <w:pStyle w:val="ds-markdown-paragraph"/>
        <w:numPr>
          <w:ilvl w:val="1"/>
          <w:numId w:val="135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</w:rPr>
      </w:pPr>
      <w:r>
        <w:t>Novos horários só podem ser adicionados via caso de uso dedicado</w:t>
      </w:r>
    </w:p>
    <w:p w14:paraId="4A1DC236" w14:textId="77777777" w:rsidR="00F131E6" w:rsidRDefault="00F131E6"/>
    <w:p w14:paraId="7E1594A2" w14:textId="77777777" w:rsidR="006D5605" w:rsidRDefault="006D5605"/>
    <w:p w14:paraId="72B06AB4" w14:textId="77777777" w:rsidR="00F131E6" w:rsidRDefault="00F131E6"/>
    <w:p w14:paraId="74FA7A77" w14:textId="77777777" w:rsidR="00627B9D" w:rsidRDefault="00627B9D"/>
    <w:p w14:paraId="483929D5" w14:textId="77777777" w:rsidR="00E171BF" w:rsidRDefault="00E171BF"/>
    <w:p w14:paraId="54069AEF" w14:textId="77777777" w:rsidR="00E171BF" w:rsidRDefault="00E171BF"/>
    <w:p w14:paraId="1C729267" w14:textId="77777777" w:rsidR="00E171BF" w:rsidRDefault="00E171BF"/>
    <w:p w14:paraId="72672925" w14:textId="77777777" w:rsidR="00E171BF" w:rsidRDefault="00E171BF"/>
    <w:p w14:paraId="7AA26554" w14:textId="77777777" w:rsidR="00466C8D" w:rsidRDefault="00466C8D"/>
    <w:p w14:paraId="43162F24" w14:textId="77777777" w:rsidR="007F2AE5" w:rsidRDefault="007F2AE5">
      <w:r>
        <w:lastRenderedPageBreak/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74984316" w14:textId="77777777" w:rsidTr="007F2AE5">
        <w:tc>
          <w:tcPr>
            <w:tcW w:w="2865" w:type="dxa"/>
          </w:tcPr>
          <w:p w14:paraId="451B5A02" w14:textId="0CFCE4E6" w:rsidR="007F2AE5" w:rsidRDefault="007F2AE5">
            <w:r>
              <w:t xml:space="preserve">Autor: </w:t>
            </w:r>
            <w:r w:rsidR="006D5605">
              <w:t>Luana</w:t>
            </w:r>
            <w:r>
              <w:t xml:space="preserve"> Dias</w:t>
            </w:r>
          </w:p>
        </w:tc>
        <w:tc>
          <w:tcPr>
            <w:tcW w:w="2568" w:type="dxa"/>
          </w:tcPr>
          <w:p w14:paraId="4558E813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7ECC0993" w14:textId="3BEAB002" w:rsidR="007F2AE5" w:rsidRDefault="006D5605" w:rsidP="00035F12">
            <w:pPr>
              <w:jc w:val="center"/>
            </w:pPr>
            <w:r>
              <w:t>06</w:t>
            </w:r>
            <w:r w:rsidR="007F2AE5">
              <w:t>/0</w:t>
            </w:r>
            <w:r>
              <w:t>8</w:t>
            </w:r>
            <w:r w:rsidR="007F2AE5">
              <w:t>/2025</w:t>
            </w:r>
          </w:p>
        </w:tc>
      </w:tr>
    </w:tbl>
    <w:p w14:paraId="10529868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28C3" w14:textId="77777777" w:rsidR="00EC29DA" w:rsidRDefault="00EC29DA" w:rsidP="003370F5">
      <w:pPr>
        <w:spacing w:after="0" w:line="240" w:lineRule="auto"/>
      </w:pPr>
      <w:r>
        <w:separator/>
      </w:r>
    </w:p>
  </w:endnote>
  <w:endnote w:type="continuationSeparator" w:id="0">
    <w:p w14:paraId="18F526D5" w14:textId="77777777" w:rsidR="00EC29DA" w:rsidRDefault="00EC29DA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5E60" w14:textId="4E5FC257" w:rsidR="003370F5" w:rsidRDefault="003370F5">
    <w:pPr>
      <w:pStyle w:val="Rodap"/>
    </w:pPr>
    <w:r>
      <w:t xml:space="preserve">Sobral – </w:t>
    </w:r>
    <w:r w:rsidR="00E95CC9">
      <w:t>agosto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05B3F" w14:textId="77777777" w:rsidR="00EC29DA" w:rsidRDefault="00EC29DA" w:rsidP="003370F5">
      <w:pPr>
        <w:spacing w:after="0" w:line="240" w:lineRule="auto"/>
      </w:pPr>
      <w:r>
        <w:separator/>
      </w:r>
    </w:p>
  </w:footnote>
  <w:footnote w:type="continuationSeparator" w:id="0">
    <w:p w14:paraId="445BA6F2" w14:textId="77777777" w:rsidR="00EC29DA" w:rsidRDefault="00EC29DA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5BC4" w14:textId="708B189E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35F65E" wp14:editId="35395841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E95CC9">
      <w:t>MANTER AGENDA DE ESPECIALISTA - ROOT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FB1"/>
    <w:multiLevelType w:val="multilevel"/>
    <w:tmpl w:val="59C2E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AB3199"/>
    <w:multiLevelType w:val="multilevel"/>
    <w:tmpl w:val="CE263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DB3F04"/>
    <w:multiLevelType w:val="multilevel"/>
    <w:tmpl w:val="8CCA9D7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Roboto" w:eastAsia="Roboto" w:hAnsi="Roboto" w:cs="Roboto"/>
        <w:color w:val="F8FAF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F25B39"/>
    <w:multiLevelType w:val="multilevel"/>
    <w:tmpl w:val="C5CA8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A1208D"/>
    <w:multiLevelType w:val="multilevel"/>
    <w:tmpl w:val="EC9EF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3"/>
  </w:num>
  <w:num w:numId="2" w16cid:durableId="2139370942">
    <w:abstractNumId w:val="88"/>
  </w:num>
  <w:num w:numId="3" w16cid:durableId="1914462351">
    <w:abstractNumId w:val="137"/>
  </w:num>
  <w:num w:numId="4" w16cid:durableId="1275942050">
    <w:abstractNumId w:val="50"/>
  </w:num>
  <w:num w:numId="5" w16cid:durableId="248346820">
    <w:abstractNumId w:val="21"/>
  </w:num>
  <w:num w:numId="6" w16cid:durableId="1122966246">
    <w:abstractNumId w:val="91"/>
  </w:num>
  <w:num w:numId="7" w16cid:durableId="1221408314">
    <w:abstractNumId w:val="23"/>
  </w:num>
  <w:num w:numId="8" w16cid:durableId="1156144701">
    <w:abstractNumId w:val="1"/>
  </w:num>
  <w:num w:numId="9" w16cid:durableId="57821497">
    <w:abstractNumId w:val="2"/>
  </w:num>
  <w:num w:numId="10" w16cid:durableId="1854956055">
    <w:abstractNumId w:val="101"/>
  </w:num>
  <w:num w:numId="11" w16cid:durableId="787821814">
    <w:abstractNumId w:val="121"/>
  </w:num>
  <w:num w:numId="12" w16cid:durableId="2083990212">
    <w:abstractNumId w:val="7"/>
  </w:num>
  <w:num w:numId="13" w16cid:durableId="1621060670">
    <w:abstractNumId w:val="105"/>
  </w:num>
  <w:num w:numId="14" w16cid:durableId="1998607255">
    <w:abstractNumId w:val="84"/>
  </w:num>
  <w:num w:numId="15" w16cid:durableId="444614049">
    <w:abstractNumId w:val="28"/>
  </w:num>
  <w:num w:numId="16" w16cid:durableId="2084983850">
    <w:abstractNumId w:val="136"/>
  </w:num>
  <w:num w:numId="17" w16cid:durableId="1147937307">
    <w:abstractNumId w:val="26"/>
  </w:num>
  <w:num w:numId="18" w16cid:durableId="1559705791">
    <w:abstractNumId w:val="42"/>
  </w:num>
  <w:num w:numId="19" w16cid:durableId="887228126">
    <w:abstractNumId w:val="62"/>
  </w:num>
  <w:num w:numId="20" w16cid:durableId="1082683975">
    <w:abstractNumId w:val="64"/>
  </w:num>
  <w:num w:numId="21" w16cid:durableId="1880586729">
    <w:abstractNumId w:val="118"/>
  </w:num>
  <w:num w:numId="22" w16cid:durableId="1042485735">
    <w:abstractNumId w:val="107"/>
  </w:num>
  <w:num w:numId="23" w16cid:durableId="1639145655">
    <w:abstractNumId w:val="134"/>
  </w:num>
  <w:num w:numId="24" w16cid:durableId="687633536">
    <w:abstractNumId w:val="53"/>
  </w:num>
  <w:num w:numId="25" w16cid:durableId="1652978374">
    <w:abstractNumId w:val="36"/>
  </w:num>
  <w:num w:numId="26" w16cid:durableId="326173566">
    <w:abstractNumId w:val="114"/>
  </w:num>
  <w:num w:numId="27" w16cid:durableId="1331174392">
    <w:abstractNumId w:val="59"/>
  </w:num>
  <w:num w:numId="28" w16cid:durableId="736785703">
    <w:abstractNumId w:val="33"/>
  </w:num>
  <w:num w:numId="29" w16cid:durableId="1636377276">
    <w:abstractNumId w:val="32"/>
  </w:num>
  <w:num w:numId="30" w16cid:durableId="478965834">
    <w:abstractNumId w:val="92"/>
  </w:num>
  <w:num w:numId="31" w16cid:durableId="769398609">
    <w:abstractNumId w:val="43"/>
  </w:num>
  <w:num w:numId="32" w16cid:durableId="1860773765">
    <w:abstractNumId w:val="35"/>
  </w:num>
  <w:num w:numId="33" w16cid:durableId="525408398">
    <w:abstractNumId w:val="73"/>
  </w:num>
  <w:num w:numId="34" w16cid:durableId="1719936512">
    <w:abstractNumId w:val="71"/>
  </w:num>
  <w:num w:numId="35" w16cid:durableId="1138183058">
    <w:abstractNumId w:val="13"/>
  </w:num>
  <w:num w:numId="36" w16cid:durableId="905993429">
    <w:abstractNumId w:val="112"/>
  </w:num>
  <w:num w:numId="37" w16cid:durableId="742413987">
    <w:abstractNumId w:val="41"/>
  </w:num>
  <w:num w:numId="38" w16cid:durableId="1309481265">
    <w:abstractNumId w:val="127"/>
  </w:num>
  <w:num w:numId="39" w16cid:durableId="432937182">
    <w:abstractNumId w:val="15"/>
  </w:num>
  <w:num w:numId="40" w16cid:durableId="1468745388">
    <w:abstractNumId w:val="69"/>
  </w:num>
  <w:num w:numId="41" w16cid:durableId="1548681879">
    <w:abstractNumId w:val="135"/>
  </w:num>
  <w:num w:numId="42" w16cid:durableId="1653212376">
    <w:abstractNumId w:val="89"/>
  </w:num>
  <w:num w:numId="43" w16cid:durableId="1562444049">
    <w:abstractNumId w:val="18"/>
  </w:num>
  <w:num w:numId="44" w16cid:durableId="189343391">
    <w:abstractNumId w:val="31"/>
  </w:num>
  <w:num w:numId="45" w16cid:durableId="466361826">
    <w:abstractNumId w:val="117"/>
  </w:num>
  <w:num w:numId="46" w16cid:durableId="2039313387">
    <w:abstractNumId w:val="29"/>
  </w:num>
  <w:num w:numId="47" w16cid:durableId="2104954814">
    <w:abstractNumId w:val="110"/>
  </w:num>
  <w:num w:numId="48" w16cid:durableId="1408919497">
    <w:abstractNumId w:val="55"/>
  </w:num>
  <w:num w:numId="49" w16cid:durableId="1929657202">
    <w:abstractNumId w:val="94"/>
  </w:num>
  <w:num w:numId="50" w16cid:durableId="1295409307">
    <w:abstractNumId w:val="66"/>
  </w:num>
  <w:num w:numId="51" w16cid:durableId="900363819">
    <w:abstractNumId w:val="49"/>
  </w:num>
  <w:num w:numId="52" w16cid:durableId="1166091911">
    <w:abstractNumId w:val="11"/>
  </w:num>
  <w:num w:numId="53" w16cid:durableId="81609973">
    <w:abstractNumId w:val="83"/>
  </w:num>
  <w:num w:numId="54" w16cid:durableId="461194171">
    <w:abstractNumId w:val="39"/>
  </w:num>
  <w:num w:numId="55" w16cid:durableId="841814879">
    <w:abstractNumId w:val="44"/>
  </w:num>
  <w:num w:numId="56" w16cid:durableId="1618220161">
    <w:abstractNumId w:val="123"/>
  </w:num>
  <w:num w:numId="57" w16cid:durableId="1510947254">
    <w:abstractNumId w:val="90"/>
  </w:num>
  <w:num w:numId="58" w16cid:durableId="416100704">
    <w:abstractNumId w:val="60"/>
  </w:num>
  <w:num w:numId="59" w16cid:durableId="1517965679">
    <w:abstractNumId w:val="109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2"/>
  </w:num>
  <w:num w:numId="63" w16cid:durableId="1302150048">
    <w:abstractNumId w:val="133"/>
  </w:num>
  <w:num w:numId="64" w16cid:durableId="1496187817">
    <w:abstractNumId w:val="96"/>
  </w:num>
  <w:num w:numId="65" w16cid:durableId="660548535">
    <w:abstractNumId w:val="52"/>
  </w:num>
  <w:num w:numId="66" w16cid:durableId="788012072">
    <w:abstractNumId w:val="76"/>
  </w:num>
  <w:num w:numId="67" w16cid:durableId="1184512483">
    <w:abstractNumId w:val="100"/>
  </w:num>
  <w:num w:numId="68" w16cid:durableId="751050927">
    <w:abstractNumId w:val="128"/>
  </w:num>
  <w:num w:numId="69" w16cid:durableId="1846436085">
    <w:abstractNumId w:val="34"/>
  </w:num>
  <w:num w:numId="70" w16cid:durableId="1979416287">
    <w:abstractNumId w:val="126"/>
  </w:num>
  <w:num w:numId="71" w16cid:durableId="653339855">
    <w:abstractNumId w:val="12"/>
  </w:num>
  <w:num w:numId="72" w16cid:durableId="376319626">
    <w:abstractNumId w:val="80"/>
  </w:num>
  <w:num w:numId="73" w16cid:durableId="149757390">
    <w:abstractNumId w:val="40"/>
  </w:num>
  <w:num w:numId="74" w16cid:durableId="1181704723">
    <w:abstractNumId w:val="51"/>
  </w:num>
  <w:num w:numId="75" w16cid:durableId="2138064849">
    <w:abstractNumId w:val="82"/>
  </w:num>
  <w:num w:numId="76" w16cid:durableId="357194138">
    <w:abstractNumId w:val="3"/>
  </w:num>
  <w:num w:numId="77" w16cid:durableId="1057390557">
    <w:abstractNumId w:val="45"/>
  </w:num>
  <w:num w:numId="78" w16cid:durableId="575096229">
    <w:abstractNumId w:val="22"/>
  </w:num>
  <w:num w:numId="79" w16cid:durableId="1925869180">
    <w:abstractNumId w:val="70"/>
  </w:num>
  <w:num w:numId="80" w16cid:durableId="1838881460">
    <w:abstractNumId w:val="85"/>
  </w:num>
  <w:num w:numId="81" w16cid:durableId="181748791">
    <w:abstractNumId w:val="38"/>
  </w:num>
  <w:num w:numId="82" w16cid:durableId="1906456118">
    <w:abstractNumId w:val="65"/>
  </w:num>
  <w:num w:numId="83" w16cid:durableId="262302130">
    <w:abstractNumId w:val="119"/>
  </w:num>
  <w:num w:numId="84" w16cid:durableId="1430849138">
    <w:abstractNumId w:val="17"/>
  </w:num>
  <w:num w:numId="85" w16cid:durableId="1862544107">
    <w:abstractNumId w:val="129"/>
  </w:num>
  <w:num w:numId="86" w16cid:durableId="2116511594">
    <w:abstractNumId w:val="58"/>
  </w:num>
  <w:num w:numId="87" w16cid:durableId="2072384659">
    <w:abstractNumId w:val="46"/>
  </w:num>
  <w:num w:numId="88" w16cid:durableId="37320459">
    <w:abstractNumId w:val="6"/>
  </w:num>
  <w:num w:numId="89" w16cid:durableId="641614003">
    <w:abstractNumId w:val="79"/>
  </w:num>
  <w:num w:numId="90" w16cid:durableId="1811439186">
    <w:abstractNumId w:val="81"/>
  </w:num>
  <w:num w:numId="91" w16cid:durableId="1087381279">
    <w:abstractNumId w:val="48"/>
  </w:num>
  <w:num w:numId="92" w16cid:durableId="1195466039">
    <w:abstractNumId w:val="56"/>
  </w:num>
  <w:num w:numId="93" w16cid:durableId="797601719">
    <w:abstractNumId w:val="98"/>
  </w:num>
  <w:num w:numId="94" w16cid:durableId="2068724371">
    <w:abstractNumId w:val="8"/>
  </w:num>
  <w:num w:numId="95" w16cid:durableId="938561095">
    <w:abstractNumId w:val="111"/>
  </w:num>
  <w:num w:numId="96" w16cid:durableId="2140688707">
    <w:abstractNumId w:val="74"/>
  </w:num>
  <w:num w:numId="97" w16cid:durableId="25256977">
    <w:abstractNumId w:val="132"/>
  </w:num>
  <w:num w:numId="98" w16cid:durableId="1082339350">
    <w:abstractNumId w:val="63"/>
  </w:num>
  <w:num w:numId="99" w16cid:durableId="255141704">
    <w:abstractNumId w:val="130"/>
  </w:num>
  <w:num w:numId="100" w16cid:durableId="970095904">
    <w:abstractNumId w:val="72"/>
  </w:num>
  <w:num w:numId="101" w16cid:durableId="2082754738">
    <w:abstractNumId w:val="125"/>
  </w:num>
  <w:num w:numId="102" w16cid:durableId="347216742">
    <w:abstractNumId w:val="77"/>
  </w:num>
  <w:num w:numId="103" w16cid:durableId="1464346861">
    <w:abstractNumId w:val="75"/>
  </w:num>
  <w:num w:numId="104" w16cid:durableId="420756931">
    <w:abstractNumId w:val="95"/>
  </w:num>
  <w:num w:numId="105" w16cid:durableId="120266814">
    <w:abstractNumId w:val="14"/>
  </w:num>
  <w:num w:numId="106" w16cid:durableId="341010339">
    <w:abstractNumId w:val="37"/>
  </w:num>
  <w:num w:numId="107" w16cid:durableId="77295676">
    <w:abstractNumId w:val="30"/>
  </w:num>
  <w:num w:numId="108" w16cid:durableId="1879665396">
    <w:abstractNumId w:val="139"/>
  </w:num>
  <w:num w:numId="109" w16cid:durableId="430443048">
    <w:abstractNumId w:val="10"/>
  </w:num>
  <w:num w:numId="110" w16cid:durableId="1939018150">
    <w:abstractNumId w:val="113"/>
  </w:num>
  <w:num w:numId="111" w16cid:durableId="1518930974">
    <w:abstractNumId w:val="87"/>
  </w:num>
  <w:num w:numId="112" w16cid:durableId="1649749363">
    <w:abstractNumId w:val="9"/>
  </w:num>
  <w:num w:numId="113" w16cid:durableId="1231387711">
    <w:abstractNumId w:val="116"/>
  </w:num>
  <w:num w:numId="114" w16cid:durableId="1778477886">
    <w:abstractNumId w:val="97"/>
  </w:num>
  <w:num w:numId="115" w16cid:durableId="917131921">
    <w:abstractNumId w:val="4"/>
  </w:num>
  <w:num w:numId="116" w16cid:durableId="1884899198">
    <w:abstractNumId w:val="67"/>
  </w:num>
  <w:num w:numId="117" w16cid:durableId="1504783917">
    <w:abstractNumId w:val="131"/>
  </w:num>
  <w:num w:numId="118" w16cid:durableId="335160208">
    <w:abstractNumId w:val="57"/>
  </w:num>
  <w:num w:numId="119" w16cid:durableId="283314802">
    <w:abstractNumId w:val="25"/>
  </w:num>
  <w:num w:numId="120" w16cid:durableId="1705128771">
    <w:abstractNumId w:val="106"/>
  </w:num>
  <w:num w:numId="121" w16cid:durableId="1640643392">
    <w:abstractNumId w:val="78"/>
  </w:num>
  <w:num w:numId="122" w16cid:durableId="1302462585">
    <w:abstractNumId w:val="103"/>
  </w:num>
  <w:num w:numId="123" w16cid:durableId="1810710815">
    <w:abstractNumId w:val="99"/>
  </w:num>
  <w:num w:numId="124" w16cid:durableId="993605605">
    <w:abstractNumId w:val="86"/>
  </w:num>
  <w:num w:numId="125" w16cid:durableId="442261907">
    <w:abstractNumId w:val="24"/>
  </w:num>
  <w:num w:numId="126" w16cid:durableId="651645707">
    <w:abstractNumId w:val="16"/>
  </w:num>
  <w:num w:numId="127" w16cid:durableId="913248679">
    <w:abstractNumId w:val="27"/>
  </w:num>
  <w:num w:numId="128" w16cid:durableId="421295706">
    <w:abstractNumId w:val="108"/>
  </w:num>
  <w:num w:numId="129" w16cid:durableId="368264422">
    <w:abstractNumId w:val="54"/>
  </w:num>
  <w:num w:numId="130" w16cid:durableId="39134148">
    <w:abstractNumId w:val="61"/>
  </w:num>
  <w:num w:numId="131" w16cid:durableId="739906484">
    <w:abstractNumId w:val="138"/>
  </w:num>
  <w:num w:numId="132" w16cid:durableId="1183939784">
    <w:abstractNumId w:val="68"/>
  </w:num>
  <w:num w:numId="133" w16cid:durableId="1090739329">
    <w:abstractNumId w:val="115"/>
  </w:num>
  <w:num w:numId="134" w16cid:durableId="1745227077">
    <w:abstractNumId w:val="5"/>
  </w:num>
  <w:num w:numId="135" w16cid:durableId="263464131">
    <w:abstractNumId w:val="20"/>
  </w:num>
  <w:num w:numId="136" w16cid:durableId="1204518644">
    <w:abstractNumId w:val="104"/>
  </w:num>
  <w:num w:numId="137" w16cid:durableId="1185095783">
    <w:abstractNumId w:val="19"/>
  </w:num>
  <w:num w:numId="138" w16cid:durableId="1008100609">
    <w:abstractNumId w:val="120"/>
  </w:num>
  <w:num w:numId="139" w16cid:durableId="1524049884">
    <w:abstractNumId w:val="0"/>
  </w:num>
  <w:num w:numId="140" w16cid:durableId="160183209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C9"/>
    <w:rsid w:val="000009CD"/>
    <w:rsid w:val="000079BD"/>
    <w:rsid w:val="00031032"/>
    <w:rsid w:val="00035F12"/>
    <w:rsid w:val="0007375A"/>
    <w:rsid w:val="000C6A92"/>
    <w:rsid w:val="001737C3"/>
    <w:rsid w:val="00201B8D"/>
    <w:rsid w:val="00260259"/>
    <w:rsid w:val="00276E62"/>
    <w:rsid w:val="0028692D"/>
    <w:rsid w:val="002B62BB"/>
    <w:rsid w:val="002D6EAB"/>
    <w:rsid w:val="002F212F"/>
    <w:rsid w:val="0030235C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51107"/>
    <w:rsid w:val="0066755D"/>
    <w:rsid w:val="006773AD"/>
    <w:rsid w:val="00686265"/>
    <w:rsid w:val="006B6021"/>
    <w:rsid w:val="006D5605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8F0ECB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95CC9"/>
    <w:rsid w:val="00EB5F97"/>
    <w:rsid w:val="00EC29DA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A9EE37"/>
  <w15:chartTrackingRefBased/>
  <w15:docId w15:val="{80500B14-C232-F748-BFDD-B0C97678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6</TotalTime>
  <Pages>7</Pages>
  <Words>754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 Manter Agenda de Especialista- ROOT</dc:subject>
  <dc:creator>mateus alves</dc:creator>
  <cp:keywords/>
  <dc:description/>
  <cp:lastModifiedBy>Mateus Alves</cp:lastModifiedBy>
  <cp:revision>3</cp:revision>
  <dcterms:created xsi:type="dcterms:W3CDTF">2025-08-06T13:01:00Z</dcterms:created>
  <dcterms:modified xsi:type="dcterms:W3CDTF">2025-08-06T13:09:00Z</dcterms:modified>
</cp:coreProperties>
</file>