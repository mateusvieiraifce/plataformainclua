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9BA7E2C" w14:textId="77777777" w:rsidR="003370F5" w:rsidRDefault="003370F5">
          <w:pPr>
            <w:pStyle w:val="SemEspaamento"/>
            <w:rPr>
              <w:sz w:val="2"/>
            </w:rPr>
          </w:pPr>
        </w:p>
        <w:p w14:paraId="22872E03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5295121" wp14:editId="1D1A0415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AF0CA4B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428D702B" w14:textId="2AA19720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B60A3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Manter Contas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4715020E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529512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AF0CA4B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428D702B" w14:textId="2AA19720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B60A3F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Manter Contas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4715020E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0A1B49BD" wp14:editId="53E87C4D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8F568FF" wp14:editId="19C9BC0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D40DC23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36FCDC44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9AF8DE" w14:textId="77777777" w:rsidR="003370F5" w:rsidRDefault="003370F5">
          <w:pPr>
            <w:pStyle w:val="CabealhodoSumrio"/>
          </w:pPr>
          <w:r>
            <w:t>Sumário</w:t>
          </w:r>
        </w:p>
        <w:p w14:paraId="55F5A3AB" w14:textId="046D47EF" w:rsidR="001631CC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5468586" w:history="1">
            <w:r w:rsidR="001631CC" w:rsidRPr="0045062D">
              <w:rPr>
                <w:rStyle w:val="Hyperlink"/>
                <w:rFonts w:ascii="Segoe UI" w:hAnsi="Segoe UI" w:cs="Segoe UI"/>
                <w:noProof/>
              </w:rPr>
              <w:t>Caso de Uso: Manter Contas</w:t>
            </w:r>
            <w:r w:rsidR="001631CC">
              <w:rPr>
                <w:noProof/>
                <w:webHidden/>
              </w:rPr>
              <w:tab/>
            </w:r>
            <w:r w:rsidR="001631CC">
              <w:rPr>
                <w:noProof/>
                <w:webHidden/>
              </w:rPr>
              <w:fldChar w:fldCharType="begin"/>
            </w:r>
            <w:r w:rsidR="001631CC">
              <w:rPr>
                <w:noProof/>
                <w:webHidden/>
              </w:rPr>
              <w:instrText xml:space="preserve"> PAGEREF _Toc205468586 \h </w:instrText>
            </w:r>
            <w:r w:rsidR="001631CC">
              <w:rPr>
                <w:noProof/>
                <w:webHidden/>
              </w:rPr>
            </w:r>
            <w:r w:rsidR="001631CC">
              <w:rPr>
                <w:noProof/>
                <w:webHidden/>
              </w:rPr>
              <w:fldChar w:fldCharType="separate"/>
            </w:r>
            <w:r w:rsidR="001631CC">
              <w:rPr>
                <w:noProof/>
                <w:webHidden/>
              </w:rPr>
              <w:t>2</w:t>
            </w:r>
            <w:r w:rsidR="001631CC">
              <w:rPr>
                <w:noProof/>
                <w:webHidden/>
              </w:rPr>
              <w:fldChar w:fldCharType="end"/>
            </w:r>
          </w:hyperlink>
        </w:p>
        <w:p w14:paraId="4B94ACEA" w14:textId="51D27443" w:rsidR="001631CC" w:rsidRDefault="001631CC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468587" w:history="1">
            <w:r w:rsidRPr="0045062D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A6606" w14:textId="028AD979" w:rsidR="001631CC" w:rsidRDefault="001631C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88" w:history="1">
            <w:r w:rsidRPr="0045062D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C5EE" w14:textId="709E3C34" w:rsidR="001631CC" w:rsidRDefault="001631C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89" w:history="1">
            <w:r w:rsidRPr="0045062D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DF575" w14:textId="08D0B656" w:rsidR="001631CC" w:rsidRDefault="001631C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90" w:history="1">
            <w:r w:rsidRPr="0045062D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E539B" w14:textId="0C4DF003" w:rsidR="001631CC" w:rsidRDefault="001631CC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91" w:history="1">
            <w:r w:rsidRPr="0045062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45062D">
              <w:rPr>
                <w:rStyle w:val="Hyperlink"/>
                <w:noProof/>
              </w:rPr>
              <w:t>Acesso à Página: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53CC" w14:textId="262B27A2" w:rsidR="001631CC" w:rsidRDefault="001631CC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92" w:history="1">
            <w:r w:rsidRPr="0045062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45062D">
              <w:rPr>
                <w:rStyle w:val="Hyperlink"/>
                <w:noProof/>
              </w:rPr>
              <w:t>Exibição e Filtragem: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A7ED" w14:textId="6586C8B0" w:rsidR="001631CC" w:rsidRDefault="001631CC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93" w:history="1">
            <w:r w:rsidRPr="0045062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45062D">
              <w:rPr>
                <w:rStyle w:val="Hyperlink"/>
                <w:noProof/>
              </w:rPr>
              <w:t>Adição de Nova Conta: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021CF" w14:textId="3F691247" w:rsidR="001631CC" w:rsidRDefault="001631CC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94" w:history="1">
            <w:r w:rsidRPr="0045062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45062D">
              <w:rPr>
                <w:rStyle w:val="Hyperlink"/>
                <w:noProof/>
              </w:rPr>
              <w:t>Edição de Conta Existente: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E05ED" w14:textId="3A3B158F" w:rsidR="001631CC" w:rsidRDefault="001631CC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95" w:history="1">
            <w:r w:rsidRPr="0045062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45062D">
              <w:rPr>
                <w:rStyle w:val="Hyperlink"/>
                <w:noProof/>
              </w:rPr>
              <w:t>Exclusão de Conta: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61503" w14:textId="0B86C7AB" w:rsidR="001631CC" w:rsidRDefault="001631C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96" w:history="1">
            <w:r w:rsidRPr="0045062D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0EB9C" w14:textId="2D8137E1" w:rsidR="001631CC" w:rsidRDefault="001631CC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97" w:history="1">
            <w:r w:rsidRPr="0045062D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45062D">
              <w:rPr>
                <w:rStyle w:val="Hyperlink"/>
                <w:noProof/>
              </w:rPr>
              <w:t>FA-01: Cancelamento de Formulário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B7925" w14:textId="0A83BF65" w:rsidR="001631CC" w:rsidRDefault="001631CC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98" w:history="1">
            <w:r w:rsidRPr="0045062D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45062D">
              <w:rPr>
                <w:rStyle w:val="Hyperlink"/>
                <w:noProof/>
              </w:rPr>
              <w:t>FA-02: Dados Inválidos no Formulário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4021" w14:textId="1B8D8220" w:rsidR="001631CC" w:rsidRDefault="001631CC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599" w:history="1">
            <w:r w:rsidRPr="0045062D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45062D">
              <w:rPr>
                <w:rStyle w:val="Hyperlink"/>
                <w:noProof/>
              </w:rPr>
              <w:t>FA-03: Intervalo de Datas Inválido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1AF6" w14:textId="233B2208" w:rsidR="001631CC" w:rsidRDefault="001631CC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600" w:history="1">
            <w:r w:rsidRPr="0045062D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45062D">
              <w:rPr>
                <w:rStyle w:val="Hyperlink"/>
                <w:noProof/>
              </w:rPr>
              <w:t>FA-04: Nenhum Registro Encontrado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73B90" w14:textId="325498ED" w:rsidR="001631CC" w:rsidRDefault="001631C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601" w:history="1">
            <w:r w:rsidRPr="0045062D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4E83D" w14:textId="072BCCC8" w:rsidR="001631CC" w:rsidRDefault="001631C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468602" w:history="1">
            <w:r w:rsidRPr="0045062D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_Toc205468602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84431" w14:textId="007E5FB4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130CE23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04E5C3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933E7AC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74B6E8E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3DCF27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E4F620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707E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4AC64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A288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A65D80A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01DD5BE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39DB94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D8EDA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121B685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563F584" w14:textId="573CDF43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5468586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E87C14">
        <w:rPr>
          <w:rStyle w:val="Forte"/>
          <w:rFonts w:ascii="Segoe UI" w:hAnsi="Segoe UI" w:cs="Segoe UI"/>
          <w:color w:val="404040"/>
          <w:sz w:val="41"/>
          <w:szCs w:val="41"/>
        </w:rPr>
        <w:t>Manter Contas</w:t>
      </w:r>
      <w:bookmarkEnd w:id="1"/>
    </w:p>
    <w:p w14:paraId="56CEA3B1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546858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506A95DE" w14:textId="7BCD4FD3" w:rsidR="002D6EAB" w:rsidRDefault="00E87C14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Manter Contas</w:t>
      </w:r>
    </w:p>
    <w:p w14:paraId="240433F3" w14:textId="77777777" w:rsidR="002D6EAB" w:rsidRDefault="0067355B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B3E4322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049C3F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5468588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38F0FBDB" w14:textId="04DFCEB0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</w:t>
      </w:r>
      <w:r w:rsidR="00E87C14">
        <w:rPr>
          <w:rFonts w:ascii="Segoe UI" w:hAnsi="Segoe UI" w:cs="Segoe UI"/>
          <w:color w:val="404040"/>
        </w:rPr>
        <w:t>Usuário do tipo ADMC</w:t>
      </w:r>
    </w:p>
    <w:p w14:paraId="0FFAE1D2" w14:textId="170A91DE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Atores Secundários:</w:t>
      </w:r>
      <w:r w:rsidR="00E87C14">
        <w:rPr>
          <w:rStyle w:val="Forte"/>
          <w:rFonts w:ascii="Segoe UI" w:eastAsiaTheme="majorEastAsia" w:hAnsi="Segoe UI" w:cs="Segoe UI"/>
          <w:color w:val="404040"/>
        </w:rPr>
        <w:t xml:space="preserve"> </w:t>
      </w:r>
      <w:r w:rsidR="00E87C14" w:rsidRPr="00E87C14">
        <w:rPr>
          <w:rStyle w:val="Forte"/>
          <w:rFonts w:ascii="Segoe UI" w:eastAsiaTheme="majorEastAsia" w:hAnsi="Segoe UI" w:cs="Segoe UI"/>
          <w:b w:val="0"/>
          <w:bCs w:val="0"/>
          <w:color w:val="404040"/>
        </w:rPr>
        <w:t>Sistema Inclua</w:t>
      </w:r>
    </w:p>
    <w:p w14:paraId="314833AB" w14:textId="77777777" w:rsidR="002D6EAB" w:rsidRDefault="0067355B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4784B902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9F2EF8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5468589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34F2403D" w14:textId="77777777" w:rsidR="00E87C14" w:rsidRDefault="00E87C14" w:rsidP="00E87C14">
      <w:pPr>
        <w:numPr>
          <w:ilvl w:val="0"/>
          <w:numId w:val="136"/>
        </w:numPr>
      </w:pPr>
      <w:r>
        <w:t>O ADM está autenticado na plataforma.</w:t>
      </w:r>
    </w:p>
    <w:p w14:paraId="4C973F92" w14:textId="77777777" w:rsidR="00E87C14" w:rsidRDefault="00E87C14" w:rsidP="00E87C14">
      <w:pPr>
        <w:numPr>
          <w:ilvl w:val="0"/>
          <w:numId w:val="136"/>
        </w:numPr>
      </w:pPr>
      <w:r>
        <w:t>O ADM possui permissão de gestão financeira na clínica.</w:t>
      </w:r>
    </w:p>
    <w:p w14:paraId="22F9712A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56770C8F" w14:textId="77777777" w:rsidR="002D6EAB" w:rsidRDefault="0067355B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B9A0F66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0299B8C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5468590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4. Fluxo Principal:</w:t>
      </w:r>
      <w:bookmarkEnd w:id="6"/>
    </w:p>
    <w:p w14:paraId="798AA34B" w14:textId="77777777" w:rsidR="00E87C14" w:rsidRDefault="00E87C14" w:rsidP="00E87C14">
      <w:pPr>
        <w:pStyle w:val="Ttulo3"/>
        <w:numPr>
          <w:ilvl w:val="0"/>
          <w:numId w:val="137"/>
        </w:numPr>
        <w:tabs>
          <w:tab w:val="num" w:pos="720"/>
        </w:tabs>
      </w:pPr>
      <w:bookmarkStart w:id="7" w:name="_Toc205468591"/>
      <w:r>
        <w:t>Acesso à Página:</w:t>
      </w:r>
      <w:bookmarkEnd w:id="7"/>
    </w:p>
    <w:p w14:paraId="56A75B92" w14:textId="77777777" w:rsidR="00E87C14" w:rsidRDefault="00E87C14" w:rsidP="00E87C14">
      <w:pPr>
        <w:numPr>
          <w:ilvl w:val="1"/>
          <w:numId w:val="137"/>
        </w:numPr>
      </w:pPr>
      <w:r>
        <w:t>O ADM acessa o menu lateral &gt; "Contas a pagar e receber".</w:t>
      </w:r>
    </w:p>
    <w:p w14:paraId="6D70DC75" w14:textId="77777777" w:rsidR="00E87C14" w:rsidRDefault="00E87C14" w:rsidP="00E87C14">
      <w:pPr>
        <w:pStyle w:val="Ttulo3"/>
        <w:numPr>
          <w:ilvl w:val="0"/>
          <w:numId w:val="137"/>
        </w:numPr>
        <w:tabs>
          <w:tab w:val="num" w:pos="720"/>
        </w:tabs>
      </w:pPr>
      <w:bookmarkStart w:id="8" w:name="_sxu858wv4pok" w:colFirst="0" w:colLast="0"/>
      <w:bookmarkStart w:id="9" w:name="_Toc205468592"/>
      <w:bookmarkEnd w:id="8"/>
      <w:r>
        <w:t>Exibição e Filtragem:</w:t>
      </w:r>
      <w:bookmarkEnd w:id="9"/>
    </w:p>
    <w:p w14:paraId="1DC66E57" w14:textId="77777777" w:rsidR="00E87C14" w:rsidRDefault="00E87C14" w:rsidP="00E87C14">
      <w:pPr>
        <w:numPr>
          <w:ilvl w:val="1"/>
          <w:numId w:val="137"/>
        </w:numPr>
      </w:pPr>
      <w:r>
        <w:t>O sistema carrega a página com:</w:t>
      </w:r>
    </w:p>
    <w:p w14:paraId="6083C06B" w14:textId="77777777" w:rsidR="00E87C14" w:rsidRDefault="00E87C14" w:rsidP="00E87C14">
      <w:pPr>
        <w:numPr>
          <w:ilvl w:val="2"/>
          <w:numId w:val="137"/>
        </w:numPr>
      </w:pPr>
      <w:r>
        <w:t>Filtros superiores:</w:t>
      </w:r>
    </w:p>
    <w:p w14:paraId="3979A748" w14:textId="77777777" w:rsidR="00E87C14" w:rsidRDefault="00E87C14" w:rsidP="00E87C14">
      <w:pPr>
        <w:numPr>
          <w:ilvl w:val="3"/>
          <w:numId w:val="137"/>
        </w:numPr>
      </w:pPr>
      <w:r>
        <w:t xml:space="preserve">Data Início (date </w:t>
      </w:r>
      <w:proofErr w:type="spellStart"/>
      <w:r>
        <w:t>picker</w:t>
      </w:r>
      <w:proofErr w:type="spellEnd"/>
      <w:r>
        <w:t>).</w:t>
      </w:r>
    </w:p>
    <w:p w14:paraId="0B1349E7" w14:textId="77777777" w:rsidR="00E87C14" w:rsidRDefault="00E87C14" w:rsidP="00E87C14">
      <w:pPr>
        <w:numPr>
          <w:ilvl w:val="3"/>
          <w:numId w:val="137"/>
        </w:numPr>
      </w:pPr>
      <w:r>
        <w:t xml:space="preserve">Data Fim (date </w:t>
      </w:r>
      <w:proofErr w:type="spellStart"/>
      <w:r>
        <w:t>picker</w:t>
      </w:r>
      <w:proofErr w:type="spellEnd"/>
      <w:r>
        <w:t>).</w:t>
      </w:r>
    </w:p>
    <w:p w14:paraId="7E06E719" w14:textId="77777777" w:rsidR="00E87C14" w:rsidRDefault="00E87C14" w:rsidP="00E87C14">
      <w:pPr>
        <w:numPr>
          <w:ilvl w:val="3"/>
          <w:numId w:val="137"/>
        </w:numPr>
      </w:pPr>
      <w:r>
        <w:t>Descrição (campo de texto).</w:t>
      </w:r>
    </w:p>
    <w:p w14:paraId="69DCB585" w14:textId="77777777" w:rsidR="00E87C14" w:rsidRDefault="00E87C14" w:rsidP="00E87C14">
      <w:pPr>
        <w:numPr>
          <w:ilvl w:val="3"/>
          <w:numId w:val="137"/>
        </w:numPr>
      </w:pPr>
      <w:r>
        <w:t>Situação (</w:t>
      </w:r>
      <w:proofErr w:type="spellStart"/>
      <w:r>
        <w:t>dropdown</w:t>
      </w:r>
      <w:proofErr w:type="spellEnd"/>
      <w:r>
        <w:t>: "Todos", "Pendente", "Pago").</w:t>
      </w:r>
    </w:p>
    <w:p w14:paraId="532CB0DE" w14:textId="77777777" w:rsidR="00E87C14" w:rsidRDefault="00E87C14" w:rsidP="00E87C14">
      <w:pPr>
        <w:numPr>
          <w:ilvl w:val="3"/>
          <w:numId w:val="137"/>
        </w:numPr>
      </w:pPr>
      <w:r>
        <w:t>Botão "Filtrar".</w:t>
      </w:r>
    </w:p>
    <w:p w14:paraId="748A10A8" w14:textId="77777777" w:rsidR="00E87C14" w:rsidRDefault="00E87C14" w:rsidP="00E87C14">
      <w:pPr>
        <w:numPr>
          <w:ilvl w:val="2"/>
          <w:numId w:val="137"/>
        </w:numPr>
      </w:pPr>
      <w:r>
        <w:t>Botão "Adicionar Nova Conta" acima da tabela.</w:t>
      </w:r>
    </w:p>
    <w:p w14:paraId="6FADFF54" w14:textId="77777777" w:rsidR="00E87C14" w:rsidRDefault="00E87C14" w:rsidP="00E87C14">
      <w:pPr>
        <w:numPr>
          <w:ilvl w:val="2"/>
          <w:numId w:val="137"/>
        </w:numPr>
      </w:pPr>
      <w:r>
        <w:t>Tabela com colunas:</w:t>
      </w:r>
    </w:p>
    <w:p w14:paraId="012934ED" w14:textId="77777777" w:rsidR="00E87C14" w:rsidRDefault="00E87C14" w:rsidP="00E87C14">
      <w:pPr>
        <w:numPr>
          <w:ilvl w:val="3"/>
          <w:numId w:val="137"/>
        </w:numPr>
      </w:pPr>
      <w:r>
        <w:t>Descrição da Conta</w:t>
      </w:r>
    </w:p>
    <w:p w14:paraId="24E021DF" w14:textId="77777777" w:rsidR="00E87C14" w:rsidRDefault="00E87C14" w:rsidP="00E87C14">
      <w:pPr>
        <w:numPr>
          <w:ilvl w:val="3"/>
          <w:numId w:val="137"/>
        </w:numPr>
      </w:pPr>
      <w:r>
        <w:t>Valor</w:t>
      </w:r>
    </w:p>
    <w:p w14:paraId="45801D36" w14:textId="77777777" w:rsidR="00E87C14" w:rsidRDefault="00E87C14" w:rsidP="00E87C14">
      <w:pPr>
        <w:numPr>
          <w:ilvl w:val="3"/>
          <w:numId w:val="137"/>
        </w:numPr>
      </w:pPr>
      <w:r>
        <w:t>Situação</w:t>
      </w:r>
    </w:p>
    <w:p w14:paraId="5EED849C" w14:textId="77777777" w:rsidR="00E87C14" w:rsidRDefault="00E87C14" w:rsidP="00E87C14">
      <w:pPr>
        <w:numPr>
          <w:ilvl w:val="3"/>
          <w:numId w:val="137"/>
        </w:numPr>
      </w:pPr>
      <w:r>
        <w:t>Vencimento</w:t>
      </w:r>
    </w:p>
    <w:p w14:paraId="59052AB0" w14:textId="77777777" w:rsidR="00E87C14" w:rsidRDefault="00E87C14" w:rsidP="00E87C14">
      <w:pPr>
        <w:numPr>
          <w:ilvl w:val="3"/>
          <w:numId w:val="137"/>
        </w:numPr>
      </w:pPr>
      <w:r>
        <w:t>Editar (botão)</w:t>
      </w:r>
    </w:p>
    <w:p w14:paraId="36438FDC" w14:textId="77777777" w:rsidR="00E87C14" w:rsidRDefault="00E87C14" w:rsidP="00E87C14">
      <w:pPr>
        <w:numPr>
          <w:ilvl w:val="3"/>
          <w:numId w:val="137"/>
        </w:numPr>
      </w:pPr>
      <w:r>
        <w:t>Excluir (botão)</w:t>
      </w:r>
    </w:p>
    <w:p w14:paraId="58F2B04E" w14:textId="77777777" w:rsidR="00E87C14" w:rsidRDefault="00E87C14" w:rsidP="00E87C14">
      <w:pPr>
        <w:numPr>
          <w:ilvl w:val="1"/>
          <w:numId w:val="137"/>
        </w:numPr>
      </w:pPr>
      <w:r>
        <w:t>O ADM define filtros e clica em "Filtrar".</w:t>
      </w:r>
    </w:p>
    <w:p w14:paraId="716281D1" w14:textId="77777777" w:rsidR="00E87C14" w:rsidRDefault="00E87C14" w:rsidP="00E87C14">
      <w:pPr>
        <w:numPr>
          <w:ilvl w:val="1"/>
          <w:numId w:val="137"/>
        </w:numPr>
      </w:pPr>
      <w:r>
        <w:t>O sistema atualiza a tabela com registros que atendem aos critérios.</w:t>
      </w:r>
    </w:p>
    <w:p w14:paraId="6B1B14D3" w14:textId="77777777" w:rsidR="00E87C14" w:rsidRDefault="00E87C14" w:rsidP="00E87C14">
      <w:pPr>
        <w:pStyle w:val="Ttulo3"/>
        <w:numPr>
          <w:ilvl w:val="0"/>
          <w:numId w:val="137"/>
        </w:numPr>
        <w:tabs>
          <w:tab w:val="num" w:pos="720"/>
        </w:tabs>
      </w:pPr>
      <w:bookmarkStart w:id="10" w:name="_xa1awnldsmeo" w:colFirst="0" w:colLast="0"/>
      <w:bookmarkStart w:id="11" w:name="_Toc205468593"/>
      <w:bookmarkEnd w:id="10"/>
      <w:r>
        <w:t>Adição de Nova Conta:</w:t>
      </w:r>
      <w:bookmarkEnd w:id="11"/>
    </w:p>
    <w:p w14:paraId="08FAE40F" w14:textId="77777777" w:rsidR="00E87C14" w:rsidRDefault="00E87C14" w:rsidP="00E87C14">
      <w:pPr>
        <w:numPr>
          <w:ilvl w:val="1"/>
          <w:numId w:val="137"/>
        </w:numPr>
      </w:pPr>
      <w:r>
        <w:t>O ADM clica em "Adicionar Nova Conta".</w:t>
      </w:r>
    </w:p>
    <w:p w14:paraId="1C0BBB3D" w14:textId="77777777" w:rsidR="00E87C14" w:rsidRDefault="00E87C14" w:rsidP="00E87C14">
      <w:pPr>
        <w:numPr>
          <w:ilvl w:val="1"/>
          <w:numId w:val="137"/>
        </w:numPr>
      </w:pPr>
      <w:r>
        <w:t>O sistema abre um formulário com campos:</w:t>
      </w:r>
    </w:p>
    <w:p w14:paraId="091AD7F3" w14:textId="77777777" w:rsidR="00E87C14" w:rsidRDefault="00E87C14" w:rsidP="00E87C14">
      <w:pPr>
        <w:numPr>
          <w:ilvl w:val="2"/>
          <w:numId w:val="137"/>
        </w:numPr>
      </w:pPr>
      <w:r>
        <w:t>Descrição (obrigatório).</w:t>
      </w:r>
    </w:p>
    <w:p w14:paraId="65DB2F03" w14:textId="77777777" w:rsidR="00E87C14" w:rsidRDefault="00E87C14" w:rsidP="00E87C14">
      <w:pPr>
        <w:numPr>
          <w:ilvl w:val="2"/>
          <w:numId w:val="137"/>
        </w:numPr>
      </w:pPr>
      <w:r>
        <w:t>Valor (obrigatório, numérico).</w:t>
      </w:r>
    </w:p>
    <w:p w14:paraId="24A76699" w14:textId="77777777" w:rsidR="00E87C14" w:rsidRDefault="00E87C14" w:rsidP="00E87C14">
      <w:pPr>
        <w:numPr>
          <w:ilvl w:val="2"/>
          <w:numId w:val="137"/>
        </w:numPr>
      </w:pPr>
      <w:r>
        <w:t xml:space="preserve">Data de Vencimento (obrigatório, date </w:t>
      </w:r>
      <w:proofErr w:type="spellStart"/>
      <w:r>
        <w:t>picker</w:t>
      </w:r>
      <w:proofErr w:type="spellEnd"/>
      <w:r>
        <w:t>).</w:t>
      </w:r>
    </w:p>
    <w:p w14:paraId="4517D39F" w14:textId="77777777" w:rsidR="00E87C14" w:rsidRDefault="00E87C14" w:rsidP="00E87C14">
      <w:pPr>
        <w:numPr>
          <w:ilvl w:val="2"/>
          <w:numId w:val="137"/>
        </w:numPr>
      </w:pPr>
      <w:r>
        <w:t xml:space="preserve">Situação (obrigatório, </w:t>
      </w:r>
      <w:proofErr w:type="spellStart"/>
      <w:r>
        <w:t>dropdown</w:t>
      </w:r>
      <w:proofErr w:type="spellEnd"/>
      <w:r>
        <w:t>: "Pendente" ou "Pago").</w:t>
      </w:r>
    </w:p>
    <w:p w14:paraId="3E1E6503" w14:textId="77777777" w:rsidR="00E87C14" w:rsidRDefault="00E87C14" w:rsidP="00E87C14">
      <w:pPr>
        <w:numPr>
          <w:ilvl w:val="2"/>
          <w:numId w:val="137"/>
        </w:numPr>
      </w:pPr>
      <w:r>
        <w:lastRenderedPageBreak/>
        <w:t>Botões "Salvar" e "Cancelar".</w:t>
      </w:r>
    </w:p>
    <w:p w14:paraId="2F15ED4C" w14:textId="77777777" w:rsidR="00E87C14" w:rsidRDefault="00E87C14" w:rsidP="00E87C14">
      <w:pPr>
        <w:numPr>
          <w:ilvl w:val="1"/>
          <w:numId w:val="137"/>
        </w:numPr>
      </w:pPr>
      <w:r>
        <w:t>O ADM preenche todos os campos e clica em "Salvar".</w:t>
      </w:r>
    </w:p>
    <w:p w14:paraId="773D41D7" w14:textId="77777777" w:rsidR="00E87C14" w:rsidRDefault="00E87C14" w:rsidP="00E87C14">
      <w:pPr>
        <w:numPr>
          <w:ilvl w:val="1"/>
          <w:numId w:val="137"/>
        </w:numPr>
      </w:pPr>
      <w:r>
        <w:t xml:space="preserve">O sistema valida (RN-001) e retorna à tabela com </w:t>
      </w:r>
      <w:proofErr w:type="spellStart"/>
      <w:r>
        <w:t>popup</w:t>
      </w:r>
      <w:proofErr w:type="spellEnd"/>
      <w:r>
        <w:t>: "Conta cadastrada!".</w:t>
      </w:r>
    </w:p>
    <w:p w14:paraId="0413CF05" w14:textId="77777777" w:rsidR="00E87C14" w:rsidRDefault="00E87C14" w:rsidP="00E87C14">
      <w:pPr>
        <w:pStyle w:val="Ttulo3"/>
        <w:numPr>
          <w:ilvl w:val="0"/>
          <w:numId w:val="137"/>
        </w:numPr>
        <w:tabs>
          <w:tab w:val="num" w:pos="720"/>
        </w:tabs>
      </w:pPr>
      <w:bookmarkStart w:id="12" w:name="_tt7sk6ye8fgv" w:colFirst="0" w:colLast="0"/>
      <w:bookmarkStart w:id="13" w:name="_Toc205468594"/>
      <w:bookmarkEnd w:id="12"/>
      <w:r>
        <w:t>Edição de Conta Existente:</w:t>
      </w:r>
      <w:bookmarkEnd w:id="13"/>
    </w:p>
    <w:p w14:paraId="06F99450" w14:textId="77777777" w:rsidR="00E87C14" w:rsidRDefault="00E87C14" w:rsidP="00E87C14">
      <w:pPr>
        <w:numPr>
          <w:ilvl w:val="1"/>
          <w:numId w:val="137"/>
        </w:numPr>
      </w:pPr>
      <w:r>
        <w:t>O ADM clica em "Editar" em uma linha da tabela.</w:t>
      </w:r>
    </w:p>
    <w:p w14:paraId="2FBB7BF5" w14:textId="77777777" w:rsidR="00E87C14" w:rsidRDefault="00E87C14" w:rsidP="00E87C14">
      <w:pPr>
        <w:numPr>
          <w:ilvl w:val="1"/>
          <w:numId w:val="137"/>
        </w:numPr>
      </w:pPr>
      <w:r>
        <w:t xml:space="preserve">O sistema abre o mesmo formulário do passo 3, </w:t>
      </w:r>
      <w:proofErr w:type="spellStart"/>
      <w:r>
        <w:t>pré</w:t>
      </w:r>
      <w:proofErr w:type="spellEnd"/>
      <w:r>
        <w:t>-preenchido.</w:t>
      </w:r>
    </w:p>
    <w:p w14:paraId="468F3700" w14:textId="77777777" w:rsidR="00E87C14" w:rsidRDefault="00E87C14" w:rsidP="00E87C14">
      <w:pPr>
        <w:numPr>
          <w:ilvl w:val="1"/>
          <w:numId w:val="137"/>
        </w:numPr>
      </w:pPr>
      <w:r>
        <w:t>O ADM ajusta os dados e clica em "Salvar".</w:t>
      </w:r>
    </w:p>
    <w:p w14:paraId="7F3DE266" w14:textId="77777777" w:rsidR="00E87C14" w:rsidRDefault="00E87C14" w:rsidP="00E87C14">
      <w:pPr>
        <w:numPr>
          <w:ilvl w:val="1"/>
          <w:numId w:val="137"/>
        </w:numPr>
      </w:pPr>
      <w:r>
        <w:t xml:space="preserve">O sistema atualiza o registro e exibe </w:t>
      </w:r>
      <w:proofErr w:type="spellStart"/>
      <w:r>
        <w:t>popup</w:t>
      </w:r>
      <w:proofErr w:type="spellEnd"/>
      <w:r>
        <w:t xml:space="preserve"> de confirmação.</w:t>
      </w:r>
    </w:p>
    <w:p w14:paraId="04235660" w14:textId="77777777" w:rsidR="00E87C14" w:rsidRDefault="00E87C14" w:rsidP="00E87C14">
      <w:pPr>
        <w:pStyle w:val="Ttulo3"/>
        <w:numPr>
          <w:ilvl w:val="0"/>
          <w:numId w:val="137"/>
        </w:numPr>
        <w:tabs>
          <w:tab w:val="num" w:pos="720"/>
        </w:tabs>
      </w:pPr>
      <w:bookmarkStart w:id="14" w:name="_ot3bl2p9f4lk" w:colFirst="0" w:colLast="0"/>
      <w:bookmarkStart w:id="15" w:name="_Toc205468595"/>
      <w:bookmarkEnd w:id="14"/>
      <w:r>
        <w:t>Exclusão de Conta:</w:t>
      </w:r>
      <w:bookmarkEnd w:id="15"/>
    </w:p>
    <w:p w14:paraId="5AB542F7" w14:textId="77777777" w:rsidR="00E87C14" w:rsidRDefault="00E87C14" w:rsidP="00E87C14">
      <w:pPr>
        <w:numPr>
          <w:ilvl w:val="1"/>
          <w:numId w:val="137"/>
        </w:numPr>
      </w:pPr>
      <w:r>
        <w:t>O ADM clica em "Excluir" em uma linha.</w:t>
      </w:r>
    </w:p>
    <w:p w14:paraId="76D6F05E" w14:textId="77777777" w:rsidR="00E87C14" w:rsidRDefault="00E87C14" w:rsidP="00E87C14">
      <w:pPr>
        <w:numPr>
          <w:ilvl w:val="1"/>
          <w:numId w:val="137"/>
        </w:numPr>
      </w:pPr>
      <w:r>
        <w:t xml:space="preserve">O sistema exibe </w:t>
      </w:r>
      <w:proofErr w:type="spellStart"/>
      <w:r>
        <w:t>popup</w:t>
      </w:r>
      <w:proofErr w:type="spellEnd"/>
      <w:r>
        <w:t>: "Confirmar exclusão permanente?"</w:t>
      </w:r>
    </w:p>
    <w:p w14:paraId="2ED042E8" w14:textId="77777777" w:rsidR="00E87C14" w:rsidRDefault="00E87C14" w:rsidP="00E87C14">
      <w:pPr>
        <w:numPr>
          <w:ilvl w:val="1"/>
          <w:numId w:val="137"/>
        </w:numPr>
      </w:pPr>
      <w:r>
        <w:t>O ADM confirma.</w:t>
      </w:r>
    </w:p>
    <w:p w14:paraId="7B25F892" w14:textId="06A38265" w:rsidR="002D6EAB" w:rsidRDefault="00E87C14" w:rsidP="00E87C14">
      <w:pPr>
        <w:spacing w:before="480" w:after="480"/>
        <w:rPr>
          <w:rFonts w:ascii="Segoe UI" w:hAnsi="Segoe UI" w:cs="Segoe UI"/>
        </w:rPr>
      </w:pPr>
      <w:r>
        <w:t>O sistema remove o registro da tabela.</w:t>
      </w:r>
      <w:r w:rsidR="0067355B">
        <w:rPr>
          <w:noProof/>
        </w:rPr>
        <w:pict w14:anchorId="23A8BE01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7ABDFD49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6" w:name="_Toc205468596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16"/>
    </w:p>
    <w:p w14:paraId="55BDC2A6" w14:textId="77777777" w:rsidR="00E87C14" w:rsidRDefault="00E87C14" w:rsidP="00E87C14">
      <w:pPr>
        <w:pStyle w:val="Ttulo3"/>
        <w:numPr>
          <w:ilvl w:val="0"/>
          <w:numId w:val="138"/>
        </w:numPr>
        <w:tabs>
          <w:tab w:val="num" w:pos="720"/>
        </w:tabs>
      </w:pPr>
      <w:bookmarkStart w:id="17" w:name="_Toc205468597"/>
      <w:r>
        <w:t>FA-01: Cancelamento de Formulário</w:t>
      </w:r>
      <w:bookmarkEnd w:id="17"/>
    </w:p>
    <w:p w14:paraId="6BE1302C" w14:textId="77777777" w:rsidR="00E87C14" w:rsidRDefault="00E87C14" w:rsidP="00E87C14">
      <w:pPr>
        <w:numPr>
          <w:ilvl w:val="1"/>
          <w:numId w:val="138"/>
        </w:numPr>
      </w:pPr>
      <w:r>
        <w:t>Nos passos 4.3 ou 4.4, se o ADM clicar em "Cancelar":</w:t>
      </w:r>
    </w:p>
    <w:p w14:paraId="3901E7F8" w14:textId="77777777" w:rsidR="00E87C14" w:rsidRDefault="00E87C14" w:rsidP="00E87C14">
      <w:pPr>
        <w:numPr>
          <w:ilvl w:val="2"/>
          <w:numId w:val="138"/>
        </w:numPr>
      </w:pPr>
      <w:r>
        <w:t>O sistema fecha o formulário sem salvar.</w:t>
      </w:r>
    </w:p>
    <w:p w14:paraId="192CE2CC" w14:textId="77777777" w:rsidR="00E87C14" w:rsidRDefault="00E87C14" w:rsidP="00E87C14">
      <w:pPr>
        <w:pStyle w:val="Ttulo3"/>
        <w:numPr>
          <w:ilvl w:val="0"/>
          <w:numId w:val="138"/>
        </w:numPr>
        <w:tabs>
          <w:tab w:val="num" w:pos="720"/>
        </w:tabs>
      </w:pPr>
      <w:bookmarkStart w:id="18" w:name="_3kt3w07snm8f" w:colFirst="0" w:colLast="0"/>
      <w:bookmarkStart w:id="19" w:name="_Toc205468598"/>
      <w:bookmarkEnd w:id="18"/>
      <w:r>
        <w:t>FA-02: Dados Inválidos no Formulário</w:t>
      </w:r>
      <w:bookmarkEnd w:id="19"/>
    </w:p>
    <w:p w14:paraId="6A056D72" w14:textId="77777777" w:rsidR="00E87C14" w:rsidRDefault="00E87C14" w:rsidP="00E87C14">
      <w:pPr>
        <w:numPr>
          <w:ilvl w:val="1"/>
          <w:numId w:val="138"/>
        </w:numPr>
      </w:pPr>
      <w:r>
        <w:rPr>
          <w:rFonts w:ascii="Arial Unicode MS" w:eastAsia="Arial Unicode MS" w:hAnsi="Arial Unicode MS" w:cs="Arial Unicode MS"/>
        </w:rPr>
        <w:t>Se campos obrigatórios estiverem vazios ou Valor ≤ 0 (passos 4.3/4.4):</w:t>
      </w:r>
    </w:p>
    <w:p w14:paraId="6D44973C" w14:textId="77777777" w:rsidR="00E87C14" w:rsidRDefault="00E87C14" w:rsidP="00E87C14">
      <w:pPr>
        <w:numPr>
          <w:ilvl w:val="2"/>
          <w:numId w:val="138"/>
        </w:numPr>
      </w:pPr>
      <w:r>
        <w:t>O sistema destaca erros e exibe: "Preencha todos os campos obrigatórios ()."*</w:t>
      </w:r>
    </w:p>
    <w:p w14:paraId="7B6ADD6B" w14:textId="77777777" w:rsidR="00E87C14" w:rsidRDefault="00E87C14" w:rsidP="00E87C14">
      <w:pPr>
        <w:pStyle w:val="Ttulo3"/>
        <w:numPr>
          <w:ilvl w:val="0"/>
          <w:numId w:val="138"/>
        </w:numPr>
        <w:tabs>
          <w:tab w:val="num" w:pos="720"/>
        </w:tabs>
      </w:pPr>
      <w:bookmarkStart w:id="20" w:name="_x938l71vaall" w:colFirst="0" w:colLast="0"/>
      <w:bookmarkStart w:id="21" w:name="_Toc205468599"/>
      <w:bookmarkEnd w:id="20"/>
      <w:r>
        <w:t>FA-03: Intervalo de Datas Inválido</w:t>
      </w:r>
      <w:bookmarkEnd w:id="21"/>
    </w:p>
    <w:p w14:paraId="4DBD3F0B" w14:textId="77777777" w:rsidR="00E87C14" w:rsidRDefault="00E87C14" w:rsidP="00E87C14">
      <w:pPr>
        <w:numPr>
          <w:ilvl w:val="1"/>
          <w:numId w:val="138"/>
        </w:numPr>
      </w:pPr>
      <w:r>
        <w:t>Se Data Início &gt; Data Fim no passo 4.2:</w:t>
      </w:r>
    </w:p>
    <w:p w14:paraId="7028557F" w14:textId="77777777" w:rsidR="00E87C14" w:rsidRDefault="00E87C14" w:rsidP="00E87C14">
      <w:pPr>
        <w:numPr>
          <w:ilvl w:val="2"/>
          <w:numId w:val="138"/>
        </w:numPr>
      </w:pPr>
      <w:r>
        <w:t>Exibir alerta: "Data inicial não pode ser posterior à data final."</w:t>
      </w:r>
    </w:p>
    <w:p w14:paraId="5664D46F" w14:textId="77777777" w:rsidR="00E87C14" w:rsidRDefault="00E87C14" w:rsidP="00E87C14">
      <w:pPr>
        <w:pStyle w:val="Ttulo3"/>
        <w:numPr>
          <w:ilvl w:val="0"/>
          <w:numId w:val="138"/>
        </w:numPr>
        <w:tabs>
          <w:tab w:val="num" w:pos="720"/>
        </w:tabs>
      </w:pPr>
      <w:bookmarkStart w:id="22" w:name="_43fax6kw3jw5" w:colFirst="0" w:colLast="0"/>
      <w:bookmarkStart w:id="23" w:name="_Toc205468600"/>
      <w:bookmarkEnd w:id="22"/>
      <w:r>
        <w:lastRenderedPageBreak/>
        <w:t>FA-04: Nenhum Registro Encontrado</w:t>
      </w:r>
      <w:bookmarkEnd w:id="23"/>
    </w:p>
    <w:p w14:paraId="7536845B" w14:textId="77777777" w:rsidR="00E87C14" w:rsidRDefault="00E87C14" w:rsidP="00E87C14">
      <w:pPr>
        <w:numPr>
          <w:ilvl w:val="1"/>
          <w:numId w:val="138"/>
        </w:numPr>
      </w:pPr>
      <w:r>
        <w:t>Após filtragem (passo 4.2), se não houver resultados:</w:t>
      </w:r>
    </w:p>
    <w:p w14:paraId="747D11D8" w14:textId="478095B0" w:rsidR="002D6EAB" w:rsidRDefault="00E87C14" w:rsidP="00E87C14">
      <w:pPr>
        <w:spacing w:before="480" w:after="480"/>
        <w:rPr>
          <w:rFonts w:ascii="Segoe UI" w:hAnsi="Segoe UI" w:cs="Segoe UI"/>
        </w:rPr>
      </w:pPr>
      <w:r>
        <w:t>Exibir: "Nenhuma conta encontrada com os critérios selecionados."</w:t>
      </w:r>
      <w:r w:rsidR="0067355B">
        <w:rPr>
          <w:noProof/>
        </w:rPr>
        <w:pict w14:anchorId="31C4B3BF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7D228440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4" w:name="_Toc205468601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24"/>
    </w:p>
    <w:p w14:paraId="63AFAE21" w14:textId="77777777" w:rsidR="00E87C14" w:rsidRDefault="00E87C14" w:rsidP="00E87C14">
      <w:pPr>
        <w:numPr>
          <w:ilvl w:val="0"/>
          <w:numId w:val="139"/>
        </w:numPr>
      </w:pPr>
      <w:r>
        <w:t>Contas adicionadas/editadas são refletidas imediatamente na tabela.</w:t>
      </w:r>
    </w:p>
    <w:p w14:paraId="65B82711" w14:textId="77777777" w:rsidR="00E87C14" w:rsidRDefault="00E87C14" w:rsidP="00E87C14">
      <w:pPr>
        <w:numPr>
          <w:ilvl w:val="0"/>
          <w:numId w:val="139"/>
        </w:numPr>
      </w:pPr>
      <w:r>
        <w:t>Exclusões removem registros permanentemente do sistema.</w:t>
      </w:r>
    </w:p>
    <w:p w14:paraId="64BF9369" w14:textId="77777777" w:rsidR="00E87C14" w:rsidRDefault="00E87C14" w:rsidP="00E87C14">
      <w:pPr>
        <w:numPr>
          <w:ilvl w:val="0"/>
          <w:numId w:val="139"/>
        </w:numPr>
      </w:pPr>
      <w:r>
        <w:t>Logs financeiros registram:</w:t>
      </w:r>
    </w:p>
    <w:p w14:paraId="248713FD" w14:textId="77777777" w:rsidR="00E87C14" w:rsidRDefault="00E87C14" w:rsidP="00E87C14">
      <w:pPr>
        <w:numPr>
          <w:ilvl w:val="1"/>
          <w:numId w:val="139"/>
        </w:numPr>
      </w:pPr>
      <w:r>
        <w:t>ADM responsável.</w:t>
      </w:r>
    </w:p>
    <w:p w14:paraId="6D169983" w14:textId="77777777" w:rsidR="00E87C14" w:rsidRDefault="00E87C14" w:rsidP="00E87C14">
      <w:pPr>
        <w:numPr>
          <w:ilvl w:val="1"/>
          <w:numId w:val="139"/>
        </w:numPr>
      </w:pPr>
      <w:r>
        <w:t>Data/hora.</w:t>
      </w:r>
    </w:p>
    <w:p w14:paraId="794DAA7B" w14:textId="170C372B" w:rsidR="002D6EAB" w:rsidRDefault="00E87C14" w:rsidP="00E87C14">
      <w:pPr>
        <w:spacing w:before="480" w:after="480"/>
        <w:rPr>
          <w:rFonts w:ascii="Segoe UI" w:hAnsi="Segoe UI" w:cs="Segoe UI"/>
        </w:rPr>
      </w:pPr>
      <w:r>
        <w:t>Tipo de operação (adição/edição/exclusão).</w:t>
      </w:r>
      <w:r w:rsidR="0067355B">
        <w:rPr>
          <w:noProof/>
        </w:rPr>
        <w:pict w14:anchorId="777DBC37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3921AB5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5" w:name="_Toc205468602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25"/>
    </w:p>
    <w:p w14:paraId="15831983" w14:textId="77777777" w:rsidR="00E87C14" w:rsidRDefault="00E87C14" w:rsidP="00E87C14">
      <w:pPr>
        <w:numPr>
          <w:ilvl w:val="0"/>
          <w:numId w:val="140"/>
        </w:numPr>
      </w:pPr>
      <w:r>
        <w:t>RN-001: Validação de Campos</w:t>
      </w:r>
    </w:p>
    <w:p w14:paraId="6176686A" w14:textId="77777777" w:rsidR="00E87C14" w:rsidRDefault="00E87C14" w:rsidP="00E87C14">
      <w:pPr>
        <w:numPr>
          <w:ilvl w:val="1"/>
          <w:numId w:val="140"/>
        </w:numPr>
      </w:pPr>
      <w:r>
        <w:t>Descrição: obrigatória, mínimo 5 caracteres.</w:t>
      </w:r>
    </w:p>
    <w:p w14:paraId="1690A2B2" w14:textId="77777777" w:rsidR="00E87C14" w:rsidRDefault="00E87C14" w:rsidP="00E87C14">
      <w:pPr>
        <w:numPr>
          <w:ilvl w:val="1"/>
          <w:numId w:val="140"/>
        </w:numPr>
      </w:pPr>
      <w:r>
        <w:t>Valor: obrigatório, maior que R$ 0,01.</w:t>
      </w:r>
    </w:p>
    <w:p w14:paraId="45BE47A0" w14:textId="77777777" w:rsidR="00E87C14" w:rsidRDefault="00E87C14" w:rsidP="00E87C14">
      <w:pPr>
        <w:numPr>
          <w:ilvl w:val="1"/>
          <w:numId w:val="140"/>
        </w:numPr>
      </w:pPr>
      <w:r>
        <w:t>Data de Vencimento: obrigatória, não pode ser anterior à data atual.</w:t>
      </w:r>
    </w:p>
    <w:p w14:paraId="2FCEB179" w14:textId="77777777" w:rsidR="00E87C14" w:rsidRDefault="00E87C14" w:rsidP="00E87C14">
      <w:pPr>
        <w:numPr>
          <w:ilvl w:val="0"/>
          <w:numId w:val="140"/>
        </w:numPr>
      </w:pPr>
      <w:r>
        <w:t>RN-002: Atualização de Situação</w:t>
      </w:r>
    </w:p>
    <w:p w14:paraId="277B3B76" w14:textId="77777777" w:rsidR="00E87C14" w:rsidRDefault="00E87C14" w:rsidP="00E87C14">
      <w:pPr>
        <w:numPr>
          <w:ilvl w:val="1"/>
          <w:numId w:val="140"/>
        </w:numPr>
      </w:pPr>
      <w:r>
        <w:t>Contas com Data de Vencimento anterior à data atual são automaticamente marcadas como "Pendente".</w:t>
      </w:r>
    </w:p>
    <w:p w14:paraId="3DA4E2CD" w14:textId="77777777" w:rsidR="00E87C14" w:rsidRDefault="00E87C14" w:rsidP="00E87C14">
      <w:pPr>
        <w:numPr>
          <w:ilvl w:val="0"/>
          <w:numId w:val="140"/>
        </w:numPr>
      </w:pPr>
      <w:r>
        <w:t>RN-003: Formato Monetário</w:t>
      </w:r>
    </w:p>
    <w:p w14:paraId="799DB081" w14:textId="77777777" w:rsidR="00E87C14" w:rsidRDefault="00E87C14" w:rsidP="00E87C14">
      <w:pPr>
        <w:numPr>
          <w:ilvl w:val="1"/>
          <w:numId w:val="140"/>
        </w:numPr>
      </w:pPr>
      <w:r>
        <w:t>Valores exibidos na tabela seguem padrão: R$ 1.234,56.</w:t>
      </w:r>
    </w:p>
    <w:p w14:paraId="3189437E" w14:textId="77777777" w:rsidR="00E87C14" w:rsidRDefault="00E87C14" w:rsidP="00E87C14">
      <w:pPr>
        <w:numPr>
          <w:ilvl w:val="0"/>
          <w:numId w:val="140"/>
        </w:numPr>
      </w:pPr>
      <w:r>
        <w:t>RN-004: Bloqueio para Exclusão</w:t>
      </w:r>
    </w:p>
    <w:p w14:paraId="79EF118F" w14:textId="77777777" w:rsidR="00E87C14" w:rsidRDefault="00E87C14" w:rsidP="00E87C14">
      <w:pPr>
        <w:numPr>
          <w:ilvl w:val="1"/>
          <w:numId w:val="140"/>
        </w:numPr>
      </w:pPr>
      <w:r>
        <w:t>Contas marcadas como "Pago" não podem ser excluídas (apenas editadas).</w:t>
      </w:r>
    </w:p>
    <w:p w14:paraId="6381A484" w14:textId="77777777" w:rsidR="00E87C14" w:rsidRDefault="00E87C14" w:rsidP="00E87C14">
      <w:pPr>
        <w:numPr>
          <w:ilvl w:val="1"/>
          <w:numId w:val="140"/>
        </w:numPr>
      </w:pPr>
      <w:r>
        <w:t>Botão "Excluir" é desabilitado para contas pagas.</w:t>
      </w:r>
    </w:p>
    <w:p w14:paraId="7F9148AC" w14:textId="77777777" w:rsidR="00E87C14" w:rsidRDefault="00E87C14" w:rsidP="00E87C14">
      <w:pPr>
        <w:numPr>
          <w:ilvl w:val="0"/>
          <w:numId w:val="140"/>
        </w:numPr>
      </w:pPr>
      <w:r>
        <w:t>RN-005: Limite de Registros</w:t>
      </w:r>
    </w:p>
    <w:p w14:paraId="039DDDD5" w14:textId="77777777" w:rsidR="00E87C14" w:rsidRDefault="00E87C14" w:rsidP="00E87C14">
      <w:pPr>
        <w:numPr>
          <w:ilvl w:val="1"/>
          <w:numId w:val="140"/>
        </w:numPr>
      </w:pPr>
      <w:r>
        <w:lastRenderedPageBreak/>
        <w:t>A tabela exibe máximo de 50 registros por página (paginação automática).</w:t>
      </w:r>
    </w:p>
    <w:p w14:paraId="5A53E4B5" w14:textId="77777777" w:rsidR="00E87C14" w:rsidRDefault="00E87C14" w:rsidP="00E87C14">
      <w:pPr>
        <w:numPr>
          <w:ilvl w:val="0"/>
          <w:numId w:val="140"/>
        </w:numPr>
      </w:pPr>
      <w:r>
        <w:t>RN-006: Notificação de Vencimento</w:t>
      </w:r>
    </w:p>
    <w:p w14:paraId="5F79D3A9" w14:textId="77777777" w:rsidR="00E87C14" w:rsidRDefault="00E87C14" w:rsidP="00E87C14">
      <w:pPr>
        <w:numPr>
          <w:ilvl w:val="1"/>
          <w:numId w:val="140"/>
        </w:numPr>
      </w:pPr>
      <w:r>
        <w:t>Contas pendentes com vencimento em 3 dias disparam alerta para o ADM.</w:t>
      </w:r>
    </w:p>
    <w:p w14:paraId="1AC07498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6445B399" w14:textId="77777777" w:rsidR="007F2AE5" w:rsidRDefault="007F2AE5"/>
    <w:p w14:paraId="6107E041" w14:textId="77777777" w:rsidR="00627B9D" w:rsidRDefault="00627B9D"/>
    <w:p w14:paraId="0632F821" w14:textId="77777777" w:rsidR="00627B9D" w:rsidRDefault="00627B9D"/>
    <w:p w14:paraId="6C65CDA5" w14:textId="77777777" w:rsidR="00627B9D" w:rsidRDefault="00627B9D"/>
    <w:p w14:paraId="188F33F8" w14:textId="77777777" w:rsidR="00627B9D" w:rsidRDefault="00627B9D"/>
    <w:p w14:paraId="48C982B1" w14:textId="77777777" w:rsidR="00627B9D" w:rsidRDefault="00627B9D"/>
    <w:p w14:paraId="75A792B8" w14:textId="77777777" w:rsidR="00627B9D" w:rsidRDefault="00627B9D"/>
    <w:p w14:paraId="38B4958E" w14:textId="77777777" w:rsidR="00F131E6" w:rsidRDefault="00F131E6"/>
    <w:p w14:paraId="02DA340B" w14:textId="77777777" w:rsidR="00F131E6" w:rsidRDefault="00F131E6"/>
    <w:p w14:paraId="080B3A1B" w14:textId="77777777" w:rsidR="00627B9D" w:rsidRDefault="00627B9D"/>
    <w:p w14:paraId="31C0C274" w14:textId="77777777" w:rsidR="00E171BF" w:rsidRDefault="00E171BF"/>
    <w:p w14:paraId="4AF09FCB" w14:textId="77777777" w:rsidR="00E171BF" w:rsidRDefault="00E171BF"/>
    <w:p w14:paraId="0C2EFA2A" w14:textId="77777777" w:rsidR="00E171BF" w:rsidRDefault="00E171BF"/>
    <w:p w14:paraId="013FDD1A" w14:textId="77777777" w:rsidR="00E171BF" w:rsidRDefault="00E171BF"/>
    <w:p w14:paraId="0A11D8A2" w14:textId="77777777" w:rsidR="00466C8D" w:rsidRDefault="00466C8D"/>
    <w:p w14:paraId="69B07C71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2C185029" w14:textId="77777777" w:rsidTr="007F2AE5">
        <w:tc>
          <w:tcPr>
            <w:tcW w:w="2865" w:type="dxa"/>
          </w:tcPr>
          <w:p w14:paraId="32A2EC3B" w14:textId="0A12F333" w:rsidR="007F2AE5" w:rsidRDefault="007F2AE5">
            <w:r>
              <w:t xml:space="preserve">Autor: </w:t>
            </w:r>
            <w:r w:rsidR="00E87C14">
              <w:t>Autor: Luana Moreira Dias</w:t>
            </w:r>
          </w:p>
        </w:tc>
        <w:tc>
          <w:tcPr>
            <w:tcW w:w="2568" w:type="dxa"/>
          </w:tcPr>
          <w:p w14:paraId="2F4D6841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47A550C4" w14:textId="243B44BF" w:rsidR="007F2AE5" w:rsidRDefault="00E87C14" w:rsidP="00035F12">
            <w:pPr>
              <w:jc w:val="center"/>
            </w:pPr>
            <w:r>
              <w:t>07</w:t>
            </w:r>
            <w:r w:rsidR="007F2AE5">
              <w:t>/0</w:t>
            </w:r>
            <w:r>
              <w:t>8</w:t>
            </w:r>
            <w:r w:rsidR="007F2AE5">
              <w:t>/2025</w:t>
            </w:r>
          </w:p>
        </w:tc>
      </w:tr>
    </w:tbl>
    <w:p w14:paraId="3BC81062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3386D" w14:textId="77777777" w:rsidR="0067355B" w:rsidRDefault="0067355B" w:rsidP="003370F5">
      <w:pPr>
        <w:spacing w:after="0" w:line="240" w:lineRule="auto"/>
      </w:pPr>
      <w:r>
        <w:separator/>
      </w:r>
    </w:p>
  </w:endnote>
  <w:endnote w:type="continuationSeparator" w:id="0">
    <w:p w14:paraId="5C5D2E27" w14:textId="77777777" w:rsidR="0067355B" w:rsidRDefault="0067355B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E0DC" w14:textId="3D847B9C" w:rsidR="003370F5" w:rsidRDefault="003370F5">
    <w:pPr>
      <w:pStyle w:val="Rodap"/>
    </w:pPr>
    <w:r>
      <w:t xml:space="preserve">Sobral – </w:t>
    </w:r>
    <w:r w:rsidR="00E87C14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7D8A8" w14:textId="77777777" w:rsidR="0067355B" w:rsidRDefault="0067355B" w:rsidP="003370F5">
      <w:pPr>
        <w:spacing w:after="0" w:line="240" w:lineRule="auto"/>
      </w:pPr>
      <w:r>
        <w:separator/>
      </w:r>
    </w:p>
  </w:footnote>
  <w:footnote w:type="continuationSeparator" w:id="0">
    <w:p w14:paraId="5AEC24D3" w14:textId="77777777" w:rsidR="0067355B" w:rsidRDefault="0067355B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4C8AB" w14:textId="6711855E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AD59034" wp14:editId="5E09D9AE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E87C14">
      <w:t>Manter Contas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2CB9"/>
    <w:multiLevelType w:val="multilevel"/>
    <w:tmpl w:val="F684D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90483C"/>
    <w:multiLevelType w:val="multilevel"/>
    <w:tmpl w:val="CA828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785C69"/>
    <w:multiLevelType w:val="multilevel"/>
    <w:tmpl w:val="D3FE5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A14490"/>
    <w:multiLevelType w:val="multilevel"/>
    <w:tmpl w:val="FD706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7D26A5"/>
    <w:multiLevelType w:val="multilevel"/>
    <w:tmpl w:val="87A43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4"/>
  </w:num>
  <w:num w:numId="2" w16cid:durableId="2139370942">
    <w:abstractNumId w:val="89"/>
  </w:num>
  <w:num w:numId="3" w16cid:durableId="1914462351">
    <w:abstractNumId w:val="137"/>
  </w:num>
  <w:num w:numId="4" w16cid:durableId="1275942050">
    <w:abstractNumId w:val="50"/>
  </w:num>
  <w:num w:numId="5" w16cid:durableId="248346820">
    <w:abstractNumId w:val="20"/>
  </w:num>
  <w:num w:numId="6" w16cid:durableId="1122966246">
    <w:abstractNumId w:val="92"/>
  </w:num>
  <w:num w:numId="7" w16cid:durableId="1221408314">
    <w:abstractNumId w:val="22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2"/>
  </w:num>
  <w:num w:numId="11" w16cid:durableId="787821814">
    <w:abstractNumId w:val="121"/>
  </w:num>
  <w:num w:numId="12" w16cid:durableId="2083990212">
    <w:abstractNumId w:val="7"/>
  </w:num>
  <w:num w:numId="13" w16cid:durableId="1621060670">
    <w:abstractNumId w:val="105"/>
  </w:num>
  <w:num w:numId="14" w16cid:durableId="1998607255">
    <w:abstractNumId w:val="85"/>
  </w:num>
  <w:num w:numId="15" w16cid:durableId="444614049">
    <w:abstractNumId w:val="29"/>
  </w:num>
  <w:num w:numId="16" w16cid:durableId="2084983850">
    <w:abstractNumId w:val="136"/>
  </w:num>
  <w:num w:numId="17" w16cid:durableId="1147937307">
    <w:abstractNumId w:val="26"/>
  </w:num>
  <w:num w:numId="18" w16cid:durableId="1559705791">
    <w:abstractNumId w:val="43"/>
  </w:num>
  <w:num w:numId="19" w16cid:durableId="887228126">
    <w:abstractNumId w:val="63"/>
  </w:num>
  <w:num w:numId="20" w16cid:durableId="1082683975">
    <w:abstractNumId w:val="65"/>
  </w:num>
  <w:num w:numId="21" w16cid:durableId="1880586729">
    <w:abstractNumId w:val="118"/>
  </w:num>
  <w:num w:numId="22" w16cid:durableId="1042485735">
    <w:abstractNumId w:val="107"/>
  </w:num>
  <w:num w:numId="23" w16cid:durableId="1639145655">
    <w:abstractNumId w:val="134"/>
  </w:num>
  <w:num w:numId="24" w16cid:durableId="687633536">
    <w:abstractNumId w:val="53"/>
  </w:num>
  <w:num w:numId="25" w16cid:durableId="1652978374">
    <w:abstractNumId w:val="37"/>
  </w:num>
  <w:num w:numId="26" w16cid:durableId="326173566">
    <w:abstractNumId w:val="114"/>
  </w:num>
  <w:num w:numId="27" w16cid:durableId="1331174392">
    <w:abstractNumId w:val="59"/>
  </w:num>
  <w:num w:numId="28" w16cid:durableId="736785703">
    <w:abstractNumId w:val="34"/>
  </w:num>
  <w:num w:numId="29" w16cid:durableId="1636377276">
    <w:abstractNumId w:val="33"/>
  </w:num>
  <w:num w:numId="30" w16cid:durableId="478965834">
    <w:abstractNumId w:val="93"/>
  </w:num>
  <w:num w:numId="31" w16cid:durableId="769398609">
    <w:abstractNumId w:val="44"/>
  </w:num>
  <w:num w:numId="32" w16cid:durableId="1860773765">
    <w:abstractNumId w:val="36"/>
  </w:num>
  <w:num w:numId="33" w16cid:durableId="525408398">
    <w:abstractNumId w:val="74"/>
  </w:num>
  <w:num w:numId="34" w16cid:durableId="1719936512">
    <w:abstractNumId w:val="72"/>
  </w:num>
  <w:num w:numId="35" w16cid:durableId="1138183058">
    <w:abstractNumId w:val="13"/>
  </w:num>
  <w:num w:numId="36" w16cid:durableId="905993429">
    <w:abstractNumId w:val="112"/>
  </w:num>
  <w:num w:numId="37" w16cid:durableId="742413987">
    <w:abstractNumId w:val="42"/>
  </w:num>
  <w:num w:numId="38" w16cid:durableId="1309481265">
    <w:abstractNumId w:val="127"/>
  </w:num>
  <w:num w:numId="39" w16cid:durableId="432937182">
    <w:abstractNumId w:val="15"/>
  </w:num>
  <w:num w:numId="40" w16cid:durableId="1468745388">
    <w:abstractNumId w:val="70"/>
  </w:num>
  <w:num w:numId="41" w16cid:durableId="1548681879">
    <w:abstractNumId w:val="135"/>
  </w:num>
  <w:num w:numId="42" w16cid:durableId="1653212376">
    <w:abstractNumId w:val="90"/>
  </w:num>
  <w:num w:numId="43" w16cid:durableId="1562444049">
    <w:abstractNumId w:val="18"/>
  </w:num>
  <w:num w:numId="44" w16cid:durableId="189343391">
    <w:abstractNumId w:val="32"/>
  </w:num>
  <w:num w:numId="45" w16cid:durableId="466361826">
    <w:abstractNumId w:val="117"/>
  </w:num>
  <w:num w:numId="46" w16cid:durableId="2039313387">
    <w:abstractNumId w:val="30"/>
  </w:num>
  <w:num w:numId="47" w16cid:durableId="2104954814">
    <w:abstractNumId w:val="110"/>
  </w:num>
  <w:num w:numId="48" w16cid:durableId="1408919497">
    <w:abstractNumId w:val="55"/>
  </w:num>
  <w:num w:numId="49" w16cid:durableId="1929657202">
    <w:abstractNumId w:val="95"/>
  </w:num>
  <w:num w:numId="50" w16cid:durableId="1295409307">
    <w:abstractNumId w:val="67"/>
  </w:num>
  <w:num w:numId="51" w16cid:durableId="900363819">
    <w:abstractNumId w:val="49"/>
  </w:num>
  <w:num w:numId="52" w16cid:durableId="1166091911">
    <w:abstractNumId w:val="11"/>
  </w:num>
  <w:num w:numId="53" w16cid:durableId="81609973">
    <w:abstractNumId w:val="84"/>
  </w:num>
  <w:num w:numId="54" w16cid:durableId="461194171">
    <w:abstractNumId w:val="40"/>
  </w:num>
  <w:num w:numId="55" w16cid:durableId="841814879">
    <w:abstractNumId w:val="45"/>
  </w:num>
  <w:num w:numId="56" w16cid:durableId="1618220161">
    <w:abstractNumId w:val="123"/>
  </w:num>
  <w:num w:numId="57" w16cid:durableId="1510947254">
    <w:abstractNumId w:val="91"/>
  </w:num>
  <w:num w:numId="58" w16cid:durableId="416100704">
    <w:abstractNumId w:val="61"/>
  </w:num>
  <w:num w:numId="59" w16cid:durableId="1517965679">
    <w:abstractNumId w:val="109"/>
  </w:num>
  <w:num w:numId="60" w16cid:durableId="1209150639">
    <w:abstractNumId w:val="122"/>
  </w:num>
  <w:num w:numId="61" w16cid:durableId="2016683365">
    <w:abstractNumId w:val="124"/>
  </w:num>
  <w:num w:numId="62" w16cid:durableId="1153722290">
    <w:abstractNumId w:val="103"/>
  </w:num>
  <w:num w:numId="63" w16cid:durableId="1302150048">
    <w:abstractNumId w:val="133"/>
  </w:num>
  <w:num w:numId="64" w16cid:durableId="1496187817">
    <w:abstractNumId w:val="97"/>
  </w:num>
  <w:num w:numId="65" w16cid:durableId="660548535">
    <w:abstractNumId w:val="52"/>
  </w:num>
  <w:num w:numId="66" w16cid:durableId="788012072">
    <w:abstractNumId w:val="77"/>
  </w:num>
  <w:num w:numId="67" w16cid:durableId="1184512483">
    <w:abstractNumId w:val="101"/>
  </w:num>
  <w:num w:numId="68" w16cid:durableId="751050927">
    <w:abstractNumId w:val="128"/>
  </w:num>
  <w:num w:numId="69" w16cid:durableId="1846436085">
    <w:abstractNumId w:val="35"/>
  </w:num>
  <w:num w:numId="70" w16cid:durableId="1979416287">
    <w:abstractNumId w:val="126"/>
  </w:num>
  <w:num w:numId="71" w16cid:durableId="653339855">
    <w:abstractNumId w:val="12"/>
  </w:num>
  <w:num w:numId="72" w16cid:durableId="376319626">
    <w:abstractNumId w:val="81"/>
  </w:num>
  <w:num w:numId="73" w16cid:durableId="149757390">
    <w:abstractNumId w:val="41"/>
  </w:num>
  <w:num w:numId="74" w16cid:durableId="1181704723">
    <w:abstractNumId w:val="51"/>
  </w:num>
  <w:num w:numId="75" w16cid:durableId="2138064849">
    <w:abstractNumId w:val="83"/>
  </w:num>
  <w:num w:numId="76" w16cid:durableId="357194138">
    <w:abstractNumId w:val="3"/>
  </w:num>
  <w:num w:numId="77" w16cid:durableId="1057390557">
    <w:abstractNumId w:val="46"/>
  </w:num>
  <w:num w:numId="78" w16cid:durableId="575096229">
    <w:abstractNumId w:val="21"/>
  </w:num>
  <w:num w:numId="79" w16cid:durableId="1925869180">
    <w:abstractNumId w:val="71"/>
  </w:num>
  <w:num w:numId="80" w16cid:durableId="1838881460">
    <w:abstractNumId w:val="86"/>
  </w:num>
  <w:num w:numId="81" w16cid:durableId="181748791">
    <w:abstractNumId w:val="39"/>
  </w:num>
  <w:num w:numId="82" w16cid:durableId="1906456118">
    <w:abstractNumId w:val="66"/>
  </w:num>
  <w:num w:numId="83" w16cid:durableId="262302130">
    <w:abstractNumId w:val="119"/>
  </w:num>
  <w:num w:numId="84" w16cid:durableId="1430849138">
    <w:abstractNumId w:val="17"/>
  </w:num>
  <w:num w:numId="85" w16cid:durableId="1862544107">
    <w:abstractNumId w:val="129"/>
  </w:num>
  <w:num w:numId="86" w16cid:durableId="2116511594">
    <w:abstractNumId w:val="58"/>
  </w:num>
  <w:num w:numId="87" w16cid:durableId="2072384659">
    <w:abstractNumId w:val="47"/>
  </w:num>
  <w:num w:numId="88" w16cid:durableId="37320459">
    <w:abstractNumId w:val="6"/>
  </w:num>
  <w:num w:numId="89" w16cid:durableId="641614003">
    <w:abstractNumId w:val="80"/>
  </w:num>
  <w:num w:numId="90" w16cid:durableId="1811439186">
    <w:abstractNumId w:val="82"/>
  </w:num>
  <w:num w:numId="91" w16cid:durableId="1087381279">
    <w:abstractNumId w:val="48"/>
  </w:num>
  <w:num w:numId="92" w16cid:durableId="1195466039">
    <w:abstractNumId w:val="56"/>
  </w:num>
  <w:num w:numId="93" w16cid:durableId="797601719">
    <w:abstractNumId w:val="99"/>
  </w:num>
  <w:num w:numId="94" w16cid:durableId="2068724371">
    <w:abstractNumId w:val="8"/>
  </w:num>
  <w:num w:numId="95" w16cid:durableId="938561095">
    <w:abstractNumId w:val="111"/>
  </w:num>
  <w:num w:numId="96" w16cid:durableId="2140688707">
    <w:abstractNumId w:val="75"/>
  </w:num>
  <w:num w:numId="97" w16cid:durableId="25256977">
    <w:abstractNumId w:val="132"/>
  </w:num>
  <w:num w:numId="98" w16cid:durableId="1082339350">
    <w:abstractNumId w:val="64"/>
  </w:num>
  <w:num w:numId="99" w16cid:durableId="255141704">
    <w:abstractNumId w:val="130"/>
  </w:num>
  <w:num w:numId="100" w16cid:durableId="970095904">
    <w:abstractNumId w:val="73"/>
  </w:num>
  <w:num w:numId="101" w16cid:durableId="2082754738">
    <w:abstractNumId w:val="125"/>
  </w:num>
  <w:num w:numId="102" w16cid:durableId="347216742">
    <w:abstractNumId w:val="78"/>
  </w:num>
  <w:num w:numId="103" w16cid:durableId="1464346861">
    <w:abstractNumId w:val="76"/>
  </w:num>
  <w:num w:numId="104" w16cid:durableId="420756931">
    <w:abstractNumId w:val="96"/>
  </w:num>
  <w:num w:numId="105" w16cid:durableId="120266814">
    <w:abstractNumId w:val="14"/>
  </w:num>
  <w:num w:numId="106" w16cid:durableId="341010339">
    <w:abstractNumId w:val="38"/>
  </w:num>
  <w:num w:numId="107" w16cid:durableId="77295676">
    <w:abstractNumId w:val="31"/>
  </w:num>
  <w:num w:numId="108" w16cid:durableId="1879665396">
    <w:abstractNumId w:val="139"/>
  </w:num>
  <w:num w:numId="109" w16cid:durableId="430443048">
    <w:abstractNumId w:val="10"/>
  </w:num>
  <w:num w:numId="110" w16cid:durableId="1939018150">
    <w:abstractNumId w:val="113"/>
  </w:num>
  <w:num w:numId="111" w16cid:durableId="1518930974">
    <w:abstractNumId w:val="88"/>
  </w:num>
  <w:num w:numId="112" w16cid:durableId="1649749363">
    <w:abstractNumId w:val="9"/>
  </w:num>
  <w:num w:numId="113" w16cid:durableId="1231387711">
    <w:abstractNumId w:val="116"/>
  </w:num>
  <w:num w:numId="114" w16cid:durableId="1778477886">
    <w:abstractNumId w:val="98"/>
  </w:num>
  <w:num w:numId="115" w16cid:durableId="917131921">
    <w:abstractNumId w:val="4"/>
  </w:num>
  <w:num w:numId="116" w16cid:durableId="1884899198">
    <w:abstractNumId w:val="68"/>
  </w:num>
  <w:num w:numId="117" w16cid:durableId="1504783917">
    <w:abstractNumId w:val="131"/>
  </w:num>
  <w:num w:numId="118" w16cid:durableId="335160208">
    <w:abstractNumId w:val="57"/>
  </w:num>
  <w:num w:numId="119" w16cid:durableId="283314802">
    <w:abstractNumId w:val="24"/>
  </w:num>
  <w:num w:numId="120" w16cid:durableId="1705128771">
    <w:abstractNumId w:val="106"/>
  </w:num>
  <w:num w:numId="121" w16cid:durableId="1640643392">
    <w:abstractNumId w:val="79"/>
  </w:num>
  <w:num w:numId="122" w16cid:durableId="1302462585">
    <w:abstractNumId w:val="104"/>
  </w:num>
  <w:num w:numId="123" w16cid:durableId="1810710815">
    <w:abstractNumId w:val="100"/>
  </w:num>
  <w:num w:numId="124" w16cid:durableId="993605605">
    <w:abstractNumId w:val="87"/>
  </w:num>
  <w:num w:numId="125" w16cid:durableId="442261907">
    <w:abstractNumId w:val="23"/>
  </w:num>
  <w:num w:numId="126" w16cid:durableId="651645707">
    <w:abstractNumId w:val="16"/>
  </w:num>
  <w:num w:numId="127" w16cid:durableId="913248679">
    <w:abstractNumId w:val="27"/>
  </w:num>
  <w:num w:numId="128" w16cid:durableId="421295706">
    <w:abstractNumId w:val="108"/>
  </w:num>
  <w:num w:numId="129" w16cid:durableId="368264422">
    <w:abstractNumId w:val="54"/>
  </w:num>
  <w:num w:numId="130" w16cid:durableId="39134148">
    <w:abstractNumId w:val="62"/>
  </w:num>
  <w:num w:numId="131" w16cid:durableId="739906484">
    <w:abstractNumId w:val="138"/>
  </w:num>
  <w:num w:numId="132" w16cid:durableId="1183939784">
    <w:abstractNumId w:val="69"/>
  </w:num>
  <w:num w:numId="133" w16cid:durableId="1090739329">
    <w:abstractNumId w:val="115"/>
  </w:num>
  <w:num w:numId="134" w16cid:durableId="1745227077">
    <w:abstractNumId w:val="5"/>
  </w:num>
  <w:num w:numId="135" w16cid:durableId="263464131">
    <w:abstractNumId w:val="19"/>
  </w:num>
  <w:num w:numId="136" w16cid:durableId="170338029">
    <w:abstractNumId w:val="25"/>
  </w:num>
  <w:num w:numId="137" w16cid:durableId="1062563956">
    <w:abstractNumId w:val="28"/>
  </w:num>
  <w:num w:numId="138" w16cid:durableId="1486706333">
    <w:abstractNumId w:val="60"/>
  </w:num>
  <w:num w:numId="139" w16cid:durableId="1505558710">
    <w:abstractNumId w:val="120"/>
  </w:num>
  <w:num w:numId="140" w16cid:durableId="951597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3F"/>
    <w:rsid w:val="000009CD"/>
    <w:rsid w:val="000079BD"/>
    <w:rsid w:val="00031032"/>
    <w:rsid w:val="00035F12"/>
    <w:rsid w:val="0007375A"/>
    <w:rsid w:val="000C6A92"/>
    <w:rsid w:val="001631CC"/>
    <w:rsid w:val="001737C3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14552"/>
    <w:rsid w:val="0055020D"/>
    <w:rsid w:val="00564098"/>
    <w:rsid w:val="00597459"/>
    <w:rsid w:val="005F1BF8"/>
    <w:rsid w:val="0062166A"/>
    <w:rsid w:val="00627B9D"/>
    <w:rsid w:val="0066755D"/>
    <w:rsid w:val="0067355B"/>
    <w:rsid w:val="006773AD"/>
    <w:rsid w:val="00686265"/>
    <w:rsid w:val="006B6021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60A3F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DE43AF"/>
    <w:rsid w:val="00E06BD0"/>
    <w:rsid w:val="00E171BF"/>
    <w:rsid w:val="00E2523D"/>
    <w:rsid w:val="00E62505"/>
    <w:rsid w:val="00E7002D"/>
    <w:rsid w:val="00E70729"/>
    <w:rsid w:val="00E74A09"/>
    <w:rsid w:val="00E82917"/>
    <w:rsid w:val="00E87C14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9F845D"/>
  <w15:chartTrackingRefBased/>
  <w15:docId w15:val="{2E5C3D22-37CA-DA43-BE60-95E5BE3B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4</TotalTime>
  <Pages>7</Pages>
  <Words>789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Contas</dc:subject>
  <dc:creator>mateus alves</dc:creator>
  <cp:keywords/>
  <dc:description/>
  <cp:lastModifiedBy>Mateus Alves</cp:lastModifiedBy>
  <cp:revision>3</cp:revision>
  <dcterms:created xsi:type="dcterms:W3CDTF">2025-08-07T17:11:00Z</dcterms:created>
  <dcterms:modified xsi:type="dcterms:W3CDTF">2025-08-07T17:16:00Z</dcterms:modified>
</cp:coreProperties>
</file>