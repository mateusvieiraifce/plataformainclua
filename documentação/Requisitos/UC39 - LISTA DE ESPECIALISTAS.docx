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6DB43957" w14:textId="77777777" w:rsidR="003370F5" w:rsidRDefault="003370F5">
          <w:pPr>
            <w:pStyle w:val="SemEspaamento"/>
            <w:rPr>
              <w:sz w:val="2"/>
            </w:rPr>
          </w:pPr>
        </w:p>
        <w:p w14:paraId="3608B01F" w14:textId="77777777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82769FA" wp14:editId="7B1978F4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4325610" w14:textId="7777777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0A1C6860" w14:textId="74A49EB4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672AC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CASO DE USO: </w:t>
                                    </w:r>
                                    <w:r w:rsidR="00EA5283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>Lista de Especialistas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7EDCE611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582769FA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4325610" w14:textId="7777777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0A1C6860" w14:textId="74A49EB4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pt-B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672AC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CASO DE USO: </w:t>
                              </w:r>
                              <w:r w:rsidR="00EA5283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>Lista de Especialistas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7EDCE611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1B422061" wp14:editId="52E0E6C1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190158D3" wp14:editId="63B960E8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F1B5B94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0659764C" w14:textId="77777777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11BFDB4" w14:textId="77777777" w:rsidR="003370F5" w:rsidRDefault="003370F5">
          <w:pPr>
            <w:pStyle w:val="CabealhodoSumrio"/>
          </w:pPr>
          <w:r>
            <w:t>Sumário</w:t>
          </w:r>
        </w:p>
        <w:p w14:paraId="4714EE12" w14:textId="05F363C4" w:rsidR="007A102A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5468243" w:history="1">
            <w:r w:rsidR="007A102A" w:rsidRPr="00ED4952">
              <w:rPr>
                <w:rStyle w:val="Hyperlink"/>
                <w:rFonts w:ascii="Segoe UI" w:hAnsi="Segoe UI" w:cs="Segoe UI"/>
                <w:noProof/>
              </w:rPr>
              <w:t>Caso de Uso: Lista de Especialista</w:t>
            </w:r>
            <w:r w:rsidR="007A102A">
              <w:rPr>
                <w:noProof/>
                <w:webHidden/>
              </w:rPr>
              <w:tab/>
            </w:r>
            <w:r w:rsidR="007A102A">
              <w:rPr>
                <w:noProof/>
                <w:webHidden/>
              </w:rPr>
              <w:fldChar w:fldCharType="begin"/>
            </w:r>
            <w:r w:rsidR="007A102A">
              <w:rPr>
                <w:noProof/>
                <w:webHidden/>
              </w:rPr>
              <w:instrText xml:space="preserve"> PAGEREF _Toc205468243 \h </w:instrText>
            </w:r>
            <w:r w:rsidR="007A102A">
              <w:rPr>
                <w:noProof/>
                <w:webHidden/>
              </w:rPr>
            </w:r>
            <w:r w:rsidR="007A102A">
              <w:rPr>
                <w:noProof/>
                <w:webHidden/>
              </w:rPr>
              <w:fldChar w:fldCharType="separate"/>
            </w:r>
            <w:r w:rsidR="007A102A">
              <w:rPr>
                <w:noProof/>
                <w:webHidden/>
              </w:rPr>
              <w:t>2</w:t>
            </w:r>
            <w:r w:rsidR="007A102A">
              <w:rPr>
                <w:noProof/>
                <w:webHidden/>
              </w:rPr>
              <w:fldChar w:fldCharType="end"/>
            </w:r>
          </w:hyperlink>
        </w:p>
        <w:p w14:paraId="08FE01B5" w14:textId="7250BE1D" w:rsidR="007A102A" w:rsidRDefault="007A102A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5468244" w:history="1">
            <w:r w:rsidRPr="00ED4952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_Toc205468244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43614" w14:textId="1EAADE74" w:rsidR="007A102A" w:rsidRDefault="007A102A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468245" w:history="1">
            <w:r w:rsidRPr="00ED4952">
              <w:rPr>
                <w:rStyle w:val="Hyperlink"/>
                <w:rFonts w:ascii="Segoe UI" w:hAnsi="Segoe UI" w:cs="Segoe UI"/>
                <w:noProof/>
              </w:rPr>
              <w:t>2. Atores Envolvidos: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B4F05" w14:textId="49D97B94" w:rsidR="007A102A" w:rsidRDefault="007A102A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468246" w:history="1">
            <w:r w:rsidRPr="00ED4952">
              <w:rPr>
                <w:rStyle w:val="Hyperlink"/>
                <w:rFonts w:ascii="Segoe UI" w:hAnsi="Segoe UI" w:cs="Segoe UI"/>
                <w:noProof/>
              </w:rPr>
              <w:t>3. Pré-condições: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33DAB" w14:textId="785322AE" w:rsidR="007A102A" w:rsidRDefault="007A102A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468247" w:history="1">
            <w:r w:rsidRPr="00ED4952">
              <w:rPr>
                <w:rStyle w:val="Hyperlink"/>
                <w:rFonts w:ascii="Segoe UI" w:hAnsi="Segoe UI" w:cs="Segoe UI"/>
                <w:noProof/>
              </w:rPr>
              <w:t>4. Fluxo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1B493" w14:textId="79A90DE5" w:rsidR="007A102A" w:rsidRDefault="007A102A">
          <w:pPr>
            <w:pStyle w:val="Sumrio3"/>
            <w:tabs>
              <w:tab w:val="left" w:pos="420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468248" w:history="1">
            <w:r w:rsidRPr="00ED4952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ED4952">
              <w:rPr>
                <w:rStyle w:val="Hyperlink"/>
                <w:noProof/>
              </w:rPr>
              <w:t>Acesso à Página: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90AA5" w14:textId="099AEB60" w:rsidR="007A102A" w:rsidRDefault="007A102A">
          <w:pPr>
            <w:pStyle w:val="Sumrio3"/>
            <w:tabs>
              <w:tab w:val="left" w:pos="420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468249" w:history="1">
            <w:r w:rsidRPr="00ED4952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ED4952">
              <w:rPr>
                <w:rStyle w:val="Hyperlink"/>
                <w:noProof/>
              </w:rPr>
              <w:t>Exibição da Tabela: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A5255" w14:textId="3784F8CF" w:rsidR="007A102A" w:rsidRDefault="007A102A">
          <w:pPr>
            <w:pStyle w:val="Sumrio3"/>
            <w:tabs>
              <w:tab w:val="left" w:pos="420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468250" w:history="1">
            <w:r w:rsidRPr="00ED4952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ED4952">
              <w:rPr>
                <w:rStyle w:val="Hyperlink"/>
                <w:noProof/>
              </w:rPr>
              <w:t>Adição de Novo Especialista: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53A0F" w14:textId="469CF78E" w:rsidR="007A102A" w:rsidRDefault="007A102A">
          <w:pPr>
            <w:pStyle w:val="Sumrio2"/>
            <w:tabs>
              <w:tab w:val="left" w:pos="423"/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5468251" w:history="1">
            <w:r w:rsidRPr="00ED4952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ED4952">
              <w:rPr>
                <w:rStyle w:val="Hyperlink"/>
                <w:noProof/>
              </w:rPr>
              <w:t>Edição de Especialista: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10740" w14:textId="25EDB429" w:rsidR="007A102A" w:rsidRDefault="007A102A">
          <w:pPr>
            <w:pStyle w:val="Sumrio3"/>
            <w:tabs>
              <w:tab w:val="left" w:pos="420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468252" w:history="1">
            <w:r w:rsidRPr="00ED4952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ED4952">
              <w:rPr>
                <w:rStyle w:val="Hyperlink"/>
                <w:noProof/>
              </w:rPr>
              <w:t>Exclusão de Especialista: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FE5C3" w14:textId="50BD40D6" w:rsidR="007A102A" w:rsidRDefault="007A102A">
          <w:pPr>
            <w:pStyle w:val="Sumrio3"/>
            <w:tabs>
              <w:tab w:val="left" w:pos="420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468253" w:history="1">
            <w:r w:rsidRPr="00ED4952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ED4952">
              <w:rPr>
                <w:rStyle w:val="Hyperlink"/>
                <w:noProof/>
              </w:rPr>
              <w:t>Acesso à Agenda: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E3692" w14:textId="01CC0934" w:rsidR="007A102A" w:rsidRDefault="007A102A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468254" w:history="1">
            <w:r w:rsidRPr="00ED4952">
              <w:rPr>
                <w:rStyle w:val="Hyperlink"/>
                <w:rFonts w:ascii="Segoe UI" w:hAnsi="Segoe UI" w:cs="Segoe UI"/>
                <w:noProof/>
              </w:rPr>
              <w:t>5. Fluxos Alternativos: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03284" w14:textId="3D07D69E" w:rsidR="007A102A" w:rsidRDefault="007A102A">
          <w:pPr>
            <w:pStyle w:val="Sumrio3"/>
            <w:tabs>
              <w:tab w:val="left" w:pos="405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468255" w:history="1">
            <w:r w:rsidRPr="00ED4952">
              <w:rPr>
                <w:rStyle w:val="Hyperlink"/>
                <w:noProof/>
              </w:rPr>
              <w:t>●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ED4952">
              <w:rPr>
                <w:rStyle w:val="Hyperlink"/>
                <w:noProof/>
              </w:rPr>
              <w:t>FA-01: Cancelamento de Formulário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EC39F" w14:textId="4391F36A" w:rsidR="007A102A" w:rsidRDefault="007A102A">
          <w:pPr>
            <w:pStyle w:val="Sumrio3"/>
            <w:tabs>
              <w:tab w:val="left" w:pos="405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468256" w:history="1">
            <w:r w:rsidRPr="00ED4952">
              <w:rPr>
                <w:rStyle w:val="Hyperlink"/>
                <w:noProof/>
              </w:rPr>
              <w:t>●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ED4952">
              <w:rPr>
                <w:rStyle w:val="Hyperlink"/>
                <w:noProof/>
              </w:rPr>
              <w:t>FA-02: Dados Inválidos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3AA83" w14:textId="5085E0A1" w:rsidR="007A102A" w:rsidRDefault="007A102A">
          <w:pPr>
            <w:pStyle w:val="Sumrio3"/>
            <w:tabs>
              <w:tab w:val="left" w:pos="405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468257" w:history="1">
            <w:r w:rsidRPr="00ED4952">
              <w:rPr>
                <w:rStyle w:val="Hyperlink"/>
                <w:noProof/>
              </w:rPr>
              <w:t>●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ED4952">
              <w:rPr>
                <w:rStyle w:val="Hyperlink"/>
                <w:noProof/>
              </w:rPr>
              <w:t>FA-03: Email Já Cadastrado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1582D" w14:textId="23A85F9F" w:rsidR="007A102A" w:rsidRDefault="007A102A">
          <w:pPr>
            <w:pStyle w:val="Sumrio3"/>
            <w:tabs>
              <w:tab w:val="left" w:pos="405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468258" w:history="1">
            <w:r w:rsidRPr="00ED4952">
              <w:rPr>
                <w:rStyle w:val="Hyperlink"/>
                <w:noProof/>
              </w:rPr>
              <w:t>●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ED4952">
              <w:rPr>
                <w:rStyle w:val="Hyperlink"/>
                <w:noProof/>
              </w:rPr>
              <w:t>FA-04: Senhas Não Conferem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0A876" w14:textId="149A76BA" w:rsidR="007A102A" w:rsidRDefault="007A102A">
          <w:pPr>
            <w:pStyle w:val="Sumrio3"/>
            <w:tabs>
              <w:tab w:val="left" w:pos="405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468259" w:history="1">
            <w:r w:rsidRPr="00ED4952">
              <w:rPr>
                <w:rStyle w:val="Hyperlink"/>
                <w:noProof/>
              </w:rPr>
              <w:t>●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ED4952">
              <w:rPr>
                <w:rStyle w:val="Hyperlink"/>
                <w:noProof/>
              </w:rPr>
              <w:t>FA-05: Especialista com Consultas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BA935" w14:textId="41D14AB3" w:rsidR="007A102A" w:rsidRDefault="007A102A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468260" w:history="1">
            <w:r w:rsidRPr="00ED4952">
              <w:rPr>
                <w:rStyle w:val="Hyperlink"/>
                <w:rFonts w:ascii="Segoe UI" w:hAnsi="Segoe UI" w:cs="Segoe UI"/>
                <w:noProof/>
              </w:rPr>
              <w:t>6. Pós-condições: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73724" w14:textId="43D82387" w:rsidR="007A102A" w:rsidRDefault="007A102A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468261" w:history="1">
            <w:r w:rsidRPr="00ED4952">
              <w:rPr>
                <w:rStyle w:val="Hyperlink"/>
                <w:rFonts w:ascii="Segoe UI" w:hAnsi="Segoe UI" w:cs="Segoe UI"/>
                <w:noProof/>
              </w:rPr>
              <w:t>7. Regras de Negócio: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8EB18" w14:textId="7CEB0E3B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12DE03C6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A438D7B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C979D9F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F86B2DB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D884A16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08EEF41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67D7278" w14:textId="4542AE57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5468243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lastRenderedPageBreak/>
        <w:t xml:space="preserve">Caso de Uso: </w:t>
      </w:r>
      <w:bookmarkEnd w:id="0"/>
      <w:r w:rsidR="00EA5283">
        <w:rPr>
          <w:rStyle w:val="Forte"/>
          <w:rFonts w:ascii="Segoe UI" w:hAnsi="Segoe UI" w:cs="Segoe UI"/>
          <w:color w:val="404040"/>
          <w:sz w:val="41"/>
          <w:szCs w:val="41"/>
        </w:rPr>
        <w:t>Lista de Especialista</w:t>
      </w:r>
      <w:bookmarkEnd w:id="1"/>
    </w:p>
    <w:p w14:paraId="559D47F9" w14:textId="77777777" w:rsidR="00260259" w:rsidRDefault="00260259" w:rsidP="00260259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bookmarkStart w:id="2" w:name="_Toc204076071"/>
      <w:bookmarkStart w:id="3" w:name="_Toc205468244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2"/>
      <w:bookmarkEnd w:id="3"/>
    </w:p>
    <w:p w14:paraId="0DDF0842" w14:textId="74D0D36A" w:rsidR="002D6EAB" w:rsidRDefault="00EA5283" w:rsidP="00260259">
      <w:pPr>
        <w:pStyle w:val="ds-markdown-paragraph"/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Lista de Especialista</w:t>
      </w:r>
    </w:p>
    <w:p w14:paraId="404C7590" w14:textId="77777777" w:rsidR="002D6EAB" w:rsidRDefault="006A571F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59C77E58">
          <v:rect id="_x0000_i1030" alt="" style="width:425.2pt;height:.05pt;mso-width-percent:0;mso-height-percent:0;mso-width-percent:0;mso-height-percent:0" o:hralign="center" o:hrstd="t" o:hrnoshade="t" o:hr="t" fillcolor="#404040" stroked="f"/>
        </w:pict>
      </w:r>
    </w:p>
    <w:p w14:paraId="5046E7E2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4" w:name="_Toc205468245"/>
      <w:r>
        <w:rPr>
          <w:rStyle w:val="Forte"/>
          <w:rFonts w:ascii="Segoe UI" w:hAnsi="Segoe UI" w:cs="Segoe UI"/>
          <w:b w:val="0"/>
          <w:bCs w:val="0"/>
          <w:color w:val="404040"/>
        </w:rPr>
        <w:t>2. Atores Envolvidos:</w:t>
      </w:r>
      <w:bookmarkEnd w:id="4"/>
    </w:p>
    <w:p w14:paraId="51E4A3BF" w14:textId="5DA44658" w:rsidR="002D6EAB" w:rsidRPr="00036BC2" w:rsidRDefault="002D6EAB" w:rsidP="00036BC2">
      <w:pPr>
        <w:pStyle w:val="ds-markdown-paragraph"/>
        <w:numPr>
          <w:ilvl w:val="0"/>
          <w:numId w:val="1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Ator Principal:</w:t>
      </w:r>
      <w:r>
        <w:rPr>
          <w:rFonts w:ascii="Segoe UI" w:hAnsi="Segoe UI" w:cs="Segoe UI"/>
          <w:color w:val="404040"/>
        </w:rPr>
        <w:t> </w:t>
      </w:r>
      <w:r w:rsidR="00036BC2">
        <w:rPr>
          <w:rFonts w:ascii="Segoe UI" w:hAnsi="Segoe UI" w:cs="Segoe UI"/>
          <w:color w:val="404040"/>
        </w:rPr>
        <w:t>Usuário root</w:t>
      </w:r>
    </w:p>
    <w:p w14:paraId="4B6AA62F" w14:textId="77777777" w:rsidR="002D6EAB" w:rsidRDefault="006A571F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1A87B3E3">
          <v:rect id="_x0000_i1029" alt="" style="width:425.2pt;height:.05pt;mso-width-percent:0;mso-height-percent:0;mso-width-percent:0;mso-height-percent:0" o:hralign="center" o:hrstd="t" o:hrnoshade="t" o:hr="t" fillcolor="#404040" stroked="f"/>
        </w:pict>
      </w:r>
    </w:p>
    <w:p w14:paraId="55764412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5" w:name="_Toc205468246"/>
      <w:r>
        <w:rPr>
          <w:rStyle w:val="Forte"/>
          <w:rFonts w:ascii="Segoe UI" w:hAnsi="Segoe UI" w:cs="Segoe UI"/>
          <w:b w:val="0"/>
          <w:bCs w:val="0"/>
          <w:color w:val="404040"/>
        </w:rPr>
        <w:t>3. Pré-condições:</w:t>
      </w:r>
      <w:bookmarkEnd w:id="5"/>
    </w:p>
    <w:p w14:paraId="32435003" w14:textId="42936297" w:rsidR="009940D1" w:rsidRDefault="009940D1" w:rsidP="009940D1">
      <w:pPr>
        <w:numPr>
          <w:ilvl w:val="0"/>
          <w:numId w:val="136"/>
        </w:numPr>
      </w:pPr>
      <w:r>
        <w:t>O root está autenticado na plataforma.</w:t>
      </w:r>
    </w:p>
    <w:p w14:paraId="3B64C89B" w14:textId="1DDF26B8" w:rsidR="002D6EAB" w:rsidRPr="00D25418" w:rsidRDefault="009940D1" w:rsidP="00D25418">
      <w:pPr>
        <w:numPr>
          <w:ilvl w:val="0"/>
          <w:numId w:val="136"/>
        </w:numPr>
      </w:pPr>
      <w:r>
        <w:t>Existe pelo menos uma especialidade cadastrada (para seleção no formulário).</w:t>
      </w:r>
    </w:p>
    <w:p w14:paraId="2470AD3D" w14:textId="77777777" w:rsidR="002D6EAB" w:rsidRDefault="006A571F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7F33451C">
          <v:rect id="_x0000_i1028" alt="" style="width:425.2pt;height:.05pt;mso-width-percent:0;mso-height-percent:0;mso-width-percent:0;mso-height-percent:0" o:hralign="center" o:hrstd="t" o:hrnoshade="t" o:hr="t" fillcolor="#404040" stroked="f"/>
        </w:pict>
      </w:r>
    </w:p>
    <w:p w14:paraId="11B2C937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6" w:name="_Toc205468247"/>
      <w:r>
        <w:rPr>
          <w:rStyle w:val="Forte"/>
          <w:rFonts w:ascii="Segoe UI" w:hAnsi="Segoe UI" w:cs="Segoe UI"/>
          <w:b w:val="0"/>
          <w:bCs w:val="0"/>
          <w:color w:val="404040"/>
        </w:rPr>
        <w:t>4. Fluxo Principal:</w:t>
      </w:r>
      <w:bookmarkEnd w:id="6"/>
    </w:p>
    <w:p w14:paraId="1940F685" w14:textId="77777777" w:rsidR="009940D1" w:rsidRDefault="009940D1" w:rsidP="009940D1">
      <w:pPr>
        <w:pStyle w:val="Ttulo3"/>
        <w:numPr>
          <w:ilvl w:val="0"/>
          <w:numId w:val="137"/>
        </w:numPr>
        <w:tabs>
          <w:tab w:val="num" w:pos="720"/>
        </w:tabs>
      </w:pPr>
      <w:bookmarkStart w:id="7" w:name="_Toc205468248"/>
      <w:r>
        <w:t>Acesso à Página:</w:t>
      </w:r>
      <w:bookmarkEnd w:id="7"/>
    </w:p>
    <w:p w14:paraId="6C3E161E" w14:textId="2C39A7DC" w:rsidR="009940D1" w:rsidRDefault="009940D1" w:rsidP="009940D1">
      <w:pPr>
        <w:numPr>
          <w:ilvl w:val="1"/>
          <w:numId w:val="137"/>
        </w:numPr>
      </w:pPr>
      <w:r>
        <w:t xml:space="preserve">O </w:t>
      </w:r>
      <w:r w:rsidR="00C349C1">
        <w:rPr>
          <w:rFonts w:ascii="Segoe UI" w:hAnsi="Segoe UI" w:cs="Segoe UI"/>
          <w:color w:val="404040"/>
        </w:rPr>
        <w:t>root</w:t>
      </w:r>
      <w:r w:rsidR="00C349C1">
        <w:t xml:space="preserve"> </w:t>
      </w:r>
      <w:r>
        <w:t>acessa: Menu Lateral &gt; "Administração" &gt; "Especialistas".</w:t>
      </w:r>
    </w:p>
    <w:p w14:paraId="24E379E1" w14:textId="77777777" w:rsidR="009940D1" w:rsidRDefault="009940D1" w:rsidP="009940D1">
      <w:pPr>
        <w:pStyle w:val="Ttulo3"/>
        <w:numPr>
          <w:ilvl w:val="0"/>
          <w:numId w:val="137"/>
        </w:numPr>
        <w:tabs>
          <w:tab w:val="num" w:pos="720"/>
        </w:tabs>
      </w:pPr>
      <w:bookmarkStart w:id="8" w:name="_mr8wbqb9bjvw" w:colFirst="0" w:colLast="0"/>
      <w:bookmarkStart w:id="9" w:name="_Toc205468249"/>
      <w:bookmarkEnd w:id="8"/>
      <w:r>
        <w:t>Exibição da Tabela:</w:t>
      </w:r>
      <w:bookmarkEnd w:id="9"/>
    </w:p>
    <w:p w14:paraId="45C785AE" w14:textId="77777777" w:rsidR="009940D1" w:rsidRDefault="009940D1" w:rsidP="009940D1">
      <w:pPr>
        <w:numPr>
          <w:ilvl w:val="1"/>
          <w:numId w:val="137"/>
        </w:numPr>
      </w:pPr>
      <w:r>
        <w:t>O sistema carrega uma tabela com:</w:t>
      </w:r>
    </w:p>
    <w:p w14:paraId="12602EFE" w14:textId="77777777" w:rsidR="009940D1" w:rsidRDefault="009940D1" w:rsidP="009940D1">
      <w:pPr>
        <w:numPr>
          <w:ilvl w:val="2"/>
          <w:numId w:val="137"/>
        </w:numPr>
      </w:pPr>
      <w:r>
        <w:t>Botão "Adicionar Especialista" acima da tabela.</w:t>
      </w:r>
    </w:p>
    <w:p w14:paraId="0EF78464" w14:textId="77777777" w:rsidR="009940D1" w:rsidRDefault="009940D1" w:rsidP="009940D1">
      <w:pPr>
        <w:numPr>
          <w:ilvl w:val="2"/>
          <w:numId w:val="137"/>
        </w:numPr>
      </w:pPr>
      <w:r>
        <w:t>Colunas: Nome, Telefone, Especialidade.</w:t>
      </w:r>
    </w:p>
    <w:p w14:paraId="489EBA0F" w14:textId="77777777" w:rsidR="009940D1" w:rsidRDefault="009940D1" w:rsidP="009940D1">
      <w:pPr>
        <w:numPr>
          <w:ilvl w:val="2"/>
          <w:numId w:val="137"/>
        </w:numPr>
      </w:pPr>
      <w:r>
        <w:t>Por linha: Botões "Agenda", "Editar", "Excluir".</w:t>
      </w:r>
    </w:p>
    <w:p w14:paraId="0C54A11A" w14:textId="77777777" w:rsidR="009940D1" w:rsidRDefault="009940D1" w:rsidP="009940D1">
      <w:pPr>
        <w:pStyle w:val="Ttulo3"/>
        <w:numPr>
          <w:ilvl w:val="0"/>
          <w:numId w:val="137"/>
        </w:numPr>
        <w:tabs>
          <w:tab w:val="num" w:pos="720"/>
        </w:tabs>
      </w:pPr>
      <w:bookmarkStart w:id="10" w:name="_tgwfrrrcijjc" w:colFirst="0" w:colLast="0"/>
      <w:bookmarkStart w:id="11" w:name="_Toc205468250"/>
      <w:bookmarkEnd w:id="10"/>
      <w:r>
        <w:t>Adição de Novo Especialista:</w:t>
      </w:r>
      <w:bookmarkEnd w:id="11"/>
    </w:p>
    <w:p w14:paraId="25B51925" w14:textId="5EBB621C" w:rsidR="009940D1" w:rsidRDefault="009940D1" w:rsidP="009940D1">
      <w:pPr>
        <w:numPr>
          <w:ilvl w:val="1"/>
          <w:numId w:val="137"/>
        </w:numPr>
      </w:pPr>
      <w:r>
        <w:t xml:space="preserve">O </w:t>
      </w:r>
      <w:r w:rsidR="00C349C1">
        <w:rPr>
          <w:rFonts w:ascii="Segoe UI" w:hAnsi="Segoe UI" w:cs="Segoe UI"/>
          <w:color w:val="404040"/>
        </w:rPr>
        <w:t>root</w:t>
      </w:r>
      <w:r w:rsidR="00C349C1">
        <w:t xml:space="preserve"> </w:t>
      </w:r>
      <w:r>
        <w:t>clica em "Adicionar Especialista".</w:t>
      </w:r>
    </w:p>
    <w:p w14:paraId="2F926AD9" w14:textId="77777777" w:rsidR="009940D1" w:rsidRDefault="009940D1" w:rsidP="009940D1">
      <w:pPr>
        <w:numPr>
          <w:ilvl w:val="1"/>
          <w:numId w:val="137"/>
        </w:numPr>
      </w:pPr>
      <w:r>
        <w:t>O sistema abre um formulário com seções:</w:t>
      </w:r>
    </w:p>
    <w:p w14:paraId="1F19C879" w14:textId="77777777" w:rsidR="009940D1" w:rsidRDefault="009940D1" w:rsidP="009940D1">
      <w:pPr>
        <w:numPr>
          <w:ilvl w:val="2"/>
          <w:numId w:val="137"/>
        </w:numPr>
      </w:pPr>
      <w:r>
        <w:lastRenderedPageBreak/>
        <w:t>Dados do Especialista (obrigatórios):</w:t>
      </w:r>
    </w:p>
    <w:p w14:paraId="3B2C81EE" w14:textId="77777777" w:rsidR="009940D1" w:rsidRDefault="009940D1" w:rsidP="009940D1">
      <w:pPr>
        <w:numPr>
          <w:ilvl w:val="3"/>
          <w:numId w:val="137"/>
        </w:numPr>
      </w:pPr>
      <w:r>
        <w:t>Nome</w:t>
      </w:r>
    </w:p>
    <w:p w14:paraId="3581553D" w14:textId="77777777" w:rsidR="009940D1" w:rsidRDefault="009940D1" w:rsidP="009940D1">
      <w:pPr>
        <w:numPr>
          <w:ilvl w:val="3"/>
          <w:numId w:val="137"/>
        </w:numPr>
      </w:pPr>
      <w:r>
        <w:t>Telefone</w:t>
      </w:r>
    </w:p>
    <w:p w14:paraId="3DAFCD77" w14:textId="77777777" w:rsidR="009940D1" w:rsidRDefault="009940D1" w:rsidP="009940D1">
      <w:pPr>
        <w:numPr>
          <w:ilvl w:val="3"/>
          <w:numId w:val="137"/>
        </w:numPr>
      </w:pPr>
      <w:r>
        <w:t>Celular</w:t>
      </w:r>
    </w:p>
    <w:p w14:paraId="1C6A32F0" w14:textId="77777777" w:rsidR="009940D1" w:rsidRDefault="009940D1" w:rsidP="009940D1">
      <w:pPr>
        <w:numPr>
          <w:ilvl w:val="3"/>
          <w:numId w:val="137"/>
        </w:numPr>
      </w:pPr>
      <w:r>
        <w:t>Especialidade (</w:t>
      </w:r>
      <w:proofErr w:type="spellStart"/>
      <w:r>
        <w:t>dropdown</w:t>
      </w:r>
      <w:proofErr w:type="spellEnd"/>
      <w:r>
        <w:t>)</w:t>
      </w:r>
    </w:p>
    <w:p w14:paraId="3130D976" w14:textId="77777777" w:rsidR="009940D1" w:rsidRDefault="009940D1" w:rsidP="009940D1">
      <w:pPr>
        <w:numPr>
          <w:ilvl w:val="3"/>
          <w:numId w:val="137"/>
        </w:numPr>
      </w:pPr>
      <w:r>
        <w:t>Foto (upload de avatar)</w:t>
      </w:r>
    </w:p>
    <w:p w14:paraId="3A134727" w14:textId="77777777" w:rsidR="009940D1" w:rsidRDefault="009940D1" w:rsidP="009940D1">
      <w:pPr>
        <w:numPr>
          <w:ilvl w:val="2"/>
          <w:numId w:val="137"/>
        </w:numPr>
      </w:pPr>
      <w:r>
        <w:t>Dados Bancários (obrigatórios):</w:t>
      </w:r>
    </w:p>
    <w:p w14:paraId="109D815B" w14:textId="77777777" w:rsidR="009940D1" w:rsidRDefault="009940D1" w:rsidP="009940D1">
      <w:pPr>
        <w:numPr>
          <w:ilvl w:val="3"/>
          <w:numId w:val="137"/>
        </w:numPr>
      </w:pPr>
      <w:r>
        <w:t>Conta Bancária</w:t>
      </w:r>
    </w:p>
    <w:p w14:paraId="05783FE7" w14:textId="77777777" w:rsidR="009940D1" w:rsidRDefault="009940D1" w:rsidP="009940D1">
      <w:pPr>
        <w:numPr>
          <w:ilvl w:val="3"/>
          <w:numId w:val="137"/>
        </w:numPr>
      </w:pPr>
      <w:r>
        <w:t>Agência</w:t>
      </w:r>
    </w:p>
    <w:p w14:paraId="71382B1A" w14:textId="77777777" w:rsidR="009940D1" w:rsidRDefault="009940D1" w:rsidP="009940D1">
      <w:pPr>
        <w:numPr>
          <w:ilvl w:val="3"/>
          <w:numId w:val="137"/>
        </w:numPr>
      </w:pPr>
      <w:r>
        <w:t>Banco</w:t>
      </w:r>
    </w:p>
    <w:p w14:paraId="12DA6867" w14:textId="77777777" w:rsidR="009940D1" w:rsidRDefault="009940D1" w:rsidP="009940D1">
      <w:pPr>
        <w:numPr>
          <w:ilvl w:val="3"/>
          <w:numId w:val="137"/>
        </w:numPr>
      </w:pPr>
      <w:r>
        <w:t>Chave PIX</w:t>
      </w:r>
    </w:p>
    <w:p w14:paraId="5FE3F6BB" w14:textId="77777777" w:rsidR="009940D1" w:rsidRDefault="009940D1" w:rsidP="009940D1">
      <w:pPr>
        <w:numPr>
          <w:ilvl w:val="2"/>
          <w:numId w:val="137"/>
        </w:numPr>
      </w:pPr>
      <w:r>
        <w:t>Dados do Usuário (obrigatórios):</w:t>
      </w:r>
    </w:p>
    <w:p w14:paraId="477D506E" w14:textId="77777777" w:rsidR="009940D1" w:rsidRDefault="009940D1" w:rsidP="009940D1">
      <w:pPr>
        <w:numPr>
          <w:ilvl w:val="3"/>
          <w:numId w:val="137"/>
        </w:numPr>
      </w:pPr>
      <w:r>
        <w:t>Email</w:t>
      </w:r>
    </w:p>
    <w:p w14:paraId="2D836667" w14:textId="77777777" w:rsidR="009940D1" w:rsidRDefault="009940D1" w:rsidP="009940D1">
      <w:pPr>
        <w:numPr>
          <w:ilvl w:val="3"/>
          <w:numId w:val="137"/>
        </w:numPr>
      </w:pPr>
      <w:r>
        <w:t>Senha</w:t>
      </w:r>
    </w:p>
    <w:p w14:paraId="24FC3A1D" w14:textId="77777777" w:rsidR="009940D1" w:rsidRDefault="009940D1" w:rsidP="009940D1">
      <w:pPr>
        <w:numPr>
          <w:ilvl w:val="3"/>
          <w:numId w:val="137"/>
        </w:numPr>
      </w:pPr>
      <w:r>
        <w:t>Confirmar Senha</w:t>
      </w:r>
    </w:p>
    <w:p w14:paraId="7B4E22F4" w14:textId="77777777" w:rsidR="009940D1" w:rsidRDefault="009940D1" w:rsidP="009940D1">
      <w:pPr>
        <w:numPr>
          <w:ilvl w:val="2"/>
          <w:numId w:val="137"/>
        </w:numPr>
      </w:pPr>
      <w:r>
        <w:t>Botões: "Confirmar" e "Voltar".</w:t>
      </w:r>
    </w:p>
    <w:p w14:paraId="7F9FE239" w14:textId="1FC583C8" w:rsidR="009940D1" w:rsidRDefault="009940D1" w:rsidP="009940D1">
      <w:pPr>
        <w:numPr>
          <w:ilvl w:val="1"/>
          <w:numId w:val="137"/>
        </w:numPr>
      </w:pPr>
      <w:r>
        <w:t xml:space="preserve">O </w:t>
      </w:r>
      <w:r w:rsidR="00C349C1">
        <w:rPr>
          <w:rFonts w:ascii="Segoe UI" w:hAnsi="Segoe UI" w:cs="Segoe UI"/>
          <w:color w:val="404040"/>
        </w:rPr>
        <w:t>root</w:t>
      </w:r>
      <w:r w:rsidR="00C349C1">
        <w:t xml:space="preserve"> </w:t>
      </w:r>
      <w:r>
        <w:t>preenche todos os campos e clica em "Confirmar".</w:t>
      </w:r>
    </w:p>
    <w:p w14:paraId="33B6A104" w14:textId="77777777" w:rsidR="009940D1" w:rsidRDefault="009940D1" w:rsidP="009940D1">
      <w:pPr>
        <w:numPr>
          <w:ilvl w:val="1"/>
          <w:numId w:val="137"/>
        </w:numPr>
      </w:pPr>
      <w:r>
        <w:t xml:space="preserve">O sistema valida os dados (RN-001) e retorna à tabela com </w:t>
      </w:r>
      <w:proofErr w:type="spellStart"/>
      <w:r>
        <w:t>popup</w:t>
      </w:r>
      <w:proofErr w:type="spellEnd"/>
      <w:r>
        <w:t>: "Especialista cadastrado!".</w:t>
      </w:r>
    </w:p>
    <w:p w14:paraId="004BD71F" w14:textId="77777777" w:rsidR="009940D1" w:rsidRDefault="009940D1" w:rsidP="009940D1">
      <w:pPr>
        <w:pStyle w:val="Ttulo2"/>
        <w:numPr>
          <w:ilvl w:val="0"/>
          <w:numId w:val="137"/>
        </w:numPr>
        <w:tabs>
          <w:tab w:val="num" w:pos="720"/>
        </w:tabs>
      </w:pPr>
      <w:bookmarkStart w:id="12" w:name="_jrviaxh3flso" w:colFirst="0" w:colLast="0"/>
      <w:bookmarkStart w:id="13" w:name="_Toc205468251"/>
      <w:bookmarkEnd w:id="12"/>
      <w:r>
        <w:t>Edição de Especialista:</w:t>
      </w:r>
      <w:bookmarkEnd w:id="13"/>
    </w:p>
    <w:p w14:paraId="78886A5E" w14:textId="777E4542" w:rsidR="009940D1" w:rsidRDefault="009940D1" w:rsidP="009940D1">
      <w:pPr>
        <w:numPr>
          <w:ilvl w:val="1"/>
          <w:numId w:val="137"/>
        </w:numPr>
      </w:pPr>
      <w:r>
        <w:t xml:space="preserve">O </w:t>
      </w:r>
      <w:r w:rsidR="00C349C1">
        <w:rPr>
          <w:rFonts w:ascii="Segoe UI" w:hAnsi="Segoe UI" w:cs="Segoe UI"/>
          <w:color w:val="404040"/>
        </w:rPr>
        <w:t>root</w:t>
      </w:r>
      <w:r w:rsidR="00C349C1">
        <w:t xml:space="preserve"> </w:t>
      </w:r>
      <w:r>
        <w:t>clica em "Editar" em uma linha.</w:t>
      </w:r>
    </w:p>
    <w:p w14:paraId="24659B80" w14:textId="77777777" w:rsidR="009940D1" w:rsidRDefault="009940D1" w:rsidP="009940D1">
      <w:pPr>
        <w:numPr>
          <w:ilvl w:val="1"/>
          <w:numId w:val="137"/>
        </w:numPr>
      </w:pPr>
      <w:r>
        <w:t xml:space="preserve">O sistema abre o mesmo formulário do passo 3, </w:t>
      </w:r>
      <w:proofErr w:type="spellStart"/>
      <w:r>
        <w:t>pré</w:t>
      </w:r>
      <w:proofErr w:type="spellEnd"/>
      <w:r>
        <w:t>-preenchido com os dados existentes.</w:t>
      </w:r>
    </w:p>
    <w:p w14:paraId="690B4F3F" w14:textId="3708AA62" w:rsidR="009940D1" w:rsidRDefault="009940D1" w:rsidP="009940D1">
      <w:pPr>
        <w:numPr>
          <w:ilvl w:val="1"/>
          <w:numId w:val="137"/>
        </w:numPr>
      </w:pPr>
      <w:r>
        <w:t xml:space="preserve">O </w:t>
      </w:r>
      <w:r w:rsidR="00C349C1">
        <w:rPr>
          <w:rFonts w:ascii="Segoe UI" w:hAnsi="Segoe UI" w:cs="Segoe UI"/>
          <w:color w:val="404040"/>
        </w:rPr>
        <w:t>root</w:t>
      </w:r>
      <w:r w:rsidR="00C349C1">
        <w:t xml:space="preserve"> </w:t>
      </w:r>
      <w:r>
        <w:t>ajusta os dados e clica em "Confirmar".</w:t>
      </w:r>
    </w:p>
    <w:p w14:paraId="71EC043E" w14:textId="77777777" w:rsidR="009940D1" w:rsidRDefault="009940D1" w:rsidP="009940D1">
      <w:pPr>
        <w:numPr>
          <w:ilvl w:val="1"/>
          <w:numId w:val="137"/>
        </w:numPr>
      </w:pPr>
      <w:r>
        <w:t xml:space="preserve">O sistema atualiza o registro e exibe </w:t>
      </w:r>
      <w:proofErr w:type="spellStart"/>
      <w:r>
        <w:t>popup</w:t>
      </w:r>
      <w:proofErr w:type="spellEnd"/>
      <w:r>
        <w:t xml:space="preserve"> de sucesso.</w:t>
      </w:r>
    </w:p>
    <w:p w14:paraId="066BAEFF" w14:textId="77777777" w:rsidR="009940D1" w:rsidRDefault="009940D1" w:rsidP="009940D1">
      <w:pPr>
        <w:pStyle w:val="Ttulo3"/>
        <w:numPr>
          <w:ilvl w:val="0"/>
          <w:numId w:val="137"/>
        </w:numPr>
        <w:tabs>
          <w:tab w:val="num" w:pos="720"/>
        </w:tabs>
      </w:pPr>
      <w:bookmarkStart w:id="14" w:name="_wj85bdlrf5m4" w:colFirst="0" w:colLast="0"/>
      <w:bookmarkStart w:id="15" w:name="_Toc205468252"/>
      <w:bookmarkEnd w:id="14"/>
      <w:r>
        <w:t>Exclusão de Especialista:</w:t>
      </w:r>
      <w:bookmarkEnd w:id="15"/>
    </w:p>
    <w:p w14:paraId="6C251279" w14:textId="77F65880" w:rsidR="009940D1" w:rsidRDefault="009940D1" w:rsidP="009940D1">
      <w:pPr>
        <w:numPr>
          <w:ilvl w:val="1"/>
          <w:numId w:val="137"/>
        </w:numPr>
      </w:pPr>
      <w:r>
        <w:t xml:space="preserve">O </w:t>
      </w:r>
      <w:r w:rsidR="00C349C1">
        <w:rPr>
          <w:rFonts w:ascii="Segoe UI" w:hAnsi="Segoe UI" w:cs="Segoe UI"/>
          <w:color w:val="404040"/>
        </w:rPr>
        <w:t>root</w:t>
      </w:r>
      <w:r w:rsidR="00C349C1">
        <w:t xml:space="preserve"> </w:t>
      </w:r>
      <w:r>
        <w:t>clica em "Excluir" em uma linha.</w:t>
      </w:r>
    </w:p>
    <w:p w14:paraId="6542A1BE" w14:textId="77777777" w:rsidR="009940D1" w:rsidRDefault="009940D1" w:rsidP="009940D1">
      <w:pPr>
        <w:numPr>
          <w:ilvl w:val="1"/>
          <w:numId w:val="137"/>
        </w:numPr>
      </w:pPr>
      <w:r>
        <w:t>O sistema exige confirmação: "Remover este especialista? Esta ação é irreversível."</w:t>
      </w:r>
    </w:p>
    <w:p w14:paraId="4843E48B" w14:textId="48D7AF72" w:rsidR="009940D1" w:rsidRDefault="009940D1" w:rsidP="009940D1">
      <w:pPr>
        <w:numPr>
          <w:ilvl w:val="1"/>
          <w:numId w:val="137"/>
        </w:numPr>
      </w:pPr>
      <w:r>
        <w:lastRenderedPageBreak/>
        <w:t xml:space="preserve">O </w:t>
      </w:r>
      <w:r w:rsidR="00C349C1">
        <w:rPr>
          <w:rFonts w:ascii="Segoe UI" w:hAnsi="Segoe UI" w:cs="Segoe UI"/>
          <w:color w:val="404040"/>
        </w:rPr>
        <w:t>root</w:t>
      </w:r>
      <w:r w:rsidR="00C349C1">
        <w:t xml:space="preserve"> </w:t>
      </w:r>
      <w:r>
        <w:t>confirma.</w:t>
      </w:r>
    </w:p>
    <w:p w14:paraId="6FA37F43" w14:textId="77777777" w:rsidR="009940D1" w:rsidRDefault="009940D1" w:rsidP="009940D1">
      <w:pPr>
        <w:numPr>
          <w:ilvl w:val="1"/>
          <w:numId w:val="137"/>
        </w:numPr>
      </w:pPr>
      <w:r>
        <w:t>O sistema remove o registro após validar RN-002.</w:t>
      </w:r>
    </w:p>
    <w:p w14:paraId="6E561437" w14:textId="77777777" w:rsidR="009940D1" w:rsidRDefault="009940D1" w:rsidP="009940D1">
      <w:pPr>
        <w:pStyle w:val="Ttulo3"/>
        <w:numPr>
          <w:ilvl w:val="0"/>
          <w:numId w:val="137"/>
        </w:numPr>
        <w:tabs>
          <w:tab w:val="num" w:pos="720"/>
        </w:tabs>
      </w:pPr>
      <w:bookmarkStart w:id="16" w:name="_qxs08y5uavyp" w:colFirst="0" w:colLast="0"/>
      <w:bookmarkStart w:id="17" w:name="_Toc205468253"/>
      <w:bookmarkEnd w:id="16"/>
      <w:r>
        <w:t>Acesso à Agenda:</w:t>
      </w:r>
      <w:bookmarkEnd w:id="17"/>
    </w:p>
    <w:p w14:paraId="77526AF4" w14:textId="426FA2BF" w:rsidR="009940D1" w:rsidRDefault="009940D1" w:rsidP="009940D1">
      <w:pPr>
        <w:numPr>
          <w:ilvl w:val="1"/>
          <w:numId w:val="137"/>
        </w:numPr>
      </w:pPr>
      <w:r>
        <w:t xml:space="preserve">O </w:t>
      </w:r>
      <w:r w:rsidR="00C349C1">
        <w:rPr>
          <w:rFonts w:ascii="Segoe UI" w:hAnsi="Segoe UI" w:cs="Segoe UI"/>
          <w:color w:val="404040"/>
        </w:rPr>
        <w:t>root</w:t>
      </w:r>
      <w:r w:rsidR="00C349C1">
        <w:t xml:space="preserve"> </w:t>
      </w:r>
      <w:r>
        <w:t>clica em "Agenda" em uma linha.</w:t>
      </w:r>
    </w:p>
    <w:p w14:paraId="6C2A8CBD" w14:textId="2FDDFEEA" w:rsidR="002D6EAB" w:rsidRDefault="009940D1" w:rsidP="009940D1">
      <w:pPr>
        <w:spacing w:before="480" w:after="480"/>
        <w:rPr>
          <w:rFonts w:ascii="Segoe UI" w:hAnsi="Segoe UI" w:cs="Segoe UI"/>
        </w:rPr>
      </w:pPr>
      <w:r>
        <w:t>O sistema redireciona para a agenda do especialista (outro caso de uso).</w:t>
      </w:r>
      <w:r w:rsidR="006A571F">
        <w:rPr>
          <w:noProof/>
        </w:rPr>
        <w:pict w14:anchorId="3220C9D0">
          <v:rect id="_x0000_i1027" alt="" style="width:425.2pt;height:.05pt;mso-width-percent:0;mso-height-percent:0;mso-width-percent:0;mso-height-percent:0" o:hralign="center" o:hrstd="t" o:hrnoshade="t" o:hr="t" fillcolor="#404040" stroked="f"/>
        </w:pict>
      </w:r>
    </w:p>
    <w:p w14:paraId="37661C82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18" w:name="_Toc205468254"/>
      <w:r>
        <w:rPr>
          <w:rStyle w:val="Forte"/>
          <w:rFonts w:ascii="Segoe UI" w:hAnsi="Segoe UI" w:cs="Segoe UI"/>
          <w:b w:val="0"/>
          <w:bCs w:val="0"/>
          <w:color w:val="404040"/>
        </w:rPr>
        <w:t>5. Fluxos Alternativos:</w:t>
      </w:r>
      <w:bookmarkEnd w:id="18"/>
    </w:p>
    <w:p w14:paraId="6F719C32" w14:textId="77777777" w:rsidR="009940D1" w:rsidRDefault="009940D1" w:rsidP="009940D1">
      <w:pPr>
        <w:pStyle w:val="Ttulo3"/>
        <w:numPr>
          <w:ilvl w:val="0"/>
          <w:numId w:val="138"/>
        </w:numPr>
        <w:tabs>
          <w:tab w:val="num" w:pos="720"/>
        </w:tabs>
      </w:pPr>
      <w:bookmarkStart w:id="19" w:name="_Toc205468255"/>
      <w:r>
        <w:t>FA-01: Cancelamento de Formulário</w:t>
      </w:r>
      <w:bookmarkEnd w:id="19"/>
    </w:p>
    <w:p w14:paraId="74821CCE" w14:textId="321F4D94" w:rsidR="009940D1" w:rsidRDefault="009940D1" w:rsidP="009940D1">
      <w:pPr>
        <w:numPr>
          <w:ilvl w:val="1"/>
          <w:numId w:val="138"/>
        </w:numPr>
      </w:pPr>
      <w:r>
        <w:t xml:space="preserve">Nos passos 4.3 ou 4.4, se o </w:t>
      </w:r>
      <w:r w:rsidR="00C349C1">
        <w:rPr>
          <w:rFonts w:ascii="Segoe UI" w:hAnsi="Segoe UI" w:cs="Segoe UI"/>
          <w:color w:val="404040"/>
        </w:rPr>
        <w:t>root</w:t>
      </w:r>
      <w:r w:rsidR="00C349C1">
        <w:t xml:space="preserve"> </w:t>
      </w:r>
      <w:r>
        <w:t>clicar em "Voltar":</w:t>
      </w:r>
    </w:p>
    <w:p w14:paraId="3E97F828" w14:textId="77777777" w:rsidR="009940D1" w:rsidRDefault="009940D1" w:rsidP="009940D1">
      <w:pPr>
        <w:numPr>
          <w:ilvl w:val="2"/>
          <w:numId w:val="138"/>
        </w:numPr>
      </w:pPr>
      <w:r>
        <w:t>O sistema fecha o formulário sem salvar.</w:t>
      </w:r>
    </w:p>
    <w:p w14:paraId="6717F0F8" w14:textId="77777777" w:rsidR="009940D1" w:rsidRDefault="009940D1" w:rsidP="009940D1">
      <w:pPr>
        <w:pStyle w:val="Ttulo3"/>
        <w:numPr>
          <w:ilvl w:val="0"/>
          <w:numId w:val="138"/>
        </w:numPr>
        <w:tabs>
          <w:tab w:val="num" w:pos="720"/>
        </w:tabs>
      </w:pPr>
      <w:bookmarkStart w:id="20" w:name="_1bhgv183q5oo" w:colFirst="0" w:colLast="0"/>
      <w:bookmarkStart w:id="21" w:name="_Toc205468256"/>
      <w:bookmarkEnd w:id="20"/>
      <w:r>
        <w:t>FA-02: Dados Inválidos</w:t>
      </w:r>
      <w:bookmarkEnd w:id="21"/>
    </w:p>
    <w:p w14:paraId="1C843D27" w14:textId="77777777" w:rsidR="009940D1" w:rsidRDefault="009940D1" w:rsidP="009940D1">
      <w:pPr>
        <w:numPr>
          <w:ilvl w:val="1"/>
          <w:numId w:val="138"/>
        </w:numPr>
      </w:pPr>
      <w:r>
        <w:t>Se campos obrigatórios estiverem vazios ou inválidos (passos 4.3/4.4):</w:t>
      </w:r>
    </w:p>
    <w:p w14:paraId="182AB997" w14:textId="77777777" w:rsidR="009940D1" w:rsidRDefault="009940D1" w:rsidP="009940D1">
      <w:pPr>
        <w:numPr>
          <w:ilvl w:val="2"/>
          <w:numId w:val="138"/>
        </w:numPr>
      </w:pPr>
      <w:r>
        <w:t>O sistema destaca os erros e exibe: "Preencha todos os campos obrigatórios ()."*</w:t>
      </w:r>
    </w:p>
    <w:p w14:paraId="3A1EA714" w14:textId="77777777" w:rsidR="009940D1" w:rsidRDefault="009940D1" w:rsidP="009940D1">
      <w:pPr>
        <w:pStyle w:val="Ttulo3"/>
        <w:numPr>
          <w:ilvl w:val="0"/>
          <w:numId w:val="138"/>
        </w:numPr>
        <w:tabs>
          <w:tab w:val="num" w:pos="720"/>
        </w:tabs>
      </w:pPr>
      <w:bookmarkStart w:id="22" w:name="_jjgx8puxy7gp" w:colFirst="0" w:colLast="0"/>
      <w:bookmarkStart w:id="23" w:name="_Toc205468257"/>
      <w:bookmarkEnd w:id="22"/>
      <w:r>
        <w:t>FA-03: Email Já Cadastrado</w:t>
      </w:r>
      <w:bookmarkEnd w:id="23"/>
    </w:p>
    <w:p w14:paraId="44FC8035" w14:textId="77777777" w:rsidR="009940D1" w:rsidRDefault="009940D1" w:rsidP="009940D1">
      <w:pPr>
        <w:numPr>
          <w:ilvl w:val="1"/>
          <w:numId w:val="138"/>
        </w:numPr>
      </w:pPr>
      <w:r>
        <w:t xml:space="preserve">Ao adicionar/editar (passos 4.3/4.4), se o </w:t>
      </w:r>
      <w:proofErr w:type="spellStart"/>
      <w:r>
        <w:t>email</w:t>
      </w:r>
      <w:proofErr w:type="spellEnd"/>
      <w:r>
        <w:t xml:space="preserve"> já existir:</w:t>
      </w:r>
    </w:p>
    <w:p w14:paraId="25CF5835" w14:textId="77777777" w:rsidR="009940D1" w:rsidRDefault="009940D1" w:rsidP="009940D1">
      <w:pPr>
        <w:numPr>
          <w:ilvl w:val="2"/>
          <w:numId w:val="138"/>
        </w:numPr>
      </w:pPr>
      <w:r>
        <w:t xml:space="preserve">Exibir: "Este </w:t>
      </w:r>
      <w:proofErr w:type="spellStart"/>
      <w:r>
        <w:t>email</w:t>
      </w:r>
      <w:proofErr w:type="spellEnd"/>
      <w:r>
        <w:t xml:space="preserve"> já está registrado para outro usuário."</w:t>
      </w:r>
    </w:p>
    <w:p w14:paraId="1E77B2C3" w14:textId="77777777" w:rsidR="009940D1" w:rsidRDefault="009940D1" w:rsidP="009940D1">
      <w:pPr>
        <w:pStyle w:val="Ttulo3"/>
        <w:numPr>
          <w:ilvl w:val="0"/>
          <w:numId w:val="138"/>
        </w:numPr>
        <w:tabs>
          <w:tab w:val="num" w:pos="720"/>
        </w:tabs>
      </w:pPr>
      <w:bookmarkStart w:id="24" w:name="_jy206tdebe7" w:colFirst="0" w:colLast="0"/>
      <w:bookmarkStart w:id="25" w:name="_Toc205468258"/>
      <w:bookmarkEnd w:id="24"/>
      <w:r>
        <w:t>FA-04: Senhas Não Conferem</w:t>
      </w:r>
      <w:bookmarkEnd w:id="25"/>
    </w:p>
    <w:p w14:paraId="71119D95" w14:textId="77777777" w:rsidR="009940D1" w:rsidRDefault="009940D1" w:rsidP="009940D1">
      <w:pPr>
        <w:numPr>
          <w:ilvl w:val="1"/>
          <w:numId w:val="138"/>
        </w:numPr>
      </w:pPr>
      <w:r>
        <w:rPr>
          <w:rFonts w:ascii="Arial Unicode MS" w:eastAsia="Arial Unicode MS" w:hAnsi="Arial Unicode MS" w:cs="Arial Unicode MS"/>
        </w:rPr>
        <w:t>Se Senha ≠ Confirmar Senha no formulário:</w:t>
      </w:r>
    </w:p>
    <w:p w14:paraId="4BD7468D" w14:textId="77777777" w:rsidR="009940D1" w:rsidRDefault="009940D1" w:rsidP="009940D1">
      <w:pPr>
        <w:numPr>
          <w:ilvl w:val="2"/>
          <w:numId w:val="138"/>
        </w:numPr>
      </w:pPr>
      <w:r>
        <w:t>Exibir: "As senhas não coincidem."</w:t>
      </w:r>
    </w:p>
    <w:p w14:paraId="1CBA7EF1" w14:textId="77777777" w:rsidR="009940D1" w:rsidRDefault="009940D1" w:rsidP="009940D1">
      <w:pPr>
        <w:pStyle w:val="Ttulo3"/>
        <w:numPr>
          <w:ilvl w:val="0"/>
          <w:numId w:val="138"/>
        </w:numPr>
        <w:tabs>
          <w:tab w:val="num" w:pos="720"/>
        </w:tabs>
      </w:pPr>
      <w:bookmarkStart w:id="26" w:name="_f4jf4bmn1u0u" w:colFirst="0" w:colLast="0"/>
      <w:bookmarkStart w:id="27" w:name="_Toc205468259"/>
      <w:bookmarkEnd w:id="26"/>
      <w:r>
        <w:t>FA-05: Especialista com Consultas Futuras</w:t>
      </w:r>
      <w:bookmarkEnd w:id="27"/>
    </w:p>
    <w:p w14:paraId="39A4B6B9" w14:textId="77777777" w:rsidR="009940D1" w:rsidRDefault="009940D1" w:rsidP="009940D1">
      <w:pPr>
        <w:numPr>
          <w:ilvl w:val="1"/>
          <w:numId w:val="138"/>
        </w:numPr>
      </w:pPr>
      <w:r>
        <w:t>Ao tentar excluir (passo 4.5), se houver consultas agendadas:</w:t>
      </w:r>
    </w:p>
    <w:p w14:paraId="73BABE1C" w14:textId="7F02A282" w:rsidR="002D6EAB" w:rsidRDefault="009940D1" w:rsidP="009940D1">
      <w:pPr>
        <w:spacing w:before="480" w:after="480"/>
        <w:rPr>
          <w:rFonts w:ascii="Segoe UI" w:hAnsi="Segoe UI" w:cs="Segoe UI"/>
        </w:rPr>
      </w:pPr>
      <w:r>
        <w:t>Exibir: "Não é possível excluir. Existem consultas futuras vinculadas."</w:t>
      </w:r>
      <w:r w:rsidR="006A571F">
        <w:rPr>
          <w:noProof/>
        </w:rPr>
        <w:pict w14:anchorId="08123914">
          <v:rect id="_x0000_i1026" alt="" style="width:425.2pt;height:.05pt;mso-width-percent:0;mso-height-percent:0;mso-width-percent:0;mso-height-percent:0" o:hralign="center" o:hrstd="t" o:hrnoshade="t" o:hr="t" fillcolor="#404040" stroked="f"/>
        </w:pict>
      </w:r>
    </w:p>
    <w:p w14:paraId="5E1C1BFA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28" w:name="_Toc205468260"/>
      <w:r>
        <w:rPr>
          <w:rStyle w:val="Forte"/>
          <w:rFonts w:ascii="Segoe UI" w:hAnsi="Segoe UI" w:cs="Segoe UI"/>
          <w:b w:val="0"/>
          <w:bCs w:val="0"/>
          <w:color w:val="404040"/>
        </w:rPr>
        <w:lastRenderedPageBreak/>
        <w:t>6. Pós-condições:</w:t>
      </w:r>
      <w:bookmarkEnd w:id="28"/>
    </w:p>
    <w:p w14:paraId="0DEB3CFC" w14:textId="77777777" w:rsidR="009940D1" w:rsidRDefault="009940D1" w:rsidP="009940D1">
      <w:pPr>
        <w:numPr>
          <w:ilvl w:val="0"/>
          <w:numId w:val="139"/>
        </w:numPr>
      </w:pPr>
      <w:r>
        <w:t>Especialistas novos/editados são vinculados à clínica e ganham acesso à plataforma.</w:t>
      </w:r>
    </w:p>
    <w:p w14:paraId="148F3563" w14:textId="77777777" w:rsidR="009940D1" w:rsidRDefault="009940D1" w:rsidP="009940D1">
      <w:pPr>
        <w:numPr>
          <w:ilvl w:val="0"/>
          <w:numId w:val="139"/>
        </w:numPr>
      </w:pPr>
      <w:r>
        <w:t>Exclusões desativam o login do especialista.</w:t>
      </w:r>
    </w:p>
    <w:p w14:paraId="3BEE1C39" w14:textId="77777777" w:rsidR="002D6EAB" w:rsidRDefault="006A571F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171CA525">
          <v:rect id="_x0000_i1025" alt="" style="width:425.2pt;height:.05pt;mso-width-percent:0;mso-height-percent:0;mso-width-percent:0;mso-height-percent:0" o:hralign="center" o:hrstd="t" o:hrnoshade="t" o:hr="t" fillcolor="#404040" stroked="f"/>
        </w:pict>
      </w:r>
    </w:p>
    <w:p w14:paraId="38BD9857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29" w:name="_Toc205468261"/>
      <w:r>
        <w:rPr>
          <w:rStyle w:val="Forte"/>
          <w:rFonts w:ascii="Segoe UI" w:hAnsi="Segoe UI" w:cs="Segoe UI"/>
          <w:b w:val="0"/>
          <w:bCs w:val="0"/>
          <w:color w:val="404040"/>
        </w:rPr>
        <w:t>7. Regras de Negócio:</w:t>
      </w:r>
      <w:bookmarkEnd w:id="29"/>
    </w:p>
    <w:p w14:paraId="4F98EF1F" w14:textId="77777777" w:rsidR="009940D1" w:rsidRDefault="009940D1" w:rsidP="009940D1">
      <w:pPr>
        <w:numPr>
          <w:ilvl w:val="0"/>
          <w:numId w:val="140"/>
        </w:numPr>
      </w:pPr>
      <w:r>
        <w:t>RN-001: Validação de Campos Obrigatórios</w:t>
      </w:r>
    </w:p>
    <w:p w14:paraId="391A57B9" w14:textId="77777777" w:rsidR="009940D1" w:rsidRDefault="009940D1" w:rsidP="009940D1">
      <w:pPr>
        <w:numPr>
          <w:ilvl w:val="1"/>
          <w:numId w:val="140"/>
        </w:numPr>
      </w:pPr>
      <w:r>
        <w:t>Todos os campos do formulário são obrigatórios (incluindo foto).</w:t>
      </w:r>
    </w:p>
    <w:p w14:paraId="42A4176B" w14:textId="77777777" w:rsidR="009940D1" w:rsidRDefault="009940D1" w:rsidP="009940D1">
      <w:pPr>
        <w:numPr>
          <w:ilvl w:val="1"/>
          <w:numId w:val="140"/>
        </w:numPr>
      </w:pPr>
      <w:r>
        <w:t>Telefone/Celular: devem seguir padrão (XX) XXXXX-XXXX.</w:t>
      </w:r>
    </w:p>
    <w:p w14:paraId="2C233B17" w14:textId="77777777" w:rsidR="009940D1" w:rsidRDefault="009940D1" w:rsidP="009940D1">
      <w:pPr>
        <w:numPr>
          <w:ilvl w:val="1"/>
          <w:numId w:val="140"/>
        </w:numPr>
      </w:pPr>
      <w:r>
        <w:t>Email: deve ser válido e único no sistema.</w:t>
      </w:r>
    </w:p>
    <w:p w14:paraId="5E9EA550" w14:textId="77777777" w:rsidR="009940D1" w:rsidRDefault="009940D1" w:rsidP="009940D1">
      <w:pPr>
        <w:numPr>
          <w:ilvl w:val="0"/>
          <w:numId w:val="140"/>
        </w:numPr>
      </w:pPr>
      <w:r>
        <w:t>RN-002: Restrição para Exclusão</w:t>
      </w:r>
    </w:p>
    <w:p w14:paraId="0738E49A" w14:textId="77777777" w:rsidR="009940D1" w:rsidRDefault="009940D1" w:rsidP="009940D1">
      <w:pPr>
        <w:numPr>
          <w:ilvl w:val="1"/>
          <w:numId w:val="140"/>
        </w:numPr>
      </w:pPr>
      <w:r>
        <w:t>Especialistas com consultas futuras agendadas não podem ser excluídos.</w:t>
      </w:r>
    </w:p>
    <w:p w14:paraId="2CA6A90F" w14:textId="77777777" w:rsidR="009940D1" w:rsidRDefault="009940D1" w:rsidP="009940D1">
      <w:pPr>
        <w:numPr>
          <w:ilvl w:val="1"/>
          <w:numId w:val="140"/>
        </w:numPr>
      </w:pPr>
      <w:r>
        <w:t>O botão "Excluir" é desabilitado se houver agendamentos pendentes.</w:t>
      </w:r>
    </w:p>
    <w:p w14:paraId="10B0785F" w14:textId="77777777" w:rsidR="009940D1" w:rsidRDefault="009940D1" w:rsidP="009940D1">
      <w:pPr>
        <w:numPr>
          <w:ilvl w:val="0"/>
          <w:numId w:val="140"/>
        </w:numPr>
      </w:pPr>
      <w:r>
        <w:t>RN-003: Segurança de Senhas</w:t>
      </w:r>
    </w:p>
    <w:p w14:paraId="5D0698C5" w14:textId="77777777" w:rsidR="009940D1" w:rsidRDefault="009940D1" w:rsidP="009940D1">
      <w:pPr>
        <w:numPr>
          <w:ilvl w:val="1"/>
          <w:numId w:val="140"/>
        </w:numPr>
      </w:pPr>
      <w:r>
        <w:t>Senha: mínimo 8 caracteres, com letras maiúsculas, minúsculas e números.</w:t>
      </w:r>
    </w:p>
    <w:p w14:paraId="611FA99C" w14:textId="77777777" w:rsidR="009940D1" w:rsidRDefault="009940D1" w:rsidP="009940D1">
      <w:pPr>
        <w:numPr>
          <w:ilvl w:val="1"/>
          <w:numId w:val="140"/>
        </w:numPr>
      </w:pPr>
      <w:r>
        <w:t xml:space="preserve">Senhas são armazenadas como </w:t>
      </w:r>
      <w:proofErr w:type="spellStart"/>
      <w:r>
        <w:t>hash</w:t>
      </w:r>
      <w:proofErr w:type="spellEnd"/>
      <w:r>
        <w:t xml:space="preserve"> no banco.</w:t>
      </w:r>
    </w:p>
    <w:p w14:paraId="16BAC308" w14:textId="77777777" w:rsidR="009940D1" w:rsidRDefault="009940D1" w:rsidP="009940D1">
      <w:pPr>
        <w:numPr>
          <w:ilvl w:val="0"/>
          <w:numId w:val="140"/>
        </w:numPr>
      </w:pPr>
      <w:r>
        <w:t>RN-004: Validação de Dados Bancários</w:t>
      </w:r>
    </w:p>
    <w:p w14:paraId="15D8B8F7" w14:textId="77777777" w:rsidR="009940D1" w:rsidRDefault="009940D1" w:rsidP="009940D1">
      <w:pPr>
        <w:numPr>
          <w:ilvl w:val="1"/>
          <w:numId w:val="140"/>
        </w:numPr>
      </w:pPr>
      <w:r>
        <w:t>Conta Bancária e Agência: apenas números.</w:t>
      </w:r>
    </w:p>
    <w:p w14:paraId="363C91E8" w14:textId="77777777" w:rsidR="009940D1" w:rsidRDefault="009940D1" w:rsidP="009940D1">
      <w:pPr>
        <w:numPr>
          <w:ilvl w:val="1"/>
          <w:numId w:val="140"/>
        </w:numPr>
      </w:pPr>
      <w:r>
        <w:t xml:space="preserve">Chave PIX: deve ser válida (CPF, </w:t>
      </w:r>
      <w:proofErr w:type="spellStart"/>
      <w:r>
        <w:t>email</w:t>
      </w:r>
      <w:proofErr w:type="spellEnd"/>
      <w:r>
        <w:t>, telefone ou chave aleatória).</w:t>
      </w:r>
    </w:p>
    <w:p w14:paraId="4CB63145" w14:textId="77777777" w:rsidR="009940D1" w:rsidRDefault="009940D1" w:rsidP="009940D1">
      <w:pPr>
        <w:numPr>
          <w:ilvl w:val="0"/>
          <w:numId w:val="140"/>
        </w:numPr>
      </w:pPr>
      <w:r>
        <w:t>RN-005: Formato de Foto</w:t>
      </w:r>
    </w:p>
    <w:p w14:paraId="048D028E" w14:textId="77777777" w:rsidR="009940D1" w:rsidRDefault="009940D1" w:rsidP="009940D1">
      <w:pPr>
        <w:numPr>
          <w:ilvl w:val="1"/>
          <w:numId w:val="140"/>
        </w:numPr>
      </w:pPr>
      <w:r>
        <w:t>Avatar: aceita apenas JPG/PNG (máx. 5MB), dimensões 200x200px.</w:t>
      </w:r>
    </w:p>
    <w:p w14:paraId="30A7B6F0" w14:textId="77777777" w:rsidR="009940D1" w:rsidRDefault="009940D1" w:rsidP="009940D1">
      <w:pPr>
        <w:numPr>
          <w:ilvl w:val="0"/>
          <w:numId w:val="140"/>
        </w:numPr>
      </w:pPr>
      <w:r>
        <w:t>RN-006: Limite de Especialistas</w:t>
      </w:r>
    </w:p>
    <w:p w14:paraId="2D21D541" w14:textId="77777777" w:rsidR="009940D1" w:rsidRDefault="009940D1" w:rsidP="009940D1">
      <w:pPr>
        <w:numPr>
          <w:ilvl w:val="1"/>
          <w:numId w:val="140"/>
        </w:numPr>
      </w:pPr>
      <w:r>
        <w:t>Clínicas podem ter até 20 especialistas ativos (planos básicos).</w:t>
      </w:r>
    </w:p>
    <w:p w14:paraId="05FEDDB5" w14:textId="77777777" w:rsidR="009940D1" w:rsidRDefault="009940D1" w:rsidP="009940D1">
      <w:pPr>
        <w:numPr>
          <w:ilvl w:val="0"/>
          <w:numId w:val="140"/>
        </w:numPr>
      </w:pPr>
      <w:r>
        <w:t>RN-007: Notificação ao Especialista</w:t>
      </w:r>
    </w:p>
    <w:p w14:paraId="5DA98F6A" w14:textId="38599AD5" w:rsidR="00470FB3" w:rsidRDefault="009940D1" w:rsidP="00C349C1">
      <w:pPr>
        <w:numPr>
          <w:ilvl w:val="1"/>
          <w:numId w:val="140"/>
        </w:numPr>
      </w:pPr>
      <w:r>
        <w:t>Novos cadastros/desvinculações disparam e-mail de confirmação</w:t>
      </w:r>
    </w:p>
    <w:p w14:paraId="5FAF006E" w14:textId="77777777" w:rsidR="007F2AE5" w:rsidRDefault="007F2AE5">
      <w:r>
        <w:lastRenderedPageBreak/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1D057033" w14:textId="77777777" w:rsidTr="007F2AE5">
        <w:tc>
          <w:tcPr>
            <w:tcW w:w="2865" w:type="dxa"/>
          </w:tcPr>
          <w:p w14:paraId="57B055A6" w14:textId="2DD2EA00" w:rsidR="007F2AE5" w:rsidRDefault="007F2AE5">
            <w:r>
              <w:t xml:space="preserve">Autor: </w:t>
            </w:r>
            <w:r w:rsidR="009940D1">
              <w:t>Luana Moreira Dias</w:t>
            </w:r>
          </w:p>
        </w:tc>
        <w:tc>
          <w:tcPr>
            <w:tcW w:w="2568" w:type="dxa"/>
          </w:tcPr>
          <w:p w14:paraId="22D2AB68" w14:textId="77777777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0706700E" w14:textId="557B1C76" w:rsidR="007F2AE5" w:rsidRDefault="009940D1" w:rsidP="00035F12">
            <w:pPr>
              <w:jc w:val="center"/>
            </w:pPr>
            <w:r>
              <w:t>07</w:t>
            </w:r>
            <w:r w:rsidR="007F2AE5">
              <w:t>/0</w:t>
            </w:r>
            <w:r>
              <w:t>8</w:t>
            </w:r>
            <w:r w:rsidR="007F2AE5">
              <w:t>/2025</w:t>
            </w:r>
          </w:p>
        </w:tc>
      </w:tr>
    </w:tbl>
    <w:p w14:paraId="74AE2752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C8A4E" w14:textId="77777777" w:rsidR="006A571F" w:rsidRDefault="006A571F" w:rsidP="003370F5">
      <w:pPr>
        <w:spacing w:after="0" w:line="240" w:lineRule="auto"/>
      </w:pPr>
      <w:r>
        <w:separator/>
      </w:r>
    </w:p>
  </w:endnote>
  <w:endnote w:type="continuationSeparator" w:id="0">
    <w:p w14:paraId="0D9D06E8" w14:textId="77777777" w:rsidR="006A571F" w:rsidRDefault="006A571F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9F768" w14:textId="47DD0552" w:rsidR="003370F5" w:rsidRDefault="003370F5">
    <w:pPr>
      <w:pStyle w:val="Rodap"/>
    </w:pPr>
    <w:r>
      <w:t xml:space="preserve">Sobral – </w:t>
    </w:r>
    <w:r w:rsidR="00EA5283">
      <w:t>agosto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F8285" w14:textId="77777777" w:rsidR="006A571F" w:rsidRDefault="006A571F" w:rsidP="003370F5">
      <w:pPr>
        <w:spacing w:after="0" w:line="240" w:lineRule="auto"/>
      </w:pPr>
      <w:r>
        <w:separator/>
      </w:r>
    </w:p>
  </w:footnote>
  <w:footnote w:type="continuationSeparator" w:id="0">
    <w:p w14:paraId="07566F23" w14:textId="77777777" w:rsidR="006A571F" w:rsidRDefault="006A571F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6C207" w14:textId="276A6D1D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4820F1C" wp14:editId="0C8A6431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3D2D93">
      <w:t xml:space="preserve">LISTAR </w:t>
    </w:r>
    <w:r w:rsidR="00EA5283">
      <w:t>DE ESPECIALISTAS</w:t>
    </w:r>
    <w:r w:rsidR="003672AC">
      <w:t xml:space="preserve"> </w:t>
    </w:r>
    <w: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42E2B"/>
    <w:multiLevelType w:val="multilevel"/>
    <w:tmpl w:val="E4EA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16007"/>
    <w:multiLevelType w:val="multilevel"/>
    <w:tmpl w:val="735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F4563"/>
    <w:multiLevelType w:val="multilevel"/>
    <w:tmpl w:val="5A8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D63EF"/>
    <w:multiLevelType w:val="multilevel"/>
    <w:tmpl w:val="09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C1086"/>
    <w:multiLevelType w:val="multilevel"/>
    <w:tmpl w:val="3912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7F3E65"/>
    <w:multiLevelType w:val="multilevel"/>
    <w:tmpl w:val="D9D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07152C"/>
    <w:multiLevelType w:val="multilevel"/>
    <w:tmpl w:val="F53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801B47"/>
    <w:multiLevelType w:val="multilevel"/>
    <w:tmpl w:val="42B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B9555A"/>
    <w:multiLevelType w:val="multilevel"/>
    <w:tmpl w:val="4E10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34273E"/>
    <w:multiLevelType w:val="multilevel"/>
    <w:tmpl w:val="624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92385E"/>
    <w:multiLevelType w:val="multilevel"/>
    <w:tmpl w:val="376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7521CA"/>
    <w:multiLevelType w:val="multilevel"/>
    <w:tmpl w:val="FDC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C5A7060"/>
    <w:multiLevelType w:val="multilevel"/>
    <w:tmpl w:val="DF1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726F00"/>
    <w:multiLevelType w:val="multilevel"/>
    <w:tmpl w:val="2C5065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A00ADF"/>
    <w:multiLevelType w:val="multilevel"/>
    <w:tmpl w:val="9DF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E364D7"/>
    <w:multiLevelType w:val="multilevel"/>
    <w:tmpl w:val="D09467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9D749A"/>
    <w:multiLevelType w:val="multilevel"/>
    <w:tmpl w:val="31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7A0959"/>
    <w:multiLevelType w:val="multilevel"/>
    <w:tmpl w:val="8A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A75906"/>
    <w:multiLevelType w:val="multilevel"/>
    <w:tmpl w:val="F23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2C5BFE"/>
    <w:multiLevelType w:val="multilevel"/>
    <w:tmpl w:val="D7EE4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2C6271A0"/>
    <w:multiLevelType w:val="multilevel"/>
    <w:tmpl w:val="B2C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350E73"/>
    <w:multiLevelType w:val="multilevel"/>
    <w:tmpl w:val="F1E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D41612"/>
    <w:multiLevelType w:val="multilevel"/>
    <w:tmpl w:val="D1A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AD5A0F"/>
    <w:multiLevelType w:val="multilevel"/>
    <w:tmpl w:val="7278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4B7222"/>
    <w:multiLevelType w:val="multilevel"/>
    <w:tmpl w:val="8F2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A64C57"/>
    <w:multiLevelType w:val="multilevel"/>
    <w:tmpl w:val="EC9E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9DB5227"/>
    <w:multiLevelType w:val="multilevel"/>
    <w:tmpl w:val="E2A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0E6FAD"/>
    <w:multiLevelType w:val="multilevel"/>
    <w:tmpl w:val="1F0A1F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B24D8E"/>
    <w:multiLevelType w:val="multilevel"/>
    <w:tmpl w:val="E5D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7F7E1B"/>
    <w:multiLevelType w:val="multilevel"/>
    <w:tmpl w:val="456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D32E6C"/>
    <w:multiLevelType w:val="multilevel"/>
    <w:tmpl w:val="20D2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2C4D88"/>
    <w:multiLevelType w:val="multilevel"/>
    <w:tmpl w:val="3BF6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28933B1"/>
    <w:multiLevelType w:val="multilevel"/>
    <w:tmpl w:val="AA2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695DE9"/>
    <w:multiLevelType w:val="multilevel"/>
    <w:tmpl w:val="0E5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E021A6"/>
    <w:multiLevelType w:val="multilevel"/>
    <w:tmpl w:val="099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81350B4"/>
    <w:multiLevelType w:val="multilevel"/>
    <w:tmpl w:val="BEB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714423"/>
    <w:multiLevelType w:val="multilevel"/>
    <w:tmpl w:val="7EF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2C23A8"/>
    <w:multiLevelType w:val="multilevel"/>
    <w:tmpl w:val="2FF4F0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4F9E35A2"/>
    <w:multiLevelType w:val="multilevel"/>
    <w:tmpl w:val="83D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551F7E"/>
    <w:multiLevelType w:val="multilevel"/>
    <w:tmpl w:val="962C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107377A"/>
    <w:multiLevelType w:val="multilevel"/>
    <w:tmpl w:val="F3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17B1159"/>
    <w:multiLevelType w:val="multilevel"/>
    <w:tmpl w:val="4DF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5DC1E33"/>
    <w:multiLevelType w:val="multilevel"/>
    <w:tmpl w:val="93B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6F66746"/>
    <w:multiLevelType w:val="multilevel"/>
    <w:tmpl w:val="909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75F100B"/>
    <w:multiLevelType w:val="multilevel"/>
    <w:tmpl w:val="751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C712A5"/>
    <w:multiLevelType w:val="multilevel"/>
    <w:tmpl w:val="D7B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D9A2F82"/>
    <w:multiLevelType w:val="multilevel"/>
    <w:tmpl w:val="AC7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0027615"/>
    <w:multiLevelType w:val="multilevel"/>
    <w:tmpl w:val="AA5C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0D17031"/>
    <w:multiLevelType w:val="multilevel"/>
    <w:tmpl w:val="B4A4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3B4EC5"/>
    <w:multiLevelType w:val="multilevel"/>
    <w:tmpl w:val="520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1953809"/>
    <w:multiLevelType w:val="multilevel"/>
    <w:tmpl w:val="C9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B274C9"/>
    <w:multiLevelType w:val="multilevel"/>
    <w:tmpl w:val="45F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4720A9F"/>
    <w:multiLevelType w:val="multilevel"/>
    <w:tmpl w:val="3E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F4C5AC6"/>
    <w:multiLevelType w:val="multilevel"/>
    <w:tmpl w:val="6A08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FDA15A7"/>
    <w:multiLevelType w:val="multilevel"/>
    <w:tmpl w:val="DBC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94"/>
  </w:num>
  <w:num w:numId="2" w16cid:durableId="2139370942">
    <w:abstractNumId w:val="89"/>
  </w:num>
  <w:num w:numId="3" w16cid:durableId="1914462351">
    <w:abstractNumId w:val="137"/>
  </w:num>
  <w:num w:numId="4" w16cid:durableId="1275942050">
    <w:abstractNumId w:val="49"/>
  </w:num>
  <w:num w:numId="5" w16cid:durableId="248346820">
    <w:abstractNumId w:val="19"/>
  </w:num>
  <w:num w:numId="6" w16cid:durableId="1122966246">
    <w:abstractNumId w:val="92"/>
  </w:num>
  <w:num w:numId="7" w16cid:durableId="1221408314">
    <w:abstractNumId w:val="21"/>
  </w:num>
  <w:num w:numId="8" w16cid:durableId="1156144701">
    <w:abstractNumId w:val="0"/>
  </w:num>
  <w:num w:numId="9" w16cid:durableId="57821497">
    <w:abstractNumId w:val="1"/>
  </w:num>
  <w:num w:numId="10" w16cid:durableId="1854956055">
    <w:abstractNumId w:val="103"/>
  </w:num>
  <w:num w:numId="11" w16cid:durableId="787821814">
    <w:abstractNumId w:val="121"/>
  </w:num>
  <w:num w:numId="12" w16cid:durableId="2083990212">
    <w:abstractNumId w:val="6"/>
  </w:num>
  <w:num w:numId="13" w16cid:durableId="1621060670">
    <w:abstractNumId w:val="106"/>
  </w:num>
  <w:num w:numId="14" w16cid:durableId="1998607255">
    <w:abstractNumId w:val="85"/>
  </w:num>
  <w:num w:numId="15" w16cid:durableId="444614049">
    <w:abstractNumId w:val="26"/>
  </w:num>
  <w:num w:numId="16" w16cid:durableId="2084983850">
    <w:abstractNumId w:val="136"/>
  </w:num>
  <w:num w:numId="17" w16cid:durableId="1147937307">
    <w:abstractNumId w:val="24"/>
  </w:num>
  <w:num w:numId="18" w16cid:durableId="1559705791">
    <w:abstractNumId w:val="42"/>
  </w:num>
  <w:num w:numId="19" w16cid:durableId="887228126">
    <w:abstractNumId w:val="62"/>
  </w:num>
  <w:num w:numId="20" w16cid:durableId="1082683975">
    <w:abstractNumId w:val="64"/>
  </w:num>
  <w:num w:numId="21" w16cid:durableId="1880586729">
    <w:abstractNumId w:val="119"/>
  </w:num>
  <w:num w:numId="22" w16cid:durableId="1042485735">
    <w:abstractNumId w:val="108"/>
  </w:num>
  <w:num w:numId="23" w16cid:durableId="1639145655">
    <w:abstractNumId w:val="134"/>
  </w:num>
  <w:num w:numId="24" w16cid:durableId="687633536">
    <w:abstractNumId w:val="52"/>
  </w:num>
  <w:num w:numId="25" w16cid:durableId="1652978374">
    <w:abstractNumId w:val="35"/>
  </w:num>
  <w:num w:numId="26" w16cid:durableId="326173566">
    <w:abstractNumId w:val="115"/>
  </w:num>
  <w:num w:numId="27" w16cid:durableId="1331174392">
    <w:abstractNumId w:val="59"/>
  </w:num>
  <w:num w:numId="28" w16cid:durableId="736785703">
    <w:abstractNumId w:val="32"/>
  </w:num>
  <w:num w:numId="29" w16cid:durableId="1636377276">
    <w:abstractNumId w:val="31"/>
  </w:num>
  <w:num w:numId="30" w16cid:durableId="478965834">
    <w:abstractNumId w:val="93"/>
  </w:num>
  <w:num w:numId="31" w16cid:durableId="769398609">
    <w:abstractNumId w:val="43"/>
  </w:num>
  <w:num w:numId="32" w16cid:durableId="1860773765">
    <w:abstractNumId w:val="34"/>
  </w:num>
  <w:num w:numId="33" w16cid:durableId="525408398">
    <w:abstractNumId w:val="74"/>
  </w:num>
  <w:num w:numId="34" w16cid:durableId="1719936512">
    <w:abstractNumId w:val="72"/>
  </w:num>
  <w:num w:numId="35" w16cid:durableId="1138183058">
    <w:abstractNumId w:val="12"/>
  </w:num>
  <w:num w:numId="36" w16cid:durableId="905993429">
    <w:abstractNumId w:val="113"/>
  </w:num>
  <w:num w:numId="37" w16cid:durableId="742413987">
    <w:abstractNumId w:val="41"/>
  </w:num>
  <w:num w:numId="38" w16cid:durableId="1309481265">
    <w:abstractNumId w:val="127"/>
  </w:num>
  <w:num w:numId="39" w16cid:durableId="432937182">
    <w:abstractNumId w:val="14"/>
  </w:num>
  <w:num w:numId="40" w16cid:durableId="1468745388">
    <w:abstractNumId w:val="70"/>
  </w:num>
  <w:num w:numId="41" w16cid:durableId="1548681879">
    <w:abstractNumId w:val="135"/>
  </w:num>
  <w:num w:numId="42" w16cid:durableId="1653212376">
    <w:abstractNumId w:val="90"/>
  </w:num>
  <w:num w:numId="43" w16cid:durableId="1562444049">
    <w:abstractNumId w:val="17"/>
  </w:num>
  <w:num w:numId="44" w16cid:durableId="189343391">
    <w:abstractNumId w:val="30"/>
  </w:num>
  <w:num w:numId="45" w16cid:durableId="466361826">
    <w:abstractNumId w:val="118"/>
  </w:num>
  <w:num w:numId="46" w16cid:durableId="2039313387">
    <w:abstractNumId w:val="27"/>
  </w:num>
  <w:num w:numId="47" w16cid:durableId="2104954814">
    <w:abstractNumId w:val="111"/>
  </w:num>
  <w:num w:numId="48" w16cid:durableId="1408919497">
    <w:abstractNumId w:val="54"/>
  </w:num>
  <w:num w:numId="49" w16cid:durableId="1929657202">
    <w:abstractNumId w:val="95"/>
  </w:num>
  <w:num w:numId="50" w16cid:durableId="1295409307">
    <w:abstractNumId w:val="66"/>
  </w:num>
  <w:num w:numId="51" w16cid:durableId="900363819">
    <w:abstractNumId w:val="48"/>
  </w:num>
  <w:num w:numId="52" w16cid:durableId="1166091911">
    <w:abstractNumId w:val="10"/>
  </w:num>
  <w:num w:numId="53" w16cid:durableId="81609973">
    <w:abstractNumId w:val="84"/>
  </w:num>
  <w:num w:numId="54" w16cid:durableId="461194171">
    <w:abstractNumId w:val="39"/>
  </w:num>
  <w:num w:numId="55" w16cid:durableId="841814879">
    <w:abstractNumId w:val="44"/>
  </w:num>
  <w:num w:numId="56" w16cid:durableId="1618220161">
    <w:abstractNumId w:val="123"/>
  </w:num>
  <w:num w:numId="57" w16cid:durableId="1510947254">
    <w:abstractNumId w:val="91"/>
  </w:num>
  <w:num w:numId="58" w16cid:durableId="416100704">
    <w:abstractNumId w:val="60"/>
  </w:num>
  <w:num w:numId="59" w16cid:durableId="1517965679">
    <w:abstractNumId w:val="110"/>
  </w:num>
  <w:num w:numId="60" w16cid:durableId="1209150639">
    <w:abstractNumId w:val="122"/>
  </w:num>
  <w:num w:numId="61" w16cid:durableId="2016683365">
    <w:abstractNumId w:val="124"/>
  </w:num>
  <w:num w:numId="62" w16cid:durableId="1153722290">
    <w:abstractNumId w:val="104"/>
  </w:num>
  <w:num w:numId="63" w16cid:durableId="1302150048">
    <w:abstractNumId w:val="133"/>
  </w:num>
  <w:num w:numId="64" w16cid:durableId="1496187817">
    <w:abstractNumId w:val="98"/>
  </w:num>
  <w:num w:numId="65" w16cid:durableId="660548535">
    <w:abstractNumId w:val="51"/>
  </w:num>
  <w:num w:numId="66" w16cid:durableId="788012072">
    <w:abstractNumId w:val="77"/>
  </w:num>
  <w:num w:numId="67" w16cid:durableId="1184512483">
    <w:abstractNumId w:val="102"/>
  </w:num>
  <w:num w:numId="68" w16cid:durableId="751050927">
    <w:abstractNumId w:val="128"/>
  </w:num>
  <w:num w:numId="69" w16cid:durableId="1846436085">
    <w:abstractNumId w:val="33"/>
  </w:num>
  <w:num w:numId="70" w16cid:durableId="1979416287">
    <w:abstractNumId w:val="126"/>
  </w:num>
  <w:num w:numId="71" w16cid:durableId="653339855">
    <w:abstractNumId w:val="11"/>
  </w:num>
  <w:num w:numId="72" w16cid:durableId="376319626">
    <w:abstractNumId w:val="81"/>
  </w:num>
  <w:num w:numId="73" w16cid:durableId="149757390">
    <w:abstractNumId w:val="40"/>
  </w:num>
  <w:num w:numId="74" w16cid:durableId="1181704723">
    <w:abstractNumId w:val="50"/>
  </w:num>
  <w:num w:numId="75" w16cid:durableId="2138064849">
    <w:abstractNumId w:val="83"/>
  </w:num>
  <w:num w:numId="76" w16cid:durableId="357194138">
    <w:abstractNumId w:val="2"/>
  </w:num>
  <w:num w:numId="77" w16cid:durableId="1057390557">
    <w:abstractNumId w:val="45"/>
  </w:num>
  <w:num w:numId="78" w16cid:durableId="575096229">
    <w:abstractNumId w:val="20"/>
  </w:num>
  <w:num w:numId="79" w16cid:durableId="1925869180">
    <w:abstractNumId w:val="71"/>
  </w:num>
  <w:num w:numId="80" w16cid:durableId="1838881460">
    <w:abstractNumId w:val="86"/>
  </w:num>
  <w:num w:numId="81" w16cid:durableId="181748791">
    <w:abstractNumId w:val="37"/>
  </w:num>
  <w:num w:numId="82" w16cid:durableId="1906456118">
    <w:abstractNumId w:val="65"/>
  </w:num>
  <w:num w:numId="83" w16cid:durableId="262302130">
    <w:abstractNumId w:val="120"/>
  </w:num>
  <w:num w:numId="84" w16cid:durableId="1430849138">
    <w:abstractNumId w:val="16"/>
  </w:num>
  <w:num w:numId="85" w16cid:durableId="1862544107">
    <w:abstractNumId w:val="129"/>
  </w:num>
  <w:num w:numId="86" w16cid:durableId="2116511594">
    <w:abstractNumId w:val="58"/>
  </w:num>
  <w:num w:numId="87" w16cid:durableId="2072384659">
    <w:abstractNumId w:val="46"/>
  </w:num>
  <w:num w:numId="88" w16cid:durableId="37320459">
    <w:abstractNumId w:val="5"/>
  </w:num>
  <w:num w:numId="89" w16cid:durableId="641614003">
    <w:abstractNumId w:val="80"/>
  </w:num>
  <w:num w:numId="90" w16cid:durableId="1811439186">
    <w:abstractNumId w:val="82"/>
  </w:num>
  <w:num w:numId="91" w16cid:durableId="1087381279">
    <w:abstractNumId w:val="47"/>
  </w:num>
  <w:num w:numId="92" w16cid:durableId="1195466039">
    <w:abstractNumId w:val="56"/>
  </w:num>
  <w:num w:numId="93" w16cid:durableId="797601719">
    <w:abstractNumId w:val="100"/>
  </w:num>
  <w:num w:numId="94" w16cid:durableId="2068724371">
    <w:abstractNumId w:val="7"/>
  </w:num>
  <w:num w:numId="95" w16cid:durableId="938561095">
    <w:abstractNumId w:val="112"/>
  </w:num>
  <w:num w:numId="96" w16cid:durableId="2140688707">
    <w:abstractNumId w:val="75"/>
  </w:num>
  <w:num w:numId="97" w16cid:durableId="25256977">
    <w:abstractNumId w:val="132"/>
  </w:num>
  <w:num w:numId="98" w16cid:durableId="1082339350">
    <w:abstractNumId w:val="63"/>
  </w:num>
  <w:num w:numId="99" w16cid:durableId="255141704">
    <w:abstractNumId w:val="130"/>
  </w:num>
  <w:num w:numId="100" w16cid:durableId="970095904">
    <w:abstractNumId w:val="73"/>
  </w:num>
  <w:num w:numId="101" w16cid:durableId="2082754738">
    <w:abstractNumId w:val="125"/>
  </w:num>
  <w:num w:numId="102" w16cid:durableId="347216742">
    <w:abstractNumId w:val="78"/>
  </w:num>
  <w:num w:numId="103" w16cid:durableId="1464346861">
    <w:abstractNumId w:val="76"/>
  </w:num>
  <w:num w:numId="104" w16cid:durableId="420756931">
    <w:abstractNumId w:val="97"/>
  </w:num>
  <w:num w:numId="105" w16cid:durableId="120266814">
    <w:abstractNumId w:val="13"/>
  </w:num>
  <w:num w:numId="106" w16cid:durableId="341010339">
    <w:abstractNumId w:val="36"/>
  </w:num>
  <w:num w:numId="107" w16cid:durableId="77295676">
    <w:abstractNumId w:val="28"/>
  </w:num>
  <w:num w:numId="108" w16cid:durableId="1879665396">
    <w:abstractNumId w:val="139"/>
  </w:num>
  <w:num w:numId="109" w16cid:durableId="430443048">
    <w:abstractNumId w:val="9"/>
  </w:num>
  <w:num w:numId="110" w16cid:durableId="1939018150">
    <w:abstractNumId w:val="114"/>
  </w:num>
  <w:num w:numId="111" w16cid:durableId="1518930974">
    <w:abstractNumId w:val="88"/>
  </w:num>
  <w:num w:numId="112" w16cid:durableId="1649749363">
    <w:abstractNumId w:val="8"/>
  </w:num>
  <w:num w:numId="113" w16cid:durableId="1231387711">
    <w:abstractNumId w:val="117"/>
  </w:num>
  <w:num w:numId="114" w16cid:durableId="1778477886">
    <w:abstractNumId w:val="99"/>
  </w:num>
  <w:num w:numId="115" w16cid:durableId="917131921">
    <w:abstractNumId w:val="3"/>
  </w:num>
  <w:num w:numId="116" w16cid:durableId="1884899198">
    <w:abstractNumId w:val="67"/>
  </w:num>
  <w:num w:numId="117" w16cid:durableId="1504783917">
    <w:abstractNumId w:val="131"/>
  </w:num>
  <w:num w:numId="118" w16cid:durableId="335160208">
    <w:abstractNumId w:val="57"/>
  </w:num>
  <w:num w:numId="119" w16cid:durableId="283314802">
    <w:abstractNumId w:val="23"/>
  </w:num>
  <w:num w:numId="120" w16cid:durableId="1705128771">
    <w:abstractNumId w:val="107"/>
  </w:num>
  <w:num w:numId="121" w16cid:durableId="1640643392">
    <w:abstractNumId w:val="79"/>
  </w:num>
  <w:num w:numId="122" w16cid:durableId="1302462585">
    <w:abstractNumId w:val="105"/>
  </w:num>
  <w:num w:numId="123" w16cid:durableId="1810710815">
    <w:abstractNumId w:val="101"/>
  </w:num>
  <w:num w:numId="124" w16cid:durableId="993605605">
    <w:abstractNumId w:val="87"/>
  </w:num>
  <w:num w:numId="125" w16cid:durableId="442261907">
    <w:abstractNumId w:val="22"/>
  </w:num>
  <w:num w:numId="126" w16cid:durableId="651645707">
    <w:abstractNumId w:val="15"/>
  </w:num>
  <w:num w:numId="127" w16cid:durableId="913248679">
    <w:abstractNumId w:val="25"/>
  </w:num>
  <w:num w:numId="128" w16cid:durableId="421295706">
    <w:abstractNumId w:val="109"/>
  </w:num>
  <w:num w:numId="129" w16cid:durableId="368264422">
    <w:abstractNumId w:val="53"/>
  </w:num>
  <w:num w:numId="130" w16cid:durableId="39134148">
    <w:abstractNumId w:val="61"/>
  </w:num>
  <w:num w:numId="131" w16cid:durableId="739906484">
    <w:abstractNumId w:val="138"/>
  </w:num>
  <w:num w:numId="132" w16cid:durableId="1183939784">
    <w:abstractNumId w:val="68"/>
  </w:num>
  <w:num w:numId="133" w16cid:durableId="1090739329">
    <w:abstractNumId w:val="116"/>
  </w:num>
  <w:num w:numId="134" w16cid:durableId="1745227077">
    <w:abstractNumId w:val="4"/>
  </w:num>
  <w:num w:numId="135" w16cid:durableId="263464131">
    <w:abstractNumId w:val="18"/>
  </w:num>
  <w:num w:numId="136" w16cid:durableId="2087067076">
    <w:abstractNumId w:val="55"/>
  </w:num>
  <w:num w:numId="137" w16cid:durableId="1421021527">
    <w:abstractNumId w:val="38"/>
  </w:num>
  <w:num w:numId="138" w16cid:durableId="409810852">
    <w:abstractNumId w:val="69"/>
  </w:num>
  <w:num w:numId="139" w16cid:durableId="606232300">
    <w:abstractNumId w:val="96"/>
  </w:num>
  <w:num w:numId="140" w16cid:durableId="48635847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283"/>
    <w:rsid w:val="000009CD"/>
    <w:rsid w:val="000079BD"/>
    <w:rsid w:val="00031032"/>
    <w:rsid w:val="00035F12"/>
    <w:rsid w:val="00036BC2"/>
    <w:rsid w:val="0007375A"/>
    <w:rsid w:val="000C6A92"/>
    <w:rsid w:val="001737C3"/>
    <w:rsid w:val="00201B8D"/>
    <w:rsid w:val="00260259"/>
    <w:rsid w:val="00276E62"/>
    <w:rsid w:val="0028692D"/>
    <w:rsid w:val="002B62BB"/>
    <w:rsid w:val="002D6EAB"/>
    <w:rsid w:val="002F212F"/>
    <w:rsid w:val="00312083"/>
    <w:rsid w:val="003370F5"/>
    <w:rsid w:val="003672AC"/>
    <w:rsid w:val="00382F7E"/>
    <w:rsid w:val="003B47E0"/>
    <w:rsid w:val="003D2D93"/>
    <w:rsid w:val="00446A4F"/>
    <w:rsid w:val="00466C8D"/>
    <w:rsid w:val="00470FB3"/>
    <w:rsid w:val="004945B2"/>
    <w:rsid w:val="004C445D"/>
    <w:rsid w:val="004C5B0D"/>
    <w:rsid w:val="004E1578"/>
    <w:rsid w:val="00502D31"/>
    <w:rsid w:val="00514552"/>
    <w:rsid w:val="0055020D"/>
    <w:rsid w:val="00564098"/>
    <w:rsid w:val="00597459"/>
    <w:rsid w:val="005F1BF8"/>
    <w:rsid w:val="0062166A"/>
    <w:rsid w:val="00627B9D"/>
    <w:rsid w:val="0066755D"/>
    <w:rsid w:val="006773AD"/>
    <w:rsid w:val="00686265"/>
    <w:rsid w:val="006A571F"/>
    <w:rsid w:val="006B6021"/>
    <w:rsid w:val="006D6CB4"/>
    <w:rsid w:val="007032FA"/>
    <w:rsid w:val="00746955"/>
    <w:rsid w:val="00764339"/>
    <w:rsid w:val="00780A61"/>
    <w:rsid w:val="007A102A"/>
    <w:rsid w:val="007E03ED"/>
    <w:rsid w:val="007F2AE5"/>
    <w:rsid w:val="00821F53"/>
    <w:rsid w:val="00880392"/>
    <w:rsid w:val="00882FE4"/>
    <w:rsid w:val="008C7522"/>
    <w:rsid w:val="00907D0F"/>
    <w:rsid w:val="00917C8F"/>
    <w:rsid w:val="0093087B"/>
    <w:rsid w:val="00992BED"/>
    <w:rsid w:val="009940D1"/>
    <w:rsid w:val="009E060F"/>
    <w:rsid w:val="00A25E2F"/>
    <w:rsid w:val="00A37DE3"/>
    <w:rsid w:val="00A7365F"/>
    <w:rsid w:val="00A77772"/>
    <w:rsid w:val="00B04E93"/>
    <w:rsid w:val="00B32289"/>
    <w:rsid w:val="00B54AC5"/>
    <w:rsid w:val="00B8164A"/>
    <w:rsid w:val="00B855B6"/>
    <w:rsid w:val="00BC72FB"/>
    <w:rsid w:val="00BE265C"/>
    <w:rsid w:val="00BE3AAF"/>
    <w:rsid w:val="00BE7BF6"/>
    <w:rsid w:val="00C308AF"/>
    <w:rsid w:val="00C349C1"/>
    <w:rsid w:val="00C846A4"/>
    <w:rsid w:val="00CC067F"/>
    <w:rsid w:val="00CE6842"/>
    <w:rsid w:val="00CE6B1D"/>
    <w:rsid w:val="00D23DFC"/>
    <w:rsid w:val="00D25418"/>
    <w:rsid w:val="00D41BDE"/>
    <w:rsid w:val="00D436CB"/>
    <w:rsid w:val="00D44A04"/>
    <w:rsid w:val="00D60F79"/>
    <w:rsid w:val="00D82175"/>
    <w:rsid w:val="00DD1A2A"/>
    <w:rsid w:val="00E06BD0"/>
    <w:rsid w:val="00E171BF"/>
    <w:rsid w:val="00E239F4"/>
    <w:rsid w:val="00E2523D"/>
    <w:rsid w:val="00E62505"/>
    <w:rsid w:val="00E7002D"/>
    <w:rsid w:val="00E70729"/>
    <w:rsid w:val="00E74A09"/>
    <w:rsid w:val="00E82917"/>
    <w:rsid w:val="00EA5283"/>
    <w:rsid w:val="00EB5F97"/>
    <w:rsid w:val="00EE2C22"/>
    <w:rsid w:val="00F131E6"/>
    <w:rsid w:val="00F42FBA"/>
    <w:rsid w:val="00F63744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165684"/>
  <w15:chartTrackingRefBased/>
  <w15:docId w15:val="{CA09D778-DAA4-E646-AD18-6AB7019CE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teusalves/Library/Group%20Containers/UBF8T346G9.Office/User%20Content.localized/Templates.localized/UCXX%20-%20MODE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UCXX - MODELO.dotx</Template>
  <TotalTime>7</TotalTime>
  <Pages>7</Pages>
  <Words>846</Words>
  <Characters>4569</Characters>
  <Application>Microsoft Office Word</Application>
  <DocSecurity>0</DocSecurity>
  <Lines>38</Lines>
  <Paragraphs>10</Paragraphs>
  <ScaleCrop>false</ScaleCrop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Lista de Especialistas</dc:subject>
  <dc:creator>mateus alves</dc:creator>
  <cp:keywords/>
  <dc:description/>
  <cp:lastModifiedBy>Mateus Alves</cp:lastModifiedBy>
  <cp:revision>9</cp:revision>
  <dcterms:created xsi:type="dcterms:W3CDTF">2025-08-07T17:04:00Z</dcterms:created>
  <dcterms:modified xsi:type="dcterms:W3CDTF">2025-08-07T17:20:00Z</dcterms:modified>
</cp:coreProperties>
</file>