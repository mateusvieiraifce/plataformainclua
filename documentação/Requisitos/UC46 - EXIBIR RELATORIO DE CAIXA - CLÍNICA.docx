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3278D535" w14:textId="77777777" w:rsidR="003370F5" w:rsidRDefault="003370F5">
          <w:pPr>
            <w:pStyle w:val="SemEspaamento"/>
            <w:rPr>
              <w:sz w:val="2"/>
            </w:rPr>
          </w:pPr>
        </w:p>
        <w:p w14:paraId="60982BDE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0ACF20" wp14:editId="2BB8C476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A224F34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5145522F" w14:textId="4C43D0F4" w:rsidR="003370F5" w:rsidRDefault="002F1657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Arial" w:hAnsi="Arial" w:cs="Arial"/>
                                      <w:color w:val="156082"/>
                                      <w:sz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1657">
                                      <w:rPr>
                                        <w:rFonts w:ascii="Arial" w:eastAsia="Arial" w:hAnsi="Arial" w:cs="Arial"/>
                                        <w:color w:val="156082"/>
                                        <w:sz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Pr="002F1657">
                                      <w:rPr>
                                        <w:rFonts w:ascii="Arial" w:eastAsia="Arial" w:hAnsi="Arial" w:cs="Arial"/>
                                        <w:color w:val="156082"/>
                                        <w:sz w:val="36"/>
                                        <w:lang w:val="pt-BR"/>
                                      </w:rPr>
                                      <w:t xml:space="preserve">Exibir </w:t>
                                    </w:r>
                                    <w:r w:rsidRPr="002F1657">
                                      <w:rPr>
                                        <w:rFonts w:ascii="Arial" w:eastAsia="Arial" w:hAnsi="Arial" w:cs="Arial"/>
                                        <w:color w:val="156082"/>
                                        <w:sz w:val="36"/>
                                        <w:lang w:val="pt-BR"/>
                                      </w:rPr>
                                      <w:t>Relatório de Caixa - Clínica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6B6EBC2C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A0ACF2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A224F34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5145522F" w14:textId="4C43D0F4" w:rsidR="003370F5" w:rsidRDefault="002F1657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1657">
                                <w:rPr>
                                  <w:rFonts w:ascii="Arial" w:eastAsia="Arial" w:hAnsi="Arial" w:cs="Arial"/>
                                  <w:color w:val="156082"/>
                                  <w:sz w:val="36"/>
                                  <w:lang w:val="pt-BR"/>
                                </w:rPr>
                                <w:t xml:space="preserve">CASO DE USO: </w:t>
                              </w:r>
                              <w:r w:rsidRPr="002F1657">
                                <w:rPr>
                                  <w:rFonts w:ascii="Arial" w:eastAsia="Arial" w:hAnsi="Arial" w:cs="Arial"/>
                                  <w:color w:val="156082"/>
                                  <w:sz w:val="36"/>
                                  <w:lang w:val="pt-BR"/>
                                </w:rPr>
                                <w:t xml:space="preserve">Exibir </w:t>
                              </w:r>
                              <w:r w:rsidRPr="002F1657">
                                <w:rPr>
                                  <w:rFonts w:ascii="Arial" w:eastAsia="Arial" w:hAnsi="Arial" w:cs="Arial"/>
                                  <w:color w:val="156082"/>
                                  <w:sz w:val="36"/>
                                  <w:lang w:val="pt-BR"/>
                                </w:rPr>
                                <w:t>Relatório de Caixa - Clínica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6B6EBC2C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6A55A16E" wp14:editId="721EEC7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763C7CA" wp14:editId="39F4496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767527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8D7C6C7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F1A60C" w14:textId="77777777" w:rsidR="003370F5" w:rsidRDefault="003370F5">
          <w:pPr>
            <w:pStyle w:val="CabealhodoSumrio"/>
          </w:pPr>
          <w:r>
            <w:t>Sumário</w:t>
          </w:r>
        </w:p>
        <w:p w14:paraId="1F2C66CE" w14:textId="088CC5AC" w:rsidR="00AB6DDF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885399" w:history="1">
            <w:r w:rsidR="00AB6DDF" w:rsidRPr="00BF0776">
              <w:rPr>
                <w:rStyle w:val="Hyperlink"/>
                <w:rFonts w:ascii="Segoe UI" w:hAnsi="Segoe UI" w:cs="Segoe UI"/>
                <w:noProof/>
              </w:rPr>
              <w:t>Caso de Uso: Exibir Relatório de Caixa - Clínica</w:t>
            </w:r>
            <w:r w:rsidR="00AB6DDF">
              <w:rPr>
                <w:noProof/>
                <w:webHidden/>
              </w:rPr>
              <w:tab/>
            </w:r>
            <w:r w:rsidR="00AB6DDF">
              <w:rPr>
                <w:noProof/>
                <w:webHidden/>
              </w:rPr>
              <w:fldChar w:fldCharType="begin"/>
            </w:r>
            <w:r w:rsidR="00AB6DDF">
              <w:rPr>
                <w:noProof/>
                <w:webHidden/>
              </w:rPr>
              <w:instrText xml:space="preserve"> PAGEREF _Toc205885399 \h </w:instrText>
            </w:r>
            <w:r w:rsidR="00AB6DDF">
              <w:rPr>
                <w:noProof/>
                <w:webHidden/>
              </w:rPr>
            </w:r>
            <w:r w:rsidR="00AB6DDF">
              <w:rPr>
                <w:noProof/>
                <w:webHidden/>
              </w:rPr>
              <w:fldChar w:fldCharType="separate"/>
            </w:r>
            <w:r w:rsidR="00AB6DDF">
              <w:rPr>
                <w:noProof/>
                <w:webHidden/>
              </w:rPr>
              <w:t>2</w:t>
            </w:r>
            <w:r w:rsidR="00AB6DDF">
              <w:rPr>
                <w:noProof/>
                <w:webHidden/>
              </w:rPr>
              <w:fldChar w:fldCharType="end"/>
            </w:r>
          </w:hyperlink>
        </w:p>
        <w:p w14:paraId="0570B36C" w14:textId="4FDC7139" w:rsidR="00AB6DDF" w:rsidRDefault="00AB6DDF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885400" w:history="1">
            <w:r w:rsidRPr="00BF0776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EDC1" w14:textId="647CB449" w:rsidR="00AB6DDF" w:rsidRDefault="00AB6DDF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1" w:history="1">
            <w:r w:rsidRPr="00BF0776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0F5CE" w14:textId="3DD30DBB" w:rsidR="00AB6DDF" w:rsidRDefault="00AB6DDF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2" w:history="1">
            <w:r w:rsidRPr="00BF0776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C0DF" w14:textId="198B28AC" w:rsidR="00AB6DDF" w:rsidRDefault="00AB6DDF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885403" w:history="1">
            <w:r w:rsidRPr="00BF0776">
              <w:rPr>
                <w:rStyle w:val="Hyperlink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E71B" w14:textId="52563BBE" w:rsidR="00AB6DDF" w:rsidRDefault="00AB6DDF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4" w:history="1">
            <w:r w:rsidRPr="00BF0776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Acesso à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7C437" w14:textId="723AEEF3" w:rsidR="00AB6DDF" w:rsidRDefault="00AB6DDF">
          <w:pPr>
            <w:pStyle w:val="Sumrio3"/>
            <w:tabs>
              <w:tab w:val="left" w:pos="412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5" w:history="1">
            <w:r w:rsidRPr="00BF077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Configuração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1772" w14:textId="162B5C09" w:rsidR="00AB6DDF" w:rsidRDefault="00AB6DDF">
          <w:pPr>
            <w:pStyle w:val="Sumrio3"/>
            <w:tabs>
              <w:tab w:val="left" w:pos="417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6" w:history="1">
            <w:r w:rsidRPr="00BF077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Seleção de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435C" w14:textId="16FCC6CA" w:rsidR="00AB6DDF" w:rsidRDefault="00AB6DDF">
          <w:pPr>
            <w:pStyle w:val="Sumrio3"/>
            <w:tabs>
              <w:tab w:val="left" w:pos="412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7" w:history="1">
            <w:r w:rsidRPr="00BF077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Geração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C08A6" w14:textId="423ED510" w:rsidR="00AB6DDF" w:rsidRDefault="00AB6DDF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8" w:history="1">
            <w:r w:rsidRPr="00BF0776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Página 1 – 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952E" w14:textId="066623E9" w:rsidR="00AB6DDF" w:rsidRDefault="00AB6DDF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09" w:history="1">
            <w:r w:rsidRPr="00BF0776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ED7C" w14:textId="17F156E7" w:rsidR="00AB6DDF" w:rsidRDefault="00AB6DDF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10" w:history="1">
            <w:r w:rsidRPr="00BF0776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29DD6" w14:textId="250A9ED4" w:rsidR="00AB6DDF" w:rsidRDefault="00AB6DDF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11" w:history="1">
            <w:r w:rsidRPr="00BF0776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FA-01: Período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E1B3E" w14:textId="673D9DF4" w:rsidR="00AB6DDF" w:rsidRDefault="00AB6DDF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12" w:history="1">
            <w:r w:rsidRPr="00BF0776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FA-02: Nenhum Dado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0726" w14:textId="04652156" w:rsidR="00AB6DDF" w:rsidRDefault="00AB6DDF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13" w:history="1">
            <w:r w:rsidRPr="00BF0776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F0776">
              <w:rPr>
                <w:rStyle w:val="Hyperlink"/>
                <w:noProof/>
              </w:rPr>
              <w:t>FA-03: Limpar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E664" w14:textId="7DD1B09D" w:rsidR="00AB6DDF" w:rsidRDefault="00AB6DDF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14" w:history="1">
            <w:r w:rsidRPr="00BF0776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5CE7" w14:textId="49ED0872" w:rsidR="00AB6DDF" w:rsidRDefault="00AB6DDF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415" w:history="1">
            <w:r w:rsidRPr="00BF0776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B09C7" w14:textId="5DB5DAD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1332D0E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F856EA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CF21D9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F65CA1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F0618C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3537BE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9DD5434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AF423B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30AC844" w14:textId="22017F66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885399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2F1657">
        <w:rPr>
          <w:rStyle w:val="Forte"/>
          <w:rFonts w:ascii="Segoe UI" w:hAnsi="Segoe UI" w:cs="Segoe UI"/>
          <w:color w:val="404040"/>
          <w:sz w:val="41"/>
          <w:szCs w:val="41"/>
        </w:rPr>
        <w:t>Exibir Relatório de Caixa - Clínica</w:t>
      </w:r>
      <w:bookmarkEnd w:id="1"/>
    </w:p>
    <w:p w14:paraId="7FB1E005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88540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5EC21AA" w14:textId="2377B90C" w:rsidR="002D6EAB" w:rsidRDefault="002F1657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Exibir Relatório de Caixa - Clínica</w:t>
      </w:r>
    </w:p>
    <w:p w14:paraId="2ED46EB8" w14:textId="77777777" w:rsidR="002D6EAB" w:rsidRDefault="00C034D8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BB0D705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6A85B4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885401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773C5C5D" w14:textId="01BC9349" w:rsidR="002F1657" w:rsidRDefault="002F1657" w:rsidP="002F1657">
      <w:pPr>
        <w:numPr>
          <w:ilvl w:val="0"/>
          <w:numId w:val="136"/>
        </w:numPr>
      </w:pPr>
      <w:r>
        <w:t>Primário: Administrador da Clínica (ADM</w:t>
      </w:r>
      <w:r>
        <w:t>C</w:t>
      </w:r>
      <w:r>
        <w:t>)</w:t>
      </w:r>
    </w:p>
    <w:p w14:paraId="61B06667" w14:textId="4E4FB088" w:rsidR="002F1657" w:rsidRDefault="002F1657" w:rsidP="002F1657">
      <w:pPr>
        <w:numPr>
          <w:ilvl w:val="0"/>
          <w:numId w:val="136"/>
        </w:numPr>
      </w:pPr>
      <w:r>
        <w:t xml:space="preserve">Secundário: Sistema </w:t>
      </w:r>
      <w:r>
        <w:t>Inclua</w:t>
      </w:r>
    </w:p>
    <w:p w14:paraId="521DF547" w14:textId="77777777" w:rsidR="002D6EAB" w:rsidRDefault="00C034D8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F599DF9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2578C1E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885402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607539C8" w14:textId="23F1A377" w:rsidR="002F1657" w:rsidRDefault="002F1657" w:rsidP="002F1657">
      <w:pPr>
        <w:numPr>
          <w:ilvl w:val="0"/>
          <w:numId w:val="137"/>
        </w:numPr>
      </w:pPr>
      <w:r>
        <w:t>O ADM</w:t>
      </w:r>
      <w:r>
        <w:t>C</w:t>
      </w:r>
      <w:r>
        <w:t xml:space="preserve"> está autenticado na plataforma</w:t>
      </w:r>
    </w:p>
    <w:p w14:paraId="0C368BD8" w14:textId="0818D284" w:rsidR="002F1657" w:rsidRDefault="002F1657" w:rsidP="002F1657">
      <w:pPr>
        <w:numPr>
          <w:ilvl w:val="0"/>
          <w:numId w:val="137"/>
        </w:numPr>
      </w:pPr>
      <w:r>
        <w:t>O ADM</w:t>
      </w:r>
      <w:r>
        <w:t>C</w:t>
      </w:r>
      <w:r>
        <w:t xml:space="preserve"> possui permissão para acessar relatórios financeiros</w:t>
      </w:r>
    </w:p>
    <w:p w14:paraId="239F9D4F" w14:textId="77777777" w:rsidR="002F1657" w:rsidRDefault="002F1657" w:rsidP="002F1657">
      <w:pPr>
        <w:numPr>
          <w:ilvl w:val="0"/>
          <w:numId w:val="137"/>
        </w:numPr>
      </w:pPr>
      <w:r>
        <w:t>Existe pelo menos uma consulta realizada no período selecionado</w:t>
      </w:r>
    </w:p>
    <w:p w14:paraId="65FFA943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1C0D4D61" w14:textId="77777777" w:rsidR="002D6EAB" w:rsidRDefault="00C034D8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B4F897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DF643F2" w14:textId="77777777" w:rsidR="00B20BC6" w:rsidRDefault="00B20BC6" w:rsidP="00B20BC6">
      <w:pPr>
        <w:pStyle w:val="Ttulo2"/>
        <w:ind w:left="566" w:hanging="360"/>
      </w:pPr>
      <w:bookmarkStart w:id="6" w:name="_Toc205885403"/>
      <w:r>
        <w:t>4. Fluxo Principal</w:t>
      </w:r>
      <w:bookmarkEnd w:id="6"/>
    </w:p>
    <w:p w14:paraId="56A0B586" w14:textId="77777777" w:rsidR="00B20BC6" w:rsidRDefault="00B20BC6" w:rsidP="00B20BC6">
      <w:pPr>
        <w:pStyle w:val="Ttulo3"/>
        <w:numPr>
          <w:ilvl w:val="0"/>
          <w:numId w:val="139"/>
        </w:numPr>
        <w:tabs>
          <w:tab w:val="num" w:pos="720"/>
        </w:tabs>
      </w:pPr>
      <w:bookmarkStart w:id="7" w:name="_Toc205885404"/>
      <w:r>
        <w:t>Acesso à Página</w:t>
      </w:r>
      <w:bookmarkEnd w:id="7"/>
    </w:p>
    <w:p w14:paraId="6E60B6B6" w14:textId="338E554A" w:rsidR="00B20BC6" w:rsidRDefault="00B20BC6" w:rsidP="00B20BC6">
      <w:pPr>
        <w:numPr>
          <w:ilvl w:val="1"/>
          <w:numId w:val="139"/>
        </w:numPr>
      </w:pPr>
      <w:r>
        <w:t xml:space="preserve">O </w:t>
      </w:r>
      <w:r w:rsidR="00AB6DDF">
        <w:t xml:space="preserve">ADMC </w:t>
      </w:r>
      <w:r>
        <w:t>navega: Menu Lateral &gt; "Relatório de Caixa"</w:t>
      </w:r>
    </w:p>
    <w:p w14:paraId="0F4E4694" w14:textId="77777777" w:rsidR="00B20BC6" w:rsidRDefault="00B20BC6" w:rsidP="00B20BC6">
      <w:pPr>
        <w:pStyle w:val="Ttulo3"/>
        <w:numPr>
          <w:ilvl w:val="0"/>
          <w:numId w:val="139"/>
        </w:numPr>
        <w:tabs>
          <w:tab w:val="num" w:pos="720"/>
        </w:tabs>
      </w:pPr>
      <w:bookmarkStart w:id="8" w:name="_6pvttx62jjb1" w:colFirst="0" w:colLast="0"/>
      <w:bookmarkStart w:id="9" w:name="_Toc205885405"/>
      <w:bookmarkEnd w:id="8"/>
      <w:r>
        <w:t>Configuração do Relatório</w:t>
      </w:r>
      <w:bookmarkEnd w:id="9"/>
    </w:p>
    <w:p w14:paraId="48F642CE" w14:textId="77777777" w:rsidR="00B20BC6" w:rsidRDefault="00B20BC6" w:rsidP="00B20BC6">
      <w:pPr>
        <w:numPr>
          <w:ilvl w:val="1"/>
          <w:numId w:val="139"/>
        </w:numPr>
      </w:pPr>
      <w:r>
        <w:t>O sistema exibe:</w:t>
      </w:r>
    </w:p>
    <w:p w14:paraId="2A6DA4AA" w14:textId="77777777" w:rsidR="00B20BC6" w:rsidRDefault="00B20BC6" w:rsidP="00B20BC6">
      <w:pPr>
        <w:numPr>
          <w:ilvl w:val="2"/>
          <w:numId w:val="139"/>
        </w:numPr>
      </w:pPr>
      <w:r>
        <w:t>Campos de data:</w:t>
      </w:r>
    </w:p>
    <w:p w14:paraId="4B52E0B4" w14:textId="77777777" w:rsidR="00B20BC6" w:rsidRDefault="00B20BC6" w:rsidP="00B20BC6">
      <w:pPr>
        <w:numPr>
          <w:ilvl w:val="3"/>
          <w:numId w:val="139"/>
        </w:numPr>
      </w:pPr>
      <w:r>
        <w:t xml:space="preserve">Data Inicial (date </w:t>
      </w:r>
      <w:proofErr w:type="spellStart"/>
      <w:r>
        <w:t>picker</w:t>
      </w:r>
      <w:proofErr w:type="spellEnd"/>
      <w:r>
        <w:t>)</w:t>
      </w:r>
    </w:p>
    <w:p w14:paraId="45833627" w14:textId="77777777" w:rsidR="00B20BC6" w:rsidRDefault="00B20BC6" w:rsidP="00B20BC6">
      <w:pPr>
        <w:numPr>
          <w:ilvl w:val="3"/>
          <w:numId w:val="139"/>
        </w:numPr>
      </w:pPr>
      <w:r>
        <w:lastRenderedPageBreak/>
        <w:t xml:space="preserve">Data Final (date </w:t>
      </w:r>
      <w:proofErr w:type="spellStart"/>
      <w:r>
        <w:t>picker</w:t>
      </w:r>
      <w:proofErr w:type="spellEnd"/>
      <w:r>
        <w:t>)</w:t>
      </w:r>
    </w:p>
    <w:p w14:paraId="55C14B10" w14:textId="77777777" w:rsidR="00B20BC6" w:rsidRDefault="00B20BC6" w:rsidP="00B20BC6">
      <w:pPr>
        <w:numPr>
          <w:ilvl w:val="2"/>
          <w:numId w:val="139"/>
        </w:numPr>
      </w:pPr>
      <w:r>
        <w:t>Botões de filtro:</w:t>
      </w:r>
    </w:p>
    <w:p w14:paraId="736976EE" w14:textId="77777777" w:rsidR="00B20BC6" w:rsidRDefault="00B20BC6" w:rsidP="00B20BC6">
      <w:pPr>
        <w:numPr>
          <w:ilvl w:val="3"/>
          <w:numId w:val="139"/>
        </w:numPr>
      </w:pPr>
      <w:r>
        <w:t>Especialista (abre lista de especialistas)</w:t>
      </w:r>
    </w:p>
    <w:p w14:paraId="30048BA9" w14:textId="77777777" w:rsidR="00B20BC6" w:rsidRDefault="00B20BC6" w:rsidP="00B20BC6">
      <w:pPr>
        <w:numPr>
          <w:ilvl w:val="3"/>
          <w:numId w:val="139"/>
        </w:numPr>
      </w:pPr>
      <w:r>
        <w:t>Clínica (abre lista de clínicas)</w:t>
      </w:r>
    </w:p>
    <w:p w14:paraId="396EAE55" w14:textId="77777777" w:rsidR="00B20BC6" w:rsidRDefault="00B20BC6" w:rsidP="00B20BC6">
      <w:pPr>
        <w:numPr>
          <w:ilvl w:val="2"/>
          <w:numId w:val="139"/>
        </w:numPr>
      </w:pPr>
      <w:r>
        <w:t>Botões de ação:</w:t>
      </w:r>
    </w:p>
    <w:p w14:paraId="6622C7D8" w14:textId="77777777" w:rsidR="00B20BC6" w:rsidRDefault="00B20BC6" w:rsidP="00B20BC6">
      <w:pPr>
        <w:numPr>
          <w:ilvl w:val="3"/>
          <w:numId w:val="139"/>
        </w:numPr>
      </w:pPr>
      <w:r>
        <w:t>Limpar Filtros</w:t>
      </w:r>
    </w:p>
    <w:p w14:paraId="5F59A8EC" w14:textId="77777777" w:rsidR="00B20BC6" w:rsidRDefault="00B20BC6" w:rsidP="00B20BC6">
      <w:pPr>
        <w:numPr>
          <w:ilvl w:val="3"/>
          <w:numId w:val="139"/>
        </w:numPr>
      </w:pPr>
      <w:r>
        <w:t>Gerar Relatório</w:t>
      </w:r>
    </w:p>
    <w:p w14:paraId="0DB23E74" w14:textId="77777777" w:rsidR="00B20BC6" w:rsidRDefault="00B20BC6" w:rsidP="00B20BC6">
      <w:pPr>
        <w:pStyle w:val="Ttulo3"/>
        <w:numPr>
          <w:ilvl w:val="0"/>
          <w:numId w:val="139"/>
        </w:numPr>
        <w:tabs>
          <w:tab w:val="num" w:pos="720"/>
        </w:tabs>
      </w:pPr>
      <w:bookmarkStart w:id="10" w:name="_uus2ktcx98wd" w:colFirst="0" w:colLast="0"/>
      <w:bookmarkStart w:id="11" w:name="_Toc205885406"/>
      <w:bookmarkEnd w:id="10"/>
      <w:r>
        <w:t>Seleção de Filtros</w:t>
      </w:r>
      <w:bookmarkEnd w:id="11"/>
    </w:p>
    <w:p w14:paraId="0A129E05" w14:textId="78561666" w:rsidR="00B20BC6" w:rsidRDefault="00B20BC6" w:rsidP="00B20BC6">
      <w:pPr>
        <w:numPr>
          <w:ilvl w:val="1"/>
          <w:numId w:val="139"/>
        </w:numPr>
      </w:pPr>
      <w:r>
        <w:t xml:space="preserve">O </w:t>
      </w:r>
      <w:r w:rsidR="00AB6DDF">
        <w:t xml:space="preserve">ADMC </w:t>
      </w:r>
      <w:r>
        <w:t>define o período desejado</w:t>
      </w:r>
    </w:p>
    <w:p w14:paraId="0744C9F0" w14:textId="77777777" w:rsidR="00B20BC6" w:rsidRDefault="00B20BC6" w:rsidP="00B20BC6">
      <w:pPr>
        <w:numPr>
          <w:ilvl w:val="1"/>
          <w:numId w:val="139"/>
        </w:numPr>
      </w:pPr>
      <w:r>
        <w:t>(Opcional) Clica em Especialista ou Clínica e seleciona um item da lista</w:t>
      </w:r>
    </w:p>
    <w:p w14:paraId="75039E6D" w14:textId="77777777" w:rsidR="00B20BC6" w:rsidRDefault="00B20BC6" w:rsidP="00B20BC6">
      <w:pPr>
        <w:pStyle w:val="Ttulo3"/>
        <w:numPr>
          <w:ilvl w:val="0"/>
          <w:numId w:val="139"/>
        </w:numPr>
        <w:tabs>
          <w:tab w:val="num" w:pos="720"/>
        </w:tabs>
      </w:pPr>
      <w:bookmarkStart w:id="12" w:name="_4myjca2qrg5o" w:colFirst="0" w:colLast="0"/>
      <w:bookmarkStart w:id="13" w:name="_Toc205885407"/>
      <w:bookmarkEnd w:id="12"/>
      <w:r>
        <w:t>Geração do Relatório</w:t>
      </w:r>
      <w:bookmarkEnd w:id="13"/>
    </w:p>
    <w:p w14:paraId="26E1BC2D" w14:textId="77777777" w:rsidR="00B20BC6" w:rsidRDefault="00B20BC6" w:rsidP="00B20BC6">
      <w:pPr>
        <w:numPr>
          <w:ilvl w:val="1"/>
          <w:numId w:val="139"/>
        </w:numPr>
      </w:pPr>
      <w:r>
        <w:t>O ADM clica em Gerar Relatório</w:t>
      </w:r>
    </w:p>
    <w:p w14:paraId="3CFCD880" w14:textId="77777777" w:rsidR="00B20BC6" w:rsidRDefault="00B20BC6" w:rsidP="00B20BC6">
      <w:pPr>
        <w:numPr>
          <w:ilvl w:val="1"/>
          <w:numId w:val="139"/>
        </w:numPr>
      </w:pPr>
      <w:r>
        <w:t>O sistema:</w:t>
      </w:r>
    </w:p>
    <w:p w14:paraId="4B0A6B49" w14:textId="77777777" w:rsidR="00B20BC6" w:rsidRDefault="00B20BC6" w:rsidP="00B20BC6">
      <w:pPr>
        <w:numPr>
          <w:ilvl w:val="2"/>
          <w:numId w:val="139"/>
        </w:numPr>
      </w:pPr>
      <w:r>
        <w:t>Valida o período (RN-001)</w:t>
      </w:r>
    </w:p>
    <w:p w14:paraId="69C29F9E" w14:textId="77777777" w:rsidR="00B20BC6" w:rsidRDefault="00B20BC6" w:rsidP="00B20BC6">
      <w:pPr>
        <w:numPr>
          <w:ilvl w:val="2"/>
          <w:numId w:val="139"/>
        </w:numPr>
      </w:pPr>
      <w:r>
        <w:t>Processa os dados financeiros</w:t>
      </w:r>
    </w:p>
    <w:p w14:paraId="6A7250E7" w14:textId="77777777" w:rsidR="00B20BC6" w:rsidRDefault="00B20BC6" w:rsidP="00B20BC6">
      <w:pPr>
        <w:numPr>
          <w:ilvl w:val="2"/>
          <w:numId w:val="139"/>
        </w:numPr>
      </w:pPr>
      <w:r>
        <w:t>Gera um PDF com:</w:t>
      </w:r>
    </w:p>
    <w:p w14:paraId="4C0F175A" w14:textId="17C3B2F9" w:rsidR="00AB6DDF" w:rsidRDefault="00B20BC6" w:rsidP="00AB6DDF">
      <w:pPr>
        <w:pStyle w:val="Ttulo3"/>
        <w:numPr>
          <w:ilvl w:val="0"/>
          <w:numId w:val="139"/>
        </w:numPr>
        <w:tabs>
          <w:tab w:val="num" w:pos="720"/>
        </w:tabs>
      </w:pPr>
      <w:bookmarkStart w:id="14" w:name="_p4yde79badg" w:colFirst="0" w:colLast="0"/>
      <w:bookmarkStart w:id="15" w:name="_Toc205885408"/>
      <w:bookmarkEnd w:id="14"/>
      <w:r>
        <w:t xml:space="preserve">Página 1 </w:t>
      </w:r>
      <w:r w:rsidR="00AB6DDF">
        <w:t>–</w:t>
      </w:r>
      <w:r>
        <w:t xml:space="preserve"> Resumo</w:t>
      </w:r>
      <w:bookmarkEnd w:id="15"/>
    </w:p>
    <w:p w14:paraId="33064D61" w14:textId="77777777" w:rsidR="00AB6DDF" w:rsidRDefault="00AB6DDF" w:rsidP="00AB6DDF">
      <w:pPr>
        <w:pStyle w:val="Ttulo3"/>
        <w:numPr>
          <w:ilvl w:val="0"/>
          <w:numId w:val="139"/>
        </w:numPr>
        <w:tabs>
          <w:tab w:val="num" w:pos="720"/>
        </w:tabs>
      </w:pPr>
      <w:bookmarkStart w:id="16" w:name="_Toc205885409"/>
      <w:r>
        <w:t>texto</w:t>
      </w:r>
      <w:bookmarkEnd w:id="16"/>
    </w:p>
    <w:p w14:paraId="13D35DCE" w14:textId="77777777" w:rsidR="00AB6DDF" w:rsidRDefault="00AB6DDF" w:rsidP="00AB6DDF">
      <w:pPr>
        <w:numPr>
          <w:ilvl w:val="1"/>
          <w:numId w:val="139"/>
        </w:numPr>
      </w:pPr>
      <w:r>
        <w:t>PERÍODO: [data inicial] a [data final]</w:t>
      </w:r>
    </w:p>
    <w:p w14:paraId="2EC259F7" w14:textId="77777777" w:rsidR="00AB6DDF" w:rsidRDefault="00AB6DDF" w:rsidP="00AB6DDF">
      <w:pPr>
        <w:numPr>
          <w:ilvl w:val="1"/>
          <w:numId w:val="139"/>
        </w:numPr>
      </w:pPr>
      <w:r>
        <w:t>ESPECIALISTA: [nome] | CLÍNICA: [nome] (se filtrados)</w:t>
      </w:r>
    </w:p>
    <w:p w14:paraId="7102200F" w14:textId="77777777" w:rsidR="00AB6DDF" w:rsidRDefault="00AB6DDF" w:rsidP="00AB6DDF">
      <w:pPr>
        <w:numPr>
          <w:ilvl w:val="1"/>
          <w:numId w:val="139"/>
        </w:numPr>
      </w:pPr>
      <w:r>
        <w:t>TOTAL DE CONSULTAS: [número]</w:t>
      </w:r>
    </w:p>
    <w:p w14:paraId="7994DCA7" w14:textId="77777777" w:rsidR="00AB6DDF" w:rsidRDefault="00AB6DDF" w:rsidP="00AB6DDF">
      <w:pPr>
        <w:numPr>
          <w:ilvl w:val="1"/>
          <w:numId w:val="139"/>
        </w:numPr>
      </w:pPr>
      <w:r>
        <w:t>TOTAL PIX: R$ [valor]</w:t>
      </w:r>
    </w:p>
    <w:p w14:paraId="5EE1E096" w14:textId="77777777" w:rsidR="00AB6DDF" w:rsidRDefault="00AB6DDF" w:rsidP="00AB6DDF">
      <w:pPr>
        <w:numPr>
          <w:ilvl w:val="1"/>
          <w:numId w:val="139"/>
        </w:numPr>
      </w:pPr>
      <w:r>
        <w:t xml:space="preserve">TOTAL DINHEIRO: R$ [valor] </w:t>
      </w:r>
    </w:p>
    <w:p w14:paraId="1A71C651" w14:textId="77777777" w:rsidR="00AB6DDF" w:rsidRDefault="00AB6DDF" w:rsidP="00AB6DDF">
      <w:pPr>
        <w:numPr>
          <w:ilvl w:val="1"/>
          <w:numId w:val="139"/>
        </w:numPr>
      </w:pPr>
      <w:r>
        <w:t>TOTAL CARTÃO: R$ [valor]</w:t>
      </w:r>
    </w:p>
    <w:p w14:paraId="19D1D384" w14:textId="77777777" w:rsidR="00AB6DDF" w:rsidRDefault="00AB6DDF" w:rsidP="00AB6DDF">
      <w:pPr>
        <w:numPr>
          <w:ilvl w:val="1"/>
          <w:numId w:val="139"/>
        </w:numPr>
      </w:pPr>
      <w:r>
        <w:t>TOTAL DESCONTOS: R$ [valor]</w:t>
      </w:r>
    </w:p>
    <w:p w14:paraId="252C8C48" w14:textId="77777777" w:rsidR="00AB6DDF" w:rsidRDefault="00AB6DDF" w:rsidP="00AB6DDF">
      <w:pPr>
        <w:numPr>
          <w:ilvl w:val="0"/>
          <w:numId w:val="139"/>
        </w:numPr>
      </w:pPr>
      <w:r w:rsidRPr="00AB6DDF">
        <w:rPr>
          <w:rFonts w:eastAsiaTheme="majorEastAsia" w:cstheme="majorBidi"/>
          <w:color w:val="0F4761" w:themeColor="accent1" w:themeShade="BF"/>
          <w:sz w:val="28"/>
          <w:szCs w:val="28"/>
        </w:rPr>
        <w:t>TOTAL LÍQUIDO: R$ [valor]</w:t>
      </w:r>
      <w:r>
        <w:br/>
        <w:t>Páginas Seguintes - Detalhamento</w:t>
      </w:r>
      <w:r>
        <w:br/>
        <w:t>Tabela com colunas:</w:t>
      </w:r>
      <w:r>
        <w:br/>
      </w:r>
      <w:r>
        <w:lastRenderedPageBreak/>
        <w:t>| Clínica | Data | Paciente | Forma de Pagamento | Valor | Descontos | Líquido |</w:t>
      </w:r>
    </w:p>
    <w:p w14:paraId="6D388E86" w14:textId="77777777" w:rsidR="00AB6DDF" w:rsidRPr="00AB6DDF" w:rsidRDefault="00AB6DDF" w:rsidP="00AB6DDF">
      <w:pPr>
        <w:numPr>
          <w:ilvl w:val="0"/>
          <w:numId w:val="139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B6DDF">
        <w:rPr>
          <w:rFonts w:eastAsiaTheme="majorEastAsia" w:cstheme="majorBidi"/>
          <w:color w:val="0F4761" w:themeColor="accent1" w:themeShade="BF"/>
          <w:sz w:val="28"/>
          <w:szCs w:val="28"/>
        </w:rPr>
        <w:t>Visualização do PDF</w:t>
      </w:r>
    </w:p>
    <w:p w14:paraId="2DC0AAF5" w14:textId="77777777" w:rsidR="00AB6DDF" w:rsidRDefault="00AB6DDF" w:rsidP="00AB6DDF">
      <w:pPr>
        <w:numPr>
          <w:ilvl w:val="1"/>
          <w:numId w:val="139"/>
        </w:numPr>
      </w:pPr>
      <w:r>
        <w:t>O PDF é aberto em nova aba/janela</w:t>
      </w:r>
    </w:p>
    <w:p w14:paraId="090D5C56" w14:textId="536B51A5" w:rsidR="00AB6DDF" w:rsidRDefault="00AB6DDF" w:rsidP="00AB6DDF">
      <w:pPr>
        <w:numPr>
          <w:ilvl w:val="1"/>
          <w:numId w:val="139"/>
        </w:numPr>
      </w:pPr>
      <w:r>
        <w:t>O sistema registra a geração do relatório (log)</w:t>
      </w:r>
    </w:p>
    <w:p w14:paraId="220DF7B3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7" w:name="_en639xrrvbd0" w:colFirst="0" w:colLast="0"/>
      <w:bookmarkStart w:id="18" w:name="_Toc205885410"/>
      <w:bookmarkEnd w:id="1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8"/>
    </w:p>
    <w:p w14:paraId="26997A94" w14:textId="77777777" w:rsidR="002F1657" w:rsidRDefault="002F1657" w:rsidP="002F1657">
      <w:pPr>
        <w:pStyle w:val="Ttulo3"/>
        <w:numPr>
          <w:ilvl w:val="0"/>
          <w:numId w:val="140"/>
        </w:numPr>
        <w:tabs>
          <w:tab w:val="num" w:pos="720"/>
        </w:tabs>
        <w:ind w:left="566"/>
      </w:pPr>
      <w:bookmarkStart w:id="19" w:name="_Toc205885411"/>
      <w:r>
        <w:t>FA-01: Período Inválido</w:t>
      </w:r>
      <w:bookmarkEnd w:id="19"/>
    </w:p>
    <w:p w14:paraId="6900479F" w14:textId="77777777" w:rsidR="002F1657" w:rsidRDefault="002F1657" w:rsidP="002F1657">
      <w:pPr>
        <w:numPr>
          <w:ilvl w:val="1"/>
          <w:numId w:val="140"/>
        </w:numPr>
      </w:pPr>
      <w:r>
        <w:t>Se Data Inicial &gt; Data Final:</w:t>
      </w:r>
    </w:p>
    <w:p w14:paraId="4AC89705" w14:textId="77777777" w:rsidR="002F1657" w:rsidRDefault="002F1657" w:rsidP="002F1657">
      <w:pPr>
        <w:numPr>
          <w:ilvl w:val="2"/>
          <w:numId w:val="140"/>
        </w:numPr>
      </w:pPr>
      <w:r>
        <w:t>Exibir: "Data inicial não pode ser posterior à data final"</w:t>
      </w:r>
    </w:p>
    <w:p w14:paraId="0C56891D" w14:textId="77777777" w:rsidR="002F1657" w:rsidRDefault="002F1657" w:rsidP="002F1657">
      <w:pPr>
        <w:pStyle w:val="Ttulo3"/>
        <w:numPr>
          <w:ilvl w:val="0"/>
          <w:numId w:val="140"/>
        </w:numPr>
        <w:tabs>
          <w:tab w:val="num" w:pos="720"/>
        </w:tabs>
      </w:pPr>
      <w:bookmarkStart w:id="20" w:name="_b7yddluavrtt" w:colFirst="0" w:colLast="0"/>
      <w:bookmarkStart w:id="21" w:name="_Toc205885412"/>
      <w:bookmarkEnd w:id="20"/>
      <w:r>
        <w:t>FA-02: Nenhum Dado Encontrado</w:t>
      </w:r>
      <w:bookmarkEnd w:id="21"/>
    </w:p>
    <w:p w14:paraId="6ED6DF65" w14:textId="77777777" w:rsidR="002F1657" w:rsidRDefault="002F1657" w:rsidP="002F1657">
      <w:pPr>
        <w:numPr>
          <w:ilvl w:val="1"/>
          <w:numId w:val="140"/>
        </w:numPr>
      </w:pPr>
      <w:r>
        <w:t>Se não houver consultas no período:</w:t>
      </w:r>
    </w:p>
    <w:p w14:paraId="444518EE" w14:textId="77777777" w:rsidR="002F1657" w:rsidRDefault="002F1657" w:rsidP="002F1657">
      <w:pPr>
        <w:numPr>
          <w:ilvl w:val="2"/>
          <w:numId w:val="140"/>
        </w:numPr>
      </w:pPr>
      <w:r>
        <w:t>Exibir: "Nenhum registro financeiro encontrado para o período selecionado"</w:t>
      </w:r>
    </w:p>
    <w:p w14:paraId="29DA4A3D" w14:textId="77777777" w:rsidR="002F1657" w:rsidRDefault="002F1657" w:rsidP="002F1657">
      <w:pPr>
        <w:pStyle w:val="Ttulo3"/>
        <w:numPr>
          <w:ilvl w:val="0"/>
          <w:numId w:val="140"/>
        </w:numPr>
        <w:tabs>
          <w:tab w:val="num" w:pos="720"/>
        </w:tabs>
      </w:pPr>
      <w:bookmarkStart w:id="22" w:name="_wwhewfxessva" w:colFirst="0" w:colLast="0"/>
      <w:bookmarkStart w:id="23" w:name="_Toc205885413"/>
      <w:bookmarkEnd w:id="22"/>
      <w:r>
        <w:t>FA-03: Limpar Filtros</w:t>
      </w:r>
      <w:bookmarkEnd w:id="23"/>
    </w:p>
    <w:p w14:paraId="5CDFE476" w14:textId="365ECF97" w:rsidR="002D6EAB" w:rsidRDefault="002F1657" w:rsidP="002F1657">
      <w:pPr>
        <w:spacing w:before="480" w:after="480"/>
        <w:rPr>
          <w:rFonts w:ascii="Segoe UI" w:hAnsi="Segoe UI" w:cs="Segoe UI"/>
        </w:rPr>
      </w:pPr>
      <w:r>
        <w:t>Clicar em Limpar Filtros redefine todos os campos para valores padrão</w:t>
      </w:r>
      <w:r w:rsidR="00C034D8">
        <w:rPr>
          <w:noProof/>
        </w:rPr>
        <w:pict w14:anchorId="75C70CB4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44C7BCE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4" w:name="_Toc205885414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24"/>
    </w:p>
    <w:p w14:paraId="0E24E3A1" w14:textId="77777777" w:rsidR="002F1657" w:rsidRDefault="002F1657" w:rsidP="002F1657">
      <w:pPr>
        <w:numPr>
          <w:ilvl w:val="0"/>
          <w:numId w:val="141"/>
        </w:numPr>
      </w:pPr>
      <w:r>
        <w:t>O relatório gerado não altera dados originais</w:t>
      </w:r>
    </w:p>
    <w:p w14:paraId="383D44AC" w14:textId="2E5DF415" w:rsidR="002F1657" w:rsidRDefault="002F1657" w:rsidP="002F1657">
      <w:pPr>
        <w:numPr>
          <w:ilvl w:val="0"/>
          <w:numId w:val="141"/>
        </w:numPr>
      </w:pPr>
      <w:r>
        <w:t>O PDF pode ser salvo ou impresso pelo ADM</w:t>
      </w:r>
      <w:r w:rsidR="00AB6DDF">
        <w:t>C</w:t>
      </w:r>
    </w:p>
    <w:p w14:paraId="21804245" w14:textId="77777777" w:rsidR="002F1657" w:rsidRDefault="002F1657" w:rsidP="002F1657">
      <w:pPr>
        <w:numPr>
          <w:ilvl w:val="0"/>
          <w:numId w:val="141"/>
        </w:numPr>
      </w:pPr>
      <w:r>
        <w:t>A ação é registrada nos logs de auditoria</w:t>
      </w:r>
    </w:p>
    <w:p w14:paraId="13D5F39B" w14:textId="77777777" w:rsidR="002D6EAB" w:rsidRDefault="00C034D8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A198A80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1EF2AB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5" w:name="_Toc205885415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25"/>
    </w:p>
    <w:p w14:paraId="12BC104E" w14:textId="77777777" w:rsidR="002F1657" w:rsidRDefault="002F1657" w:rsidP="002F1657">
      <w:pPr>
        <w:numPr>
          <w:ilvl w:val="0"/>
          <w:numId w:val="142"/>
        </w:numPr>
      </w:pPr>
      <w:r>
        <w:t>RN-001: Validação de Período</w:t>
      </w:r>
    </w:p>
    <w:p w14:paraId="53CA4EA3" w14:textId="77777777" w:rsidR="002F1657" w:rsidRDefault="002F1657" w:rsidP="002F1657">
      <w:pPr>
        <w:numPr>
          <w:ilvl w:val="1"/>
          <w:numId w:val="142"/>
        </w:numPr>
      </w:pPr>
      <w:r>
        <w:t>O período máximo permitido é de 12 meses</w:t>
      </w:r>
    </w:p>
    <w:p w14:paraId="133795F0" w14:textId="77777777" w:rsidR="002F1657" w:rsidRDefault="002F1657" w:rsidP="002F1657">
      <w:pPr>
        <w:numPr>
          <w:ilvl w:val="1"/>
          <w:numId w:val="142"/>
        </w:numPr>
      </w:pPr>
      <w:r>
        <w:t xml:space="preserve">Relatórios com mais de 1.000 registros são divididos em múltiplos </w:t>
      </w:r>
      <w:proofErr w:type="spellStart"/>
      <w:r>
        <w:t>PDFs</w:t>
      </w:r>
      <w:proofErr w:type="spellEnd"/>
    </w:p>
    <w:p w14:paraId="567FE00B" w14:textId="77777777" w:rsidR="002F1657" w:rsidRDefault="002F1657" w:rsidP="002F1657">
      <w:pPr>
        <w:numPr>
          <w:ilvl w:val="0"/>
          <w:numId w:val="142"/>
        </w:numPr>
      </w:pPr>
      <w:r>
        <w:lastRenderedPageBreak/>
        <w:t>RN-002: Formato Monetário</w:t>
      </w:r>
    </w:p>
    <w:p w14:paraId="02C2E742" w14:textId="77777777" w:rsidR="002F1657" w:rsidRDefault="002F1657" w:rsidP="002F1657">
      <w:pPr>
        <w:numPr>
          <w:ilvl w:val="1"/>
          <w:numId w:val="142"/>
        </w:numPr>
      </w:pPr>
      <w:r>
        <w:t>Todos os valores devem usar formato: R$ 1.234,56</w:t>
      </w:r>
    </w:p>
    <w:p w14:paraId="0A2E799D" w14:textId="77777777" w:rsidR="002F1657" w:rsidRDefault="002F1657" w:rsidP="002F1657">
      <w:pPr>
        <w:numPr>
          <w:ilvl w:val="0"/>
          <w:numId w:val="142"/>
        </w:numPr>
      </w:pPr>
      <w:r>
        <w:t>RN-003: Dados Sensíveis</w:t>
      </w:r>
    </w:p>
    <w:p w14:paraId="33FC3D14" w14:textId="77777777" w:rsidR="002F1657" w:rsidRDefault="002F1657" w:rsidP="002F1657">
      <w:pPr>
        <w:numPr>
          <w:ilvl w:val="1"/>
          <w:numId w:val="142"/>
        </w:numPr>
      </w:pPr>
      <w:r>
        <w:t>Pacientes com registros sigilosos aparecem como "PACIENTE #1234"</w:t>
      </w:r>
    </w:p>
    <w:p w14:paraId="6EBFE5D8" w14:textId="77777777" w:rsidR="002F1657" w:rsidRDefault="002F1657" w:rsidP="002F1657">
      <w:pPr>
        <w:numPr>
          <w:ilvl w:val="0"/>
          <w:numId w:val="142"/>
        </w:numPr>
      </w:pPr>
      <w:r>
        <w:t>RN-004: Disponibilidade</w:t>
      </w:r>
    </w:p>
    <w:p w14:paraId="52E18C43" w14:textId="77777777" w:rsidR="002F1657" w:rsidRDefault="002F1657" w:rsidP="002F1657">
      <w:pPr>
        <w:numPr>
          <w:ilvl w:val="1"/>
          <w:numId w:val="142"/>
        </w:numPr>
      </w:pPr>
      <w:r>
        <w:t>Relatórios podem ser gerados apenas para consultas finalizadas</w:t>
      </w:r>
    </w:p>
    <w:p w14:paraId="31CEC114" w14:textId="77777777" w:rsidR="002F1657" w:rsidRDefault="002F1657" w:rsidP="002F1657">
      <w:pPr>
        <w:numPr>
          <w:ilvl w:val="0"/>
          <w:numId w:val="142"/>
        </w:numPr>
      </w:pPr>
      <w:r>
        <w:t>RN-005: Retenção</w:t>
      </w:r>
    </w:p>
    <w:p w14:paraId="63D1F4D4" w14:textId="77777777" w:rsidR="002F1657" w:rsidRDefault="002F1657" w:rsidP="002F1657">
      <w:pPr>
        <w:numPr>
          <w:ilvl w:val="1"/>
          <w:numId w:val="142"/>
        </w:numPr>
      </w:pPr>
      <w:r>
        <w:t>Dados financeiros ficam disponíveis para relatórios por 5 anos</w:t>
      </w:r>
    </w:p>
    <w:p w14:paraId="48550566" w14:textId="77777777" w:rsidR="007F2AE5" w:rsidRDefault="007F2AE5"/>
    <w:p w14:paraId="00BD08A7" w14:textId="77777777" w:rsidR="00627B9D" w:rsidRDefault="00627B9D"/>
    <w:p w14:paraId="6F01A60A" w14:textId="77777777" w:rsidR="00627B9D" w:rsidRDefault="00627B9D"/>
    <w:p w14:paraId="2D4BB064" w14:textId="77777777" w:rsidR="00627B9D" w:rsidRDefault="00627B9D"/>
    <w:p w14:paraId="4BBABAC7" w14:textId="77777777" w:rsidR="00627B9D" w:rsidRDefault="00627B9D"/>
    <w:p w14:paraId="559C44F3" w14:textId="77777777" w:rsidR="00627B9D" w:rsidRDefault="00627B9D"/>
    <w:p w14:paraId="670E0441" w14:textId="77777777" w:rsidR="00627B9D" w:rsidRDefault="00627B9D"/>
    <w:p w14:paraId="1FC6139F" w14:textId="77777777" w:rsidR="00F131E6" w:rsidRDefault="00F131E6"/>
    <w:p w14:paraId="0CEB84B8" w14:textId="77777777" w:rsidR="00F131E6" w:rsidRDefault="00F131E6"/>
    <w:p w14:paraId="424F4509" w14:textId="77777777" w:rsidR="00627B9D" w:rsidRDefault="00627B9D"/>
    <w:p w14:paraId="76183AF7" w14:textId="77777777" w:rsidR="00E171BF" w:rsidRDefault="00E171BF"/>
    <w:p w14:paraId="1A9B07A0" w14:textId="77777777" w:rsidR="00E171BF" w:rsidRDefault="00E171BF"/>
    <w:p w14:paraId="48803C32" w14:textId="77777777" w:rsidR="00E171BF" w:rsidRDefault="00E171BF"/>
    <w:p w14:paraId="7A923768" w14:textId="77777777" w:rsidR="00E171BF" w:rsidRDefault="00E171BF"/>
    <w:p w14:paraId="56648A8A" w14:textId="77777777" w:rsidR="00466C8D" w:rsidRDefault="00466C8D"/>
    <w:p w14:paraId="6A23B06A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6E807B96" w14:textId="77777777" w:rsidTr="007F2AE5">
        <w:tc>
          <w:tcPr>
            <w:tcW w:w="2865" w:type="dxa"/>
          </w:tcPr>
          <w:p w14:paraId="7633BC01" w14:textId="6E8B282A" w:rsidR="007F2AE5" w:rsidRDefault="007F2AE5">
            <w:r>
              <w:t xml:space="preserve">Autor: </w:t>
            </w:r>
            <w:r w:rsidR="002F1657">
              <w:t>Luana Moreira Dias</w:t>
            </w:r>
          </w:p>
        </w:tc>
        <w:tc>
          <w:tcPr>
            <w:tcW w:w="2568" w:type="dxa"/>
          </w:tcPr>
          <w:p w14:paraId="39C068FA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258806FA" w14:textId="6802440E" w:rsidR="007F2AE5" w:rsidRDefault="002F1657" w:rsidP="00035F12">
            <w:pPr>
              <w:jc w:val="center"/>
            </w:pPr>
            <w:r>
              <w:t>12</w:t>
            </w:r>
            <w:r w:rsidR="007F2AE5">
              <w:t>/</w:t>
            </w:r>
            <w:r>
              <w:t>08</w:t>
            </w:r>
            <w:r w:rsidR="007F2AE5">
              <w:t>/2025</w:t>
            </w:r>
          </w:p>
        </w:tc>
      </w:tr>
    </w:tbl>
    <w:p w14:paraId="5212105E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E52B8" w14:textId="77777777" w:rsidR="00C034D8" w:rsidRDefault="00C034D8" w:rsidP="003370F5">
      <w:pPr>
        <w:spacing w:after="0" w:line="240" w:lineRule="auto"/>
      </w:pPr>
      <w:r>
        <w:separator/>
      </w:r>
    </w:p>
  </w:endnote>
  <w:endnote w:type="continuationSeparator" w:id="0">
    <w:p w14:paraId="224F088C" w14:textId="77777777" w:rsidR="00C034D8" w:rsidRDefault="00C034D8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1232" w14:textId="5A6D9842" w:rsidR="003370F5" w:rsidRDefault="003370F5">
    <w:pPr>
      <w:pStyle w:val="Rodap"/>
    </w:pPr>
    <w:r>
      <w:t xml:space="preserve">Sobral – </w:t>
    </w:r>
    <w:r w:rsidR="002F1657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27B6C" w14:textId="77777777" w:rsidR="00C034D8" w:rsidRDefault="00C034D8" w:rsidP="003370F5">
      <w:pPr>
        <w:spacing w:after="0" w:line="240" w:lineRule="auto"/>
      </w:pPr>
      <w:r>
        <w:separator/>
      </w:r>
    </w:p>
  </w:footnote>
  <w:footnote w:type="continuationSeparator" w:id="0">
    <w:p w14:paraId="402C8FE9" w14:textId="77777777" w:rsidR="00C034D8" w:rsidRDefault="00C034D8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564AA" w14:textId="32AE157B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7EE0C1D" wp14:editId="62538BAD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2F1657">
      <w:t>EXIBIR RELATÓRIO DE CAIXA - CLÍNICA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0D9"/>
    <w:multiLevelType w:val="multilevel"/>
    <w:tmpl w:val="8550B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1671F"/>
    <w:multiLevelType w:val="multilevel"/>
    <w:tmpl w:val="C9CC4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3A72756"/>
    <w:multiLevelType w:val="multilevel"/>
    <w:tmpl w:val="887A4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F6235F"/>
    <w:multiLevelType w:val="multilevel"/>
    <w:tmpl w:val="7DB40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6C0E18"/>
    <w:multiLevelType w:val="multilevel"/>
    <w:tmpl w:val="BA0AC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1D517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EB244E"/>
    <w:multiLevelType w:val="multilevel"/>
    <w:tmpl w:val="1E423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C50DFB"/>
    <w:multiLevelType w:val="multilevel"/>
    <w:tmpl w:val="209C6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6"/>
  </w:num>
  <w:num w:numId="2" w16cid:durableId="2139370942">
    <w:abstractNumId w:val="91"/>
  </w:num>
  <w:num w:numId="3" w16cid:durableId="1914462351">
    <w:abstractNumId w:val="140"/>
  </w:num>
  <w:num w:numId="4" w16cid:durableId="1275942050">
    <w:abstractNumId w:val="50"/>
  </w:num>
  <w:num w:numId="5" w16cid:durableId="248346820">
    <w:abstractNumId w:val="22"/>
  </w:num>
  <w:num w:numId="6" w16cid:durableId="1122966246">
    <w:abstractNumId w:val="94"/>
  </w:num>
  <w:num w:numId="7" w16cid:durableId="1221408314">
    <w:abstractNumId w:val="24"/>
  </w:num>
  <w:num w:numId="8" w16cid:durableId="1156144701">
    <w:abstractNumId w:val="1"/>
  </w:num>
  <w:num w:numId="9" w16cid:durableId="57821497">
    <w:abstractNumId w:val="2"/>
  </w:num>
  <w:num w:numId="10" w16cid:durableId="1854956055">
    <w:abstractNumId w:val="104"/>
  </w:num>
  <w:num w:numId="11" w16cid:durableId="787821814">
    <w:abstractNumId w:val="123"/>
  </w:num>
  <w:num w:numId="12" w16cid:durableId="2083990212">
    <w:abstractNumId w:val="7"/>
  </w:num>
  <w:num w:numId="13" w16cid:durableId="1621060670">
    <w:abstractNumId w:val="107"/>
  </w:num>
  <w:num w:numId="14" w16cid:durableId="1998607255">
    <w:abstractNumId w:val="86"/>
  </w:num>
  <w:num w:numId="15" w16cid:durableId="444614049">
    <w:abstractNumId w:val="29"/>
  </w:num>
  <w:num w:numId="16" w16cid:durableId="2084983850">
    <w:abstractNumId w:val="139"/>
  </w:num>
  <w:num w:numId="17" w16cid:durableId="1147937307">
    <w:abstractNumId w:val="27"/>
  </w:num>
  <w:num w:numId="18" w16cid:durableId="1559705791">
    <w:abstractNumId w:val="43"/>
  </w:num>
  <w:num w:numId="19" w16cid:durableId="887228126">
    <w:abstractNumId w:val="62"/>
  </w:num>
  <w:num w:numId="20" w16cid:durableId="1082683975">
    <w:abstractNumId w:val="65"/>
  </w:num>
  <w:num w:numId="21" w16cid:durableId="1880586729">
    <w:abstractNumId w:val="121"/>
  </w:num>
  <w:num w:numId="22" w16cid:durableId="1042485735">
    <w:abstractNumId w:val="109"/>
  </w:num>
  <w:num w:numId="23" w16cid:durableId="1639145655">
    <w:abstractNumId w:val="137"/>
  </w:num>
  <w:num w:numId="24" w16cid:durableId="687633536">
    <w:abstractNumId w:val="53"/>
  </w:num>
  <w:num w:numId="25" w16cid:durableId="1652978374">
    <w:abstractNumId w:val="37"/>
  </w:num>
  <w:num w:numId="26" w16cid:durableId="326173566">
    <w:abstractNumId w:val="116"/>
  </w:num>
  <w:num w:numId="27" w16cid:durableId="1331174392">
    <w:abstractNumId w:val="59"/>
  </w:num>
  <w:num w:numId="28" w16cid:durableId="736785703">
    <w:abstractNumId w:val="34"/>
  </w:num>
  <w:num w:numId="29" w16cid:durableId="1636377276">
    <w:abstractNumId w:val="33"/>
  </w:num>
  <w:num w:numId="30" w16cid:durableId="478965834">
    <w:abstractNumId w:val="95"/>
  </w:num>
  <w:num w:numId="31" w16cid:durableId="769398609">
    <w:abstractNumId w:val="44"/>
  </w:num>
  <w:num w:numId="32" w16cid:durableId="1860773765">
    <w:abstractNumId w:val="36"/>
  </w:num>
  <w:num w:numId="33" w16cid:durableId="525408398">
    <w:abstractNumId w:val="74"/>
  </w:num>
  <w:num w:numId="34" w16cid:durableId="1719936512">
    <w:abstractNumId w:val="72"/>
  </w:num>
  <w:num w:numId="35" w16cid:durableId="1138183058">
    <w:abstractNumId w:val="13"/>
  </w:num>
  <w:num w:numId="36" w16cid:durableId="905993429">
    <w:abstractNumId w:val="114"/>
  </w:num>
  <w:num w:numId="37" w16cid:durableId="742413987">
    <w:abstractNumId w:val="42"/>
  </w:num>
  <w:num w:numId="38" w16cid:durableId="1309481265">
    <w:abstractNumId w:val="130"/>
  </w:num>
  <w:num w:numId="39" w16cid:durableId="432937182">
    <w:abstractNumId w:val="15"/>
  </w:num>
  <w:num w:numId="40" w16cid:durableId="1468745388">
    <w:abstractNumId w:val="70"/>
  </w:num>
  <w:num w:numId="41" w16cid:durableId="1548681879">
    <w:abstractNumId w:val="138"/>
  </w:num>
  <w:num w:numId="42" w16cid:durableId="1653212376">
    <w:abstractNumId w:val="92"/>
  </w:num>
  <w:num w:numId="43" w16cid:durableId="1562444049">
    <w:abstractNumId w:val="18"/>
  </w:num>
  <w:num w:numId="44" w16cid:durableId="189343391">
    <w:abstractNumId w:val="32"/>
  </w:num>
  <w:num w:numId="45" w16cid:durableId="466361826">
    <w:abstractNumId w:val="119"/>
  </w:num>
  <w:num w:numId="46" w16cid:durableId="2039313387">
    <w:abstractNumId w:val="30"/>
  </w:num>
  <w:num w:numId="47" w16cid:durableId="2104954814">
    <w:abstractNumId w:val="112"/>
  </w:num>
  <w:num w:numId="48" w16cid:durableId="1408919497">
    <w:abstractNumId w:val="55"/>
  </w:num>
  <w:num w:numId="49" w16cid:durableId="1929657202">
    <w:abstractNumId w:val="97"/>
  </w:num>
  <w:num w:numId="50" w16cid:durableId="1295409307">
    <w:abstractNumId w:val="67"/>
  </w:num>
  <w:num w:numId="51" w16cid:durableId="900363819">
    <w:abstractNumId w:val="49"/>
  </w:num>
  <w:num w:numId="52" w16cid:durableId="1166091911">
    <w:abstractNumId w:val="11"/>
  </w:num>
  <w:num w:numId="53" w16cid:durableId="81609973">
    <w:abstractNumId w:val="84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5"/>
  </w:num>
  <w:num w:numId="57" w16cid:durableId="1510947254">
    <w:abstractNumId w:val="93"/>
  </w:num>
  <w:num w:numId="58" w16cid:durableId="416100704">
    <w:abstractNumId w:val="60"/>
  </w:num>
  <w:num w:numId="59" w16cid:durableId="1517965679">
    <w:abstractNumId w:val="111"/>
  </w:num>
  <w:num w:numId="60" w16cid:durableId="1209150639">
    <w:abstractNumId w:val="124"/>
  </w:num>
  <w:num w:numId="61" w16cid:durableId="2016683365">
    <w:abstractNumId w:val="126"/>
  </w:num>
  <w:num w:numId="62" w16cid:durableId="1153722290">
    <w:abstractNumId w:val="105"/>
  </w:num>
  <w:num w:numId="63" w16cid:durableId="1302150048">
    <w:abstractNumId w:val="136"/>
  </w:num>
  <w:num w:numId="64" w16cid:durableId="1496187817">
    <w:abstractNumId w:val="99"/>
  </w:num>
  <w:num w:numId="65" w16cid:durableId="660548535">
    <w:abstractNumId w:val="52"/>
  </w:num>
  <w:num w:numId="66" w16cid:durableId="788012072">
    <w:abstractNumId w:val="77"/>
  </w:num>
  <w:num w:numId="67" w16cid:durableId="1184512483">
    <w:abstractNumId w:val="103"/>
  </w:num>
  <w:num w:numId="68" w16cid:durableId="751050927">
    <w:abstractNumId w:val="131"/>
  </w:num>
  <w:num w:numId="69" w16cid:durableId="1846436085">
    <w:abstractNumId w:val="35"/>
  </w:num>
  <w:num w:numId="70" w16cid:durableId="1979416287">
    <w:abstractNumId w:val="129"/>
  </w:num>
  <w:num w:numId="71" w16cid:durableId="653339855">
    <w:abstractNumId w:val="12"/>
  </w:num>
  <w:num w:numId="72" w16cid:durableId="376319626">
    <w:abstractNumId w:val="81"/>
  </w:num>
  <w:num w:numId="73" w16cid:durableId="149757390">
    <w:abstractNumId w:val="41"/>
  </w:num>
  <w:num w:numId="74" w16cid:durableId="1181704723">
    <w:abstractNumId w:val="51"/>
  </w:num>
  <w:num w:numId="75" w16cid:durableId="2138064849">
    <w:abstractNumId w:val="83"/>
  </w:num>
  <w:num w:numId="76" w16cid:durableId="357194138">
    <w:abstractNumId w:val="3"/>
  </w:num>
  <w:num w:numId="77" w16cid:durableId="1057390557">
    <w:abstractNumId w:val="46"/>
  </w:num>
  <w:num w:numId="78" w16cid:durableId="575096229">
    <w:abstractNumId w:val="23"/>
  </w:num>
  <w:num w:numId="79" w16cid:durableId="1925869180">
    <w:abstractNumId w:val="71"/>
  </w:num>
  <w:num w:numId="80" w16cid:durableId="1838881460">
    <w:abstractNumId w:val="87"/>
  </w:num>
  <w:num w:numId="81" w16cid:durableId="181748791">
    <w:abstractNumId w:val="39"/>
  </w:num>
  <w:num w:numId="82" w16cid:durableId="1906456118">
    <w:abstractNumId w:val="66"/>
  </w:num>
  <w:num w:numId="83" w16cid:durableId="262302130">
    <w:abstractNumId w:val="122"/>
  </w:num>
  <w:num w:numId="84" w16cid:durableId="1430849138">
    <w:abstractNumId w:val="17"/>
  </w:num>
  <w:num w:numId="85" w16cid:durableId="1862544107">
    <w:abstractNumId w:val="132"/>
  </w:num>
  <w:num w:numId="86" w16cid:durableId="2116511594">
    <w:abstractNumId w:val="58"/>
  </w:num>
  <w:num w:numId="87" w16cid:durableId="2072384659">
    <w:abstractNumId w:val="47"/>
  </w:num>
  <w:num w:numId="88" w16cid:durableId="37320459">
    <w:abstractNumId w:val="6"/>
  </w:num>
  <w:num w:numId="89" w16cid:durableId="641614003">
    <w:abstractNumId w:val="80"/>
  </w:num>
  <w:num w:numId="90" w16cid:durableId="1811439186">
    <w:abstractNumId w:val="82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101"/>
  </w:num>
  <w:num w:numId="94" w16cid:durableId="2068724371">
    <w:abstractNumId w:val="8"/>
  </w:num>
  <w:num w:numId="95" w16cid:durableId="938561095">
    <w:abstractNumId w:val="113"/>
  </w:num>
  <w:num w:numId="96" w16cid:durableId="2140688707">
    <w:abstractNumId w:val="75"/>
  </w:num>
  <w:num w:numId="97" w16cid:durableId="25256977">
    <w:abstractNumId w:val="135"/>
  </w:num>
  <w:num w:numId="98" w16cid:durableId="1082339350">
    <w:abstractNumId w:val="63"/>
  </w:num>
  <w:num w:numId="99" w16cid:durableId="255141704">
    <w:abstractNumId w:val="133"/>
  </w:num>
  <w:num w:numId="100" w16cid:durableId="970095904">
    <w:abstractNumId w:val="73"/>
  </w:num>
  <w:num w:numId="101" w16cid:durableId="2082754738">
    <w:abstractNumId w:val="128"/>
  </w:num>
  <w:num w:numId="102" w16cid:durableId="347216742">
    <w:abstractNumId w:val="78"/>
  </w:num>
  <w:num w:numId="103" w16cid:durableId="1464346861">
    <w:abstractNumId w:val="76"/>
  </w:num>
  <w:num w:numId="104" w16cid:durableId="420756931">
    <w:abstractNumId w:val="98"/>
  </w:num>
  <w:num w:numId="105" w16cid:durableId="120266814">
    <w:abstractNumId w:val="14"/>
  </w:num>
  <w:num w:numId="106" w16cid:durableId="341010339">
    <w:abstractNumId w:val="38"/>
  </w:num>
  <w:num w:numId="107" w16cid:durableId="77295676">
    <w:abstractNumId w:val="31"/>
  </w:num>
  <w:num w:numId="108" w16cid:durableId="1879665396">
    <w:abstractNumId w:val="142"/>
  </w:num>
  <w:num w:numId="109" w16cid:durableId="430443048">
    <w:abstractNumId w:val="10"/>
  </w:num>
  <w:num w:numId="110" w16cid:durableId="1939018150">
    <w:abstractNumId w:val="115"/>
  </w:num>
  <w:num w:numId="111" w16cid:durableId="1518930974">
    <w:abstractNumId w:val="90"/>
  </w:num>
  <w:num w:numId="112" w16cid:durableId="1649749363">
    <w:abstractNumId w:val="9"/>
  </w:num>
  <w:num w:numId="113" w16cid:durableId="1231387711">
    <w:abstractNumId w:val="118"/>
  </w:num>
  <w:num w:numId="114" w16cid:durableId="1778477886">
    <w:abstractNumId w:val="100"/>
  </w:num>
  <w:num w:numId="115" w16cid:durableId="917131921">
    <w:abstractNumId w:val="4"/>
  </w:num>
  <w:num w:numId="116" w16cid:durableId="1884899198">
    <w:abstractNumId w:val="68"/>
  </w:num>
  <w:num w:numId="117" w16cid:durableId="1504783917">
    <w:abstractNumId w:val="134"/>
  </w:num>
  <w:num w:numId="118" w16cid:durableId="335160208">
    <w:abstractNumId w:val="57"/>
  </w:num>
  <w:num w:numId="119" w16cid:durableId="283314802">
    <w:abstractNumId w:val="26"/>
  </w:num>
  <w:num w:numId="120" w16cid:durableId="1705128771">
    <w:abstractNumId w:val="108"/>
  </w:num>
  <w:num w:numId="121" w16cid:durableId="1640643392">
    <w:abstractNumId w:val="79"/>
  </w:num>
  <w:num w:numId="122" w16cid:durableId="1302462585">
    <w:abstractNumId w:val="106"/>
  </w:num>
  <w:num w:numId="123" w16cid:durableId="1810710815">
    <w:abstractNumId w:val="102"/>
  </w:num>
  <w:num w:numId="124" w16cid:durableId="993605605">
    <w:abstractNumId w:val="88"/>
  </w:num>
  <w:num w:numId="125" w16cid:durableId="442261907">
    <w:abstractNumId w:val="25"/>
  </w:num>
  <w:num w:numId="126" w16cid:durableId="651645707">
    <w:abstractNumId w:val="16"/>
  </w:num>
  <w:num w:numId="127" w16cid:durableId="913248679">
    <w:abstractNumId w:val="28"/>
  </w:num>
  <w:num w:numId="128" w16cid:durableId="421295706">
    <w:abstractNumId w:val="110"/>
  </w:num>
  <w:num w:numId="129" w16cid:durableId="368264422">
    <w:abstractNumId w:val="54"/>
  </w:num>
  <w:num w:numId="130" w16cid:durableId="39134148">
    <w:abstractNumId w:val="61"/>
  </w:num>
  <w:num w:numId="131" w16cid:durableId="739906484">
    <w:abstractNumId w:val="141"/>
  </w:num>
  <w:num w:numId="132" w16cid:durableId="1183939784">
    <w:abstractNumId w:val="69"/>
  </w:num>
  <w:num w:numId="133" w16cid:durableId="1090739329">
    <w:abstractNumId w:val="117"/>
  </w:num>
  <w:num w:numId="134" w16cid:durableId="1745227077">
    <w:abstractNumId w:val="5"/>
  </w:num>
  <w:num w:numId="135" w16cid:durableId="263464131">
    <w:abstractNumId w:val="21"/>
  </w:num>
  <w:num w:numId="136" w16cid:durableId="1658924620">
    <w:abstractNumId w:val="120"/>
  </w:num>
  <w:num w:numId="137" w16cid:durableId="1910799582">
    <w:abstractNumId w:val="20"/>
  </w:num>
  <w:num w:numId="138" w16cid:durableId="1797524522">
    <w:abstractNumId w:val="127"/>
  </w:num>
  <w:num w:numId="139" w16cid:durableId="1805007477">
    <w:abstractNumId w:val="0"/>
  </w:num>
  <w:num w:numId="140" w16cid:durableId="120078027">
    <w:abstractNumId w:val="19"/>
  </w:num>
  <w:num w:numId="141" w16cid:durableId="1937901339">
    <w:abstractNumId w:val="85"/>
  </w:num>
  <w:num w:numId="142" w16cid:durableId="929392142">
    <w:abstractNumId w:val="64"/>
  </w:num>
  <w:num w:numId="143" w16cid:durableId="844590722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57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1657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C7D8C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57FF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AB6DDF"/>
    <w:rsid w:val="00B04E93"/>
    <w:rsid w:val="00B20BC6"/>
    <w:rsid w:val="00B32289"/>
    <w:rsid w:val="00B54AC5"/>
    <w:rsid w:val="00B8164A"/>
    <w:rsid w:val="00B855B6"/>
    <w:rsid w:val="00BC72FB"/>
    <w:rsid w:val="00BE265C"/>
    <w:rsid w:val="00BE3AAF"/>
    <w:rsid w:val="00C034D8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4BEFCF"/>
  <w15:chartTrackingRefBased/>
  <w15:docId w15:val="{22221209-6063-0241-A803-06F63D68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11</TotalTime>
  <Pages>6</Pages>
  <Words>653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Exibir Relatório de Caixa - Clínica</dc:subject>
  <dc:creator>mateus alves</dc:creator>
  <cp:keywords/>
  <dc:description/>
  <cp:lastModifiedBy>Mateus Alves</cp:lastModifiedBy>
  <cp:revision>3</cp:revision>
  <dcterms:created xsi:type="dcterms:W3CDTF">2025-08-12T12:50:00Z</dcterms:created>
  <dcterms:modified xsi:type="dcterms:W3CDTF">2025-08-12T13:03:00Z</dcterms:modified>
</cp:coreProperties>
</file>