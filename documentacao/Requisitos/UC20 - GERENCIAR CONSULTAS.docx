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4418CE2" w14:textId="77777777" w:rsidR="003370F5" w:rsidRDefault="003370F5">
          <w:pPr>
            <w:pStyle w:val="SemEspaamento"/>
            <w:rPr>
              <w:sz w:val="2"/>
            </w:rPr>
          </w:pPr>
        </w:p>
        <w:p w14:paraId="31C67A3E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C1CD5B" wp14:editId="18EFCC64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AEA2847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341827BA" w14:textId="6D2B69C8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05644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Gerenciar </w:t>
                                    </w:r>
                                    <w:r w:rsidR="006D6CB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Consultas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1DB8CEAF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FC1CD5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AEA2847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341827BA" w14:textId="6D2B69C8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05644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Gerenciar </w:t>
                              </w:r>
                              <w:r w:rsidR="006D6CB4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Consultas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1DB8CEAF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80D1E0" wp14:editId="63004508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C6528C3" wp14:editId="6FD9870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BAD930C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264C6295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6EC199" w14:textId="77777777" w:rsidR="003370F5" w:rsidRDefault="003370F5">
          <w:pPr>
            <w:pStyle w:val="CabealhodoSumrio"/>
          </w:pPr>
          <w:r>
            <w:t>Sumário</w:t>
          </w:r>
        </w:p>
        <w:p w14:paraId="67EE68E2" w14:textId="05B945D0" w:rsidR="0058408D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166056" w:history="1">
            <w:r w:rsidR="0058408D" w:rsidRPr="00A932A3">
              <w:rPr>
                <w:rStyle w:val="Hyperlink"/>
                <w:rFonts w:ascii="Segoe UI" w:hAnsi="Segoe UI" w:cs="Segoe UI"/>
                <w:noProof/>
              </w:rPr>
              <w:t>Caso de Uso: Gerenciar Consultas</w:t>
            </w:r>
            <w:r w:rsidR="0058408D">
              <w:rPr>
                <w:noProof/>
                <w:webHidden/>
              </w:rPr>
              <w:tab/>
            </w:r>
            <w:r w:rsidR="0058408D">
              <w:rPr>
                <w:noProof/>
                <w:webHidden/>
              </w:rPr>
              <w:fldChar w:fldCharType="begin"/>
            </w:r>
            <w:r w:rsidR="0058408D">
              <w:rPr>
                <w:noProof/>
                <w:webHidden/>
              </w:rPr>
              <w:instrText xml:space="preserve"> PAGEREF _Toc204166056 \h </w:instrText>
            </w:r>
            <w:r w:rsidR="0058408D">
              <w:rPr>
                <w:noProof/>
                <w:webHidden/>
              </w:rPr>
            </w:r>
            <w:r w:rsidR="0058408D">
              <w:rPr>
                <w:noProof/>
                <w:webHidden/>
              </w:rPr>
              <w:fldChar w:fldCharType="separate"/>
            </w:r>
            <w:r w:rsidR="0058408D">
              <w:rPr>
                <w:noProof/>
                <w:webHidden/>
              </w:rPr>
              <w:t>2</w:t>
            </w:r>
            <w:r w:rsidR="0058408D">
              <w:rPr>
                <w:noProof/>
                <w:webHidden/>
              </w:rPr>
              <w:fldChar w:fldCharType="end"/>
            </w:r>
          </w:hyperlink>
        </w:p>
        <w:p w14:paraId="403AA09C" w14:textId="3CD43493" w:rsidR="0058408D" w:rsidRDefault="0058408D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166057" w:history="1">
            <w:r w:rsidRPr="00A932A3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059D7" w14:textId="5D200D95" w:rsidR="0058408D" w:rsidRDefault="0058408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6058" w:history="1">
            <w:r w:rsidRPr="00A932A3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3466C" w14:textId="2C339534" w:rsidR="0058408D" w:rsidRDefault="0058408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6059" w:history="1">
            <w:r w:rsidRPr="00A932A3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19BB7" w14:textId="75FA4EAE" w:rsidR="0058408D" w:rsidRDefault="0058408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6060" w:history="1">
            <w:r w:rsidRPr="00A932A3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F8655" w14:textId="647476B8" w:rsidR="0058408D" w:rsidRDefault="0058408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6061" w:history="1">
            <w:r w:rsidRPr="00A932A3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15654" w14:textId="62DF0E85" w:rsidR="0058408D" w:rsidRDefault="0058408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6062" w:history="1">
            <w:r w:rsidRPr="00A932A3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99A20" w14:textId="193F5B5D" w:rsidR="0058408D" w:rsidRDefault="0058408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6063" w:history="1">
            <w:r w:rsidRPr="00A932A3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545B" w14:textId="146A8DA7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04172A0A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7B4623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29256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B8DEF6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F26720E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0F22D92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5CB1380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AB8110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2733428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8A4B5DA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1E1456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9532027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5056019" w14:textId="0820D19B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166056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r w:rsidR="0005644B">
        <w:rPr>
          <w:rStyle w:val="Forte"/>
          <w:rFonts w:ascii="Segoe UI" w:hAnsi="Segoe UI" w:cs="Segoe UI"/>
          <w:color w:val="404040"/>
          <w:sz w:val="41"/>
          <w:szCs w:val="41"/>
        </w:rPr>
        <w:t>Gerenciar</w:t>
      </w:r>
      <w:r w:rsidR="006D6CB4">
        <w:rPr>
          <w:rStyle w:val="Forte"/>
          <w:rFonts w:ascii="Segoe UI" w:hAnsi="Segoe UI" w:cs="Segoe UI"/>
          <w:color w:val="404040"/>
          <w:sz w:val="41"/>
          <w:szCs w:val="41"/>
        </w:rPr>
        <w:t xml:space="preserve"> Consultas</w:t>
      </w:r>
      <w:bookmarkEnd w:id="1"/>
    </w:p>
    <w:p w14:paraId="3A445029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16605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69C40DC2" w14:textId="6C695296" w:rsidR="002D6EAB" w:rsidRDefault="0072472B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Gerenciar</w:t>
      </w:r>
      <w:r w:rsidR="006D6CB4">
        <w:rPr>
          <w:rStyle w:val="Forte"/>
          <w:rFonts w:ascii="Segoe UI" w:eastAsiaTheme="majorEastAsia" w:hAnsi="Segoe UI" w:cs="Segoe UI"/>
          <w:color w:val="404040"/>
        </w:rPr>
        <w:t xml:space="preserve"> Consultas</w:t>
      </w:r>
    </w:p>
    <w:p w14:paraId="2150B5A7" w14:textId="77777777" w:rsidR="002D6EAB" w:rsidRDefault="00B96903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71EB8C5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12DB3F3" w14:textId="77777777" w:rsidR="0005644B" w:rsidRPr="0072472B" w:rsidRDefault="0005644B" w:rsidP="0072472B">
      <w:pPr>
        <w:pStyle w:val="Ttulo3"/>
        <w:shd w:val="clear" w:color="auto" w:fill="FFFFFF"/>
        <w:rPr>
          <w:rStyle w:val="Forte"/>
        </w:rPr>
      </w:pPr>
      <w:bookmarkStart w:id="4" w:name="_Toc204166058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</w:t>
      </w:r>
      <w:bookmarkEnd w:id="4"/>
    </w:p>
    <w:p w14:paraId="515D31A4" w14:textId="77777777" w:rsidR="0005644B" w:rsidRDefault="0005644B" w:rsidP="0005644B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Especialista (usuário logado)</w:t>
      </w:r>
    </w:p>
    <w:p w14:paraId="7F463B8A" w14:textId="77777777" w:rsidR="0005644B" w:rsidRDefault="0005644B" w:rsidP="0005644B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Secundário:</w:t>
      </w:r>
      <w:r>
        <w:rPr>
          <w:rFonts w:ascii="Segoe UI" w:hAnsi="Segoe UI" w:cs="Segoe UI"/>
          <w:color w:val="404040"/>
        </w:rPr>
        <w:t> Sistema (processamento de pagamentos, histórico médico)</w:t>
      </w:r>
    </w:p>
    <w:p w14:paraId="44671611" w14:textId="77777777" w:rsidR="0005644B" w:rsidRPr="0072472B" w:rsidRDefault="0005644B" w:rsidP="0072472B">
      <w:pPr>
        <w:pStyle w:val="Ttulo3"/>
        <w:shd w:val="clear" w:color="auto" w:fill="FFFFFF"/>
        <w:rPr>
          <w:rStyle w:val="Forte"/>
        </w:rPr>
      </w:pPr>
      <w:bookmarkStart w:id="5" w:name="_Toc204166059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</w:t>
      </w:r>
      <w:bookmarkEnd w:id="5"/>
    </w:p>
    <w:p w14:paraId="41C66A75" w14:textId="77777777" w:rsidR="0005644B" w:rsidRDefault="0005644B" w:rsidP="0005644B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está autenticado no sistema.</w:t>
      </w:r>
    </w:p>
    <w:p w14:paraId="73EEF400" w14:textId="77777777" w:rsidR="0005644B" w:rsidRDefault="0005644B" w:rsidP="0005644B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possui consultas agendadas.</w:t>
      </w:r>
    </w:p>
    <w:p w14:paraId="31139A9D" w14:textId="77777777" w:rsidR="0005644B" w:rsidRDefault="00B96903" w:rsidP="0005644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097202C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5554C62" w14:textId="77777777" w:rsidR="0058408D" w:rsidRDefault="0058408D" w:rsidP="0058408D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166060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</w:t>
      </w:r>
      <w:bookmarkEnd w:id="6"/>
    </w:p>
    <w:p w14:paraId="3460067F" w14:textId="77777777" w:rsidR="0058408D" w:rsidRDefault="0058408D" w:rsidP="005840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1: Acesso à Lista de Consultas</w:t>
      </w:r>
    </w:p>
    <w:p w14:paraId="62E60722" w14:textId="77777777" w:rsidR="0058408D" w:rsidRDefault="0058408D" w:rsidP="0058408D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seleciona </w:t>
      </w:r>
      <w:r>
        <w:rPr>
          <w:rStyle w:val="Forte"/>
          <w:rFonts w:ascii="Segoe UI" w:eastAsiaTheme="majorEastAsia" w:hAnsi="Segoe UI" w:cs="Segoe UI"/>
          <w:color w:val="404040"/>
        </w:rPr>
        <w:t>"Consultas"</w:t>
      </w:r>
      <w:r>
        <w:rPr>
          <w:rFonts w:ascii="Segoe UI" w:hAnsi="Segoe UI" w:cs="Segoe UI"/>
          <w:color w:val="404040"/>
        </w:rPr>
        <w:t> no menu.</w:t>
      </w:r>
    </w:p>
    <w:p w14:paraId="2DAC8AC1" w14:textId="77777777" w:rsidR="0058408D" w:rsidRDefault="0058408D" w:rsidP="0058408D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lista paginada com filtros:</w:t>
      </w:r>
    </w:p>
    <w:p w14:paraId="4F53DB10" w14:textId="77777777" w:rsidR="0058408D" w:rsidRDefault="0058408D" w:rsidP="0058408D">
      <w:pPr>
        <w:pStyle w:val="ds-markdown-paragraph"/>
        <w:numPr>
          <w:ilvl w:val="1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Início/Data Fim</w:t>
      </w:r>
      <w:r>
        <w:rPr>
          <w:rFonts w:ascii="Segoe UI" w:hAnsi="Segoe UI" w:cs="Segoe UI"/>
          <w:color w:val="404040"/>
        </w:rPr>
        <w:t xml:space="preserve"> (date </w:t>
      </w:r>
      <w:proofErr w:type="spellStart"/>
      <w:r>
        <w:rPr>
          <w:rFonts w:ascii="Segoe UI" w:hAnsi="Segoe UI" w:cs="Segoe UI"/>
          <w:color w:val="404040"/>
        </w:rPr>
        <w:t>picker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5F07E38E" w14:textId="77777777" w:rsidR="0058408D" w:rsidRDefault="0058408D" w:rsidP="0058408D">
      <w:pPr>
        <w:pStyle w:val="ds-markdown-paragraph"/>
        <w:numPr>
          <w:ilvl w:val="1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(busca por nome)</w:t>
      </w:r>
    </w:p>
    <w:p w14:paraId="4CB1AA42" w14:textId="77777777" w:rsidR="0058408D" w:rsidRDefault="0058408D" w:rsidP="0058408D">
      <w:pPr>
        <w:pStyle w:val="ds-markdown-paragraph"/>
        <w:numPr>
          <w:ilvl w:val="1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Status</w:t>
      </w:r>
      <w:r>
        <w:rPr>
          <w:rFonts w:ascii="Segoe UI" w:hAnsi="Segoe UI" w:cs="Segoe UI"/>
          <w:color w:val="404040"/>
        </w:rPr>
        <w:t> (</w:t>
      </w:r>
      <w:proofErr w:type="spellStart"/>
      <w:r>
        <w:rPr>
          <w:rFonts w:ascii="Segoe UI" w:hAnsi="Segoe UI" w:cs="Segoe UI"/>
          <w:color w:val="404040"/>
        </w:rPr>
        <w:t>dropdown</w:t>
      </w:r>
      <w:proofErr w:type="spellEnd"/>
      <w:r>
        <w:rPr>
          <w:rFonts w:ascii="Segoe UI" w:hAnsi="Segoe UI" w:cs="Segoe UI"/>
          <w:color w:val="404040"/>
        </w:rPr>
        <w:t>: Todos, Sala de Espera, Aguardando Atendimento, Cancelada, Em Atendimento, Finalizada)</w:t>
      </w:r>
    </w:p>
    <w:p w14:paraId="56DD807D" w14:textId="77777777" w:rsidR="0058408D" w:rsidRDefault="0058408D" w:rsidP="0058408D">
      <w:pPr>
        <w:pStyle w:val="ds-markdown-paragraph"/>
        <w:numPr>
          <w:ilvl w:val="1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 Vinculada</w:t>
      </w:r>
      <w:r>
        <w:rPr>
          <w:rFonts w:ascii="Segoe UI" w:hAnsi="Segoe UI" w:cs="Segoe UI"/>
          <w:color w:val="404040"/>
        </w:rPr>
        <w:t> (</w:t>
      </w:r>
      <w:proofErr w:type="spellStart"/>
      <w:r>
        <w:rPr>
          <w:rFonts w:ascii="Segoe UI" w:hAnsi="Segoe UI" w:cs="Segoe UI"/>
          <w:color w:val="404040"/>
        </w:rPr>
        <w:t>dropdown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0A972570" w14:textId="77777777" w:rsidR="0058408D" w:rsidRDefault="0058408D" w:rsidP="005840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2: Aplicar Filtros</w:t>
      </w:r>
    </w:p>
    <w:p w14:paraId="6383EDFC" w14:textId="77777777" w:rsidR="0058408D" w:rsidRDefault="0058408D" w:rsidP="0058408D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preenche os filtros e clica em </w:t>
      </w:r>
      <w:r>
        <w:rPr>
          <w:rStyle w:val="Forte"/>
          <w:rFonts w:ascii="Segoe UI" w:eastAsiaTheme="majorEastAsia" w:hAnsi="Segoe UI" w:cs="Segoe UI"/>
          <w:color w:val="404040"/>
        </w:rPr>
        <w:t>"Pesquisar"</w:t>
      </w:r>
      <w:r>
        <w:rPr>
          <w:rFonts w:ascii="Segoe UI" w:hAnsi="Segoe UI" w:cs="Segoe UI"/>
          <w:color w:val="404040"/>
        </w:rPr>
        <w:t>.</w:t>
      </w:r>
    </w:p>
    <w:p w14:paraId="574DD482" w14:textId="77777777" w:rsidR="0058408D" w:rsidRDefault="0058408D" w:rsidP="0058408D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atualiza a lista com as consultas que atendem aos critérios.</w:t>
      </w:r>
    </w:p>
    <w:p w14:paraId="5FDE51A5" w14:textId="77777777" w:rsidR="0058408D" w:rsidRDefault="0058408D" w:rsidP="005840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3: Ações Disponíveis</w:t>
      </w:r>
    </w:p>
    <w:p w14:paraId="6EEF1FA6" w14:textId="77777777" w:rsidR="0058408D" w:rsidRDefault="0058408D" w:rsidP="0058408D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cada consulta, o Especialista pode selecionar:</w:t>
      </w:r>
    </w:p>
    <w:p w14:paraId="669E150B" w14:textId="77777777" w:rsidR="0058408D" w:rsidRDefault="0058408D" w:rsidP="0058408D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Efetuar Pagamento</w:t>
      </w:r>
    </w:p>
    <w:p w14:paraId="599A3CDB" w14:textId="77777777" w:rsidR="0058408D" w:rsidRDefault="0058408D" w:rsidP="0058408D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Iniciar Atendimento</w:t>
      </w:r>
    </w:p>
    <w:p w14:paraId="0D1D930D" w14:textId="77777777" w:rsidR="0058408D" w:rsidRDefault="0058408D" w:rsidP="0058408D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Prontuário</w:t>
      </w:r>
    </w:p>
    <w:p w14:paraId="429F0601" w14:textId="77777777" w:rsidR="0058408D" w:rsidRDefault="0058408D" w:rsidP="0058408D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Avaliar Paciente</w:t>
      </w:r>
    </w:p>
    <w:p w14:paraId="69B63B9D" w14:textId="77777777" w:rsidR="0058408D" w:rsidRDefault="0058408D" w:rsidP="0058408D">
      <w:pPr>
        <w:pStyle w:val="ds-markdown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Cancelar Consulta</w:t>
      </w:r>
    </w:p>
    <w:p w14:paraId="0F19DB6B" w14:textId="77777777" w:rsidR="0058408D" w:rsidRDefault="00B96903" w:rsidP="0058408D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646BA92B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E034221" w14:textId="77777777" w:rsidR="0058408D" w:rsidRDefault="0058408D" w:rsidP="0058408D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166061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</w:t>
      </w:r>
      <w:bookmarkEnd w:id="7"/>
    </w:p>
    <w:p w14:paraId="0E0CD6EA" w14:textId="77777777" w:rsidR="0058408D" w:rsidRDefault="0058408D" w:rsidP="005840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FA1: Efetuar Pagamento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3240"/>
        <w:gridCol w:w="4492"/>
      </w:tblGrid>
      <w:tr w:rsidR="0058408D" w14:paraId="2B663D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9D8A47" w14:textId="77777777" w:rsidR="0058408D" w:rsidRDefault="0058408D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CE9345" w14:textId="77777777" w:rsidR="0058408D" w:rsidRDefault="005840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F490DC" w14:textId="77777777" w:rsidR="0058408D" w:rsidRDefault="005840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Resultado Esperado</w:t>
            </w:r>
          </w:p>
        </w:tc>
      </w:tr>
      <w:tr w:rsidR="0058408D" w14:paraId="7B7E65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C433850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D40013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 </w:t>
            </w:r>
            <w:r>
              <w:rPr>
                <w:rStyle w:val="Forte"/>
                <w:sz w:val="23"/>
                <w:szCs w:val="23"/>
              </w:rPr>
              <w:t>"Efetuar Pagamento"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13966C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exibe opções: </w:t>
            </w:r>
            <w:r>
              <w:rPr>
                <w:rStyle w:val="Forte"/>
                <w:sz w:val="23"/>
                <w:szCs w:val="23"/>
              </w:rPr>
              <w:t>PIX</w:t>
            </w:r>
            <w:r>
              <w:rPr>
                <w:sz w:val="23"/>
                <w:szCs w:val="23"/>
              </w:rPr>
              <w:t>, </w:t>
            </w:r>
            <w:r>
              <w:rPr>
                <w:rStyle w:val="Forte"/>
                <w:sz w:val="23"/>
                <w:szCs w:val="23"/>
              </w:rPr>
              <w:t>Espécie</w:t>
            </w:r>
            <w:r>
              <w:rPr>
                <w:sz w:val="23"/>
                <w:szCs w:val="23"/>
              </w:rPr>
              <w:t>, </w:t>
            </w:r>
            <w:r>
              <w:rPr>
                <w:rStyle w:val="Forte"/>
                <w:sz w:val="23"/>
                <w:szCs w:val="23"/>
              </w:rPr>
              <w:t>Cartão</w:t>
            </w:r>
          </w:p>
        </w:tc>
      </w:tr>
      <w:tr w:rsidR="0058408D" w14:paraId="6A4796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0BCF62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1FBCBD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Escolher </w:t>
            </w:r>
            <w:r>
              <w:rPr>
                <w:rStyle w:val="Forte"/>
                <w:sz w:val="23"/>
                <w:szCs w:val="23"/>
              </w:rPr>
              <w:t>"PIX"</w:t>
            </w:r>
            <w:r>
              <w:rPr>
                <w:sz w:val="23"/>
                <w:szCs w:val="23"/>
              </w:rPr>
              <w:t> ou </w:t>
            </w:r>
            <w:r>
              <w:rPr>
                <w:rStyle w:val="Forte"/>
                <w:sz w:val="23"/>
                <w:szCs w:val="23"/>
              </w:rPr>
              <w:t>"Espécie"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988C35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registra pagamento e retorna à lista</w:t>
            </w:r>
          </w:p>
        </w:tc>
      </w:tr>
      <w:tr w:rsidR="0058408D" w14:paraId="0E103F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58729E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2b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31FB6D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Escolher </w:t>
            </w:r>
            <w:r>
              <w:rPr>
                <w:rStyle w:val="Forte"/>
                <w:sz w:val="23"/>
                <w:szCs w:val="23"/>
              </w:rPr>
              <w:t>"Cartão"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87713E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exibe: </w:t>
            </w:r>
            <w:r>
              <w:rPr>
                <w:rStyle w:val="Forte"/>
                <w:sz w:val="23"/>
                <w:szCs w:val="23"/>
              </w:rPr>
              <w:t>Cartão Cadastrado</w:t>
            </w:r>
            <w:r>
              <w:rPr>
                <w:sz w:val="23"/>
                <w:szCs w:val="23"/>
              </w:rPr>
              <w:t> ou </w:t>
            </w:r>
            <w:r>
              <w:rPr>
                <w:rStyle w:val="Forte"/>
                <w:sz w:val="23"/>
                <w:szCs w:val="23"/>
              </w:rPr>
              <w:t>Maquineta</w:t>
            </w:r>
          </w:p>
        </w:tc>
      </w:tr>
      <w:tr w:rsidR="0058408D" w14:paraId="376C3C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70355F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3b1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BC36AF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 </w:t>
            </w:r>
            <w:r>
              <w:rPr>
                <w:rStyle w:val="Forte"/>
                <w:sz w:val="23"/>
                <w:szCs w:val="23"/>
              </w:rPr>
              <w:t>"Maquineta"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8AA1C1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solicita </w:t>
            </w:r>
            <w:r>
              <w:rPr>
                <w:rStyle w:val="Forte"/>
                <w:sz w:val="23"/>
                <w:szCs w:val="23"/>
              </w:rPr>
              <w:t>Nº de Autorização</w:t>
            </w:r>
            <w:r>
              <w:rPr>
                <w:sz w:val="23"/>
                <w:szCs w:val="23"/>
              </w:rPr>
              <w:t> (6 dígitos)</w:t>
            </w:r>
          </w:p>
        </w:tc>
      </w:tr>
      <w:tr w:rsidR="0058408D" w14:paraId="529B6C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4EA7F4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3b2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8E084B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 </w:t>
            </w:r>
            <w:r>
              <w:rPr>
                <w:rStyle w:val="Forte"/>
                <w:sz w:val="23"/>
                <w:szCs w:val="23"/>
              </w:rPr>
              <w:t>"Cartão Cadastrado"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E0F81D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Redireciona para gateway de pagamento → Retorna à lista após processamento</w:t>
            </w:r>
          </w:p>
        </w:tc>
      </w:tr>
    </w:tbl>
    <w:p w14:paraId="2FA59B64" w14:textId="77777777" w:rsidR="0058408D" w:rsidRDefault="0058408D" w:rsidP="005840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FA2: Iniciar Atendimento</w:t>
      </w:r>
    </w:p>
    <w:p w14:paraId="7F47240A" w14:textId="77777777" w:rsidR="0058408D" w:rsidRDefault="0058408D" w:rsidP="0058408D">
      <w:pPr>
        <w:pStyle w:val="ds-markdown-paragraph"/>
        <w:numPr>
          <w:ilvl w:val="0"/>
          <w:numId w:val="14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o </w:t>
      </w:r>
      <w:r>
        <w:rPr>
          <w:rStyle w:val="Forte"/>
          <w:rFonts w:ascii="Segoe UI" w:eastAsiaTheme="majorEastAsia" w:hAnsi="Segoe UI" w:cs="Segoe UI"/>
          <w:color w:val="404040"/>
        </w:rPr>
        <w:t>Formulário de Atendimento</w:t>
      </w:r>
      <w:r>
        <w:rPr>
          <w:rFonts w:ascii="Segoe UI" w:hAnsi="Segoe UI" w:cs="Segoe UI"/>
          <w:color w:val="40404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962"/>
        <w:gridCol w:w="3010"/>
      </w:tblGrid>
      <w:tr w:rsidR="0058408D" w14:paraId="7717BF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3E963B" w14:textId="77777777" w:rsidR="0058408D" w:rsidRDefault="0058408D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Seção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64659" w14:textId="77777777" w:rsidR="0058408D" w:rsidRDefault="005840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Campos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95BA45" w14:textId="77777777" w:rsidR="0058408D" w:rsidRDefault="005840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Validações</w:t>
            </w:r>
          </w:p>
        </w:tc>
      </w:tr>
      <w:tr w:rsidR="0058408D" w14:paraId="2FBBB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0D566B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Dados do Paciente</w:t>
            </w:r>
            <w:r>
              <w:rPr>
                <w:sz w:val="23"/>
                <w:szCs w:val="23"/>
              </w:rPr>
              <w:t> (somente leitura)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B92E7F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Nome, Idade, Primeira Consulta, Total de Consultas, Foto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399FFF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</w:t>
            </w:r>
          </w:p>
        </w:tc>
      </w:tr>
      <w:tr w:rsidR="0058408D" w14:paraId="78F336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34B477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Registro da Consulta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FC092E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Prontuário Atual (editor de texto)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F8FC48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Obrigatório</w:t>
            </w:r>
            <w:r>
              <w:rPr>
                <w:sz w:val="23"/>
                <w:szCs w:val="23"/>
              </w:rPr>
              <w:t> (bloqueia finalização se vazio)</w:t>
            </w:r>
          </w:p>
        </w:tc>
      </w:tr>
      <w:tr w:rsidR="0058408D" w14:paraId="589670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7C5030" w14:textId="77777777" w:rsidR="0058408D" w:rsidRDefault="0058408D">
            <w:pPr>
              <w:rPr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1D11B0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Prescrições (medicamentos + posologia)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3C5505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</w:t>
            </w:r>
          </w:p>
        </w:tc>
      </w:tr>
      <w:tr w:rsidR="0058408D" w14:paraId="6F574E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6B2209" w14:textId="77777777" w:rsidR="0058408D" w:rsidRDefault="0058408D">
            <w:pPr>
              <w:rPr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05756F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Exames (solicitados)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76E5B6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</w:t>
            </w:r>
          </w:p>
        </w:tc>
      </w:tr>
      <w:tr w:rsidR="0058408D" w14:paraId="57F35F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67DD14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Histórico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98EDF4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Prontuário Completo (consultas anteriores)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D917D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</w:t>
            </w:r>
          </w:p>
        </w:tc>
      </w:tr>
      <w:tr w:rsidR="0058408D" w14:paraId="376631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96F114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Tempo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AB5ACA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Cronômetro automático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C6DF03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Alerta se &lt;5 minutos</w:t>
            </w:r>
          </w:p>
        </w:tc>
      </w:tr>
    </w:tbl>
    <w:p w14:paraId="668BE361" w14:textId="77777777" w:rsidR="0058408D" w:rsidRDefault="0058408D" w:rsidP="005840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FA3: Avaliar Paciente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2843"/>
        <w:gridCol w:w="4889"/>
      </w:tblGrid>
      <w:tr w:rsidR="0058408D" w14:paraId="4A2926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9EE8EA" w14:textId="77777777" w:rsidR="0058408D" w:rsidRDefault="0058408D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5A2955" w14:textId="77777777" w:rsidR="0058408D" w:rsidRDefault="005840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F070ED" w14:textId="77777777" w:rsidR="0058408D" w:rsidRDefault="005840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Resultado Esperado</w:t>
            </w:r>
          </w:p>
        </w:tc>
      </w:tr>
      <w:tr w:rsidR="0058408D" w14:paraId="4363FB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A8F817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424900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 </w:t>
            </w:r>
            <w:r>
              <w:rPr>
                <w:rStyle w:val="Forte"/>
                <w:sz w:val="23"/>
                <w:szCs w:val="23"/>
              </w:rPr>
              <w:t>"Avaliar Paciente"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F732C8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exibe formulário com:</w:t>
            </w:r>
            <w:r>
              <w:rPr>
                <w:sz w:val="23"/>
                <w:szCs w:val="23"/>
              </w:rPr>
              <w:br/>
              <w:t>- Pontualidade (1-5)</w:t>
            </w:r>
            <w:r>
              <w:rPr>
                <w:sz w:val="23"/>
                <w:szCs w:val="23"/>
              </w:rPr>
              <w:br/>
              <w:t>- Assiduidade (1-5)</w:t>
            </w:r>
            <w:r>
              <w:rPr>
                <w:sz w:val="23"/>
                <w:szCs w:val="23"/>
              </w:rPr>
              <w:br/>
              <w:t>- Comentários (texto)</w:t>
            </w:r>
          </w:p>
        </w:tc>
      </w:tr>
      <w:tr w:rsidR="0058408D" w14:paraId="5B44F9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C086F8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06D693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Clicar em </w:t>
            </w:r>
            <w:r>
              <w:rPr>
                <w:rStyle w:val="Forte"/>
                <w:sz w:val="23"/>
                <w:szCs w:val="23"/>
              </w:rPr>
              <w:t>"Salvar"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629042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Valida campos obrigatórios → Registra avaliação → Exibe confirmação</w:t>
            </w:r>
          </w:p>
        </w:tc>
      </w:tr>
      <w:tr w:rsidR="0058408D" w14:paraId="7ADAB1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13A06D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E1F43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Clicar em </w:t>
            </w:r>
            <w:r>
              <w:rPr>
                <w:rStyle w:val="Forte"/>
                <w:sz w:val="23"/>
                <w:szCs w:val="23"/>
              </w:rPr>
              <w:t>"Cancelar"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020085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Retorna à lista sem salvar</w:t>
            </w:r>
          </w:p>
        </w:tc>
      </w:tr>
    </w:tbl>
    <w:p w14:paraId="32E2B6DC" w14:textId="77777777" w:rsidR="0058408D" w:rsidRDefault="0058408D" w:rsidP="005840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FA4: Cancelar Consulta</w:t>
      </w:r>
    </w:p>
    <w:p w14:paraId="3E8DE160" w14:textId="77777777" w:rsidR="0058408D" w:rsidRDefault="0058408D" w:rsidP="0058408D">
      <w:pPr>
        <w:pStyle w:val="ds-markdown-paragraph"/>
        <w:numPr>
          <w:ilvl w:val="0"/>
          <w:numId w:val="14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solicita confirmação:</w:t>
      </w:r>
    </w:p>
    <w:p w14:paraId="640BF657" w14:textId="77777777" w:rsidR="0058408D" w:rsidRDefault="0058408D" w:rsidP="0058408D">
      <w:pPr>
        <w:pStyle w:val="ds-markdown-paragraph"/>
        <w:numPr>
          <w:ilvl w:val="1"/>
          <w:numId w:val="1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"Deseja cancelar esta consulta?"</w:t>
      </w:r>
    </w:p>
    <w:p w14:paraId="39F658F9" w14:textId="77777777" w:rsidR="0058408D" w:rsidRDefault="0058408D" w:rsidP="0058408D">
      <w:pPr>
        <w:pStyle w:val="ds-markdown-paragraph"/>
        <w:numPr>
          <w:ilvl w:val="0"/>
          <w:numId w:val="14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confirmado:</w:t>
      </w:r>
    </w:p>
    <w:p w14:paraId="3AC01B7A" w14:textId="77777777" w:rsidR="0058408D" w:rsidRDefault="0058408D" w:rsidP="0058408D">
      <w:pPr>
        <w:pStyle w:val="ds-markdown-paragraph"/>
        <w:numPr>
          <w:ilvl w:val="1"/>
          <w:numId w:val="1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Status alterado para </w:t>
      </w:r>
      <w:r>
        <w:rPr>
          <w:rStyle w:val="Forte"/>
          <w:rFonts w:ascii="Segoe UI" w:eastAsiaTheme="majorEastAsia" w:hAnsi="Segoe UI" w:cs="Segoe UI"/>
          <w:color w:val="404040"/>
        </w:rPr>
        <w:t>"Cancelada"</w:t>
      </w:r>
    </w:p>
    <w:p w14:paraId="76EAFB0C" w14:textId="77777777" w:rsidR="0058408D" w:rsidRDefault="0058408D" w:rsidP="0058408D">
      <w:pPr>
        <w:pStyle w:val="ds-markdown-paragraph"/>
        <w:numPr>
          <w:ilvl w:val="1"/>
          <w:numId w:val="1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Paciente e clínica são </w:t>
      </w:r>
      <w:proofErr w:type="gramStart"/>
      <w:r>
        <w:rPr>
          <w:rFonts w:ascii="Segoe UI" w:hAnsi="Segoe UI" w:cs="Segoe UI"/>
          <w:color w:val="404040"/>
        </w:rPr>
        <w:t>notificados</w:t>
      </w:r>
      <w:proofErr w:type="gramEnd"/>
    </w:p>
    <w:p w14:paraId="2FADF27F" w14:textId="77777777" w:rsidR="0058408D" w:rsidRDefault="0058408D" w:rsidP="005840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FA5: Validação de Prontuário Vazio</w:t>
      </w:r>
    </w:p>
    <w:p w14:paraId="3F3CC4A2" w14:textId="77777777" w:rsidR="0058408D" w:rsidRDefault="0058408D" w:rsidP="0058408D">
      <w:pPr>
        <w:pStyle w:val="ds-markdown-paragraph"/>
        <w:numPr>
          <w:ilvl w:val="0"/>
          <w:numId w:val="14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Condição:</w:t>
      </w:r>
      <w:r>
        <w:rPr>
          <w:rFonts w:ascii="Segoe UI" w:hAnsi="Segoe UI" w:cs="Segoe UI"/>
          <w:color w:val="404040"/>
        </w:rPr>
        <w:t> Campo </w:t>
      </w:r>
      <w:r>
        <w:rPr>
          <w:rStyle w:val="nfase"/>
          <w:rFonts w:ascii="Segoe UI" w:eastAsiaTheme="majorEastAsia" w:hAnsi="Segoe UI" w:cs="Segoe UI"/>
          <w:color w:val="404040"/>
        </w:rPr>
        <w:t>Prontuário Atual</w:t>
      </w:r>
      <w:r>
        <w:rPr>
          <w:rFonts w:ascii="Segoe UI" w:hAnsi="Segoe UI" w:cs="Segoe UI"/>
          <w:color w:val="404040"/>
        </w:rPr>
        <w:t> não preenchido ao tentar finalizar.</w:t>
      </w:r>
    </w:p>
    <w:p w14:paraId="1950542B" w14:textId="77777777" w:rsidR="0058408D" w:rsidRDefault="0058408D" w:rsidP="0058408D">
      <w:pPr>
        <w:pStyle w:val="ds-markdown-paragraph"/>
        <w:numPr>
          <w:ilvl w:val="0"/>
          <w:numId w:val="148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Ação:</w:t>
      </w:r>
    </w:p>
    <w:p w14:paraId="39B9BCE1" w14:textId="77777777" w:rsidR="0058408D" w:rsidRDefault="0058408D" w:rsidP="0058408D">
      <w:pPr>
        <w:pStyle w:val="ds-markdown-paragraph"/>
        <w:numPr>
          <w:ilvl w:val="1"/>
          <w:numId w:val="14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destaca campo em vermelho com mensagem:</w:t>
      </w:r>
      <w:r>
        <w:rPr>
          <w:rFonts w:ascii="Segoe UI" w:hAnsi="Segoe UI" w:cs="Segoe UI"/>
          <w:color w:val="404040"/>
        </w:rPr>
        <w:br/>
      </w:r>
      <w:r>
        <w:rPr>
          <w:rStyle w:val="nfase"/>
          <w:rFonts w:ascii="Segoe UI" w:eastAsiaTheme="majorEastAsia" w:hAnsi="Segoe UI" w:cs="Segoe UI"/>
          <w:color w:val="404040"/>
        </w:rPr>
        <w:t>"Descreva as observações da consulta para continuar."</w:t>
      </w:r>
    </w:p>
    <w:p w14:paraId="258FD39D" w14:textId="77777777" w:rsidR="0058408D" w:rsidRDefault="0058408D" w:rsidP="0058408D">
      <w:pPr>
        <w:pStyle w:val="ds-markdown-paragraph"/>
        <w:numPr>
          <w:ilvl w:val="0"/>
          <w:numId w:val="148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Resultado:</w:t>
      </w:r>
    </w:p>
    <w:p w14:paraId="19B5F9A4" w14:textId="77777777" w:rsidR="0058408D" w:rsidRDefault="0058408D" w:rsidP="0058408D">
      <w:pPr>
        <w:pStyle w:val="ds-markdown-paragraph"/>
        <w:numPr>
          <w:ilvl w:val="1"/>
          <w:numId w:val="14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Bloqueia a finalização até o preenchimento.</w:t>
      </w:r>
    </w:p>
    <w:p w14:paraId="7536C69E" w14:textId="77777777" w:rsidR="0058408D" w:rsidRDefault="0058408D" w:rsidP="005840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FA6: Tempo Mínimo de Atendimento</w:t>
      </w:r>
    </w:p>
    <w:p w14:paraId="516E8486" w14:textId="77777777" w:rsidR="0058408D" w:rsidRDefault="0058408D" w:rsidP="0058408D">
      <w:pPr>
        <w:pStyle w:val="ds-markdown-paragraph"/>
        <w:numPr>
          <w:ilvl w:val="0"/>
          <w:numId w:val="14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Condição:</w:t>
      </w:r>
      <w:r>
        <w:rPr>
          <w:rFonts w:ascii="Segoe UI" w:hAnsi="Segoe UI" w:cs="Segoe UI"/>
          <w:color w:val="404040"/>
        </w:rPr>
        <w:t> Tentativa de finalizar em &lt;5 minutos.</w:t>
      </w:r>
    </w:p>
    <w:p w14:paraId="17DEDC87" w14:textId="77777777" w:rsidR="0058408D" w:rsidRDefault="0058408D" w:rsidP="0058408D">
      <w:pPr>
        <w:pStyle w:val="ds-markdown-paragraph"/>
        <w:numPr>
          <w:ilvl w:val="0"/>
          <w:numId w:val="149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Ação:</w:t>
      </w:r>
    </w:p>
    <w:p w14:paraId="5BBEE455" w14:textId="77777777" w:rsidR="0058408D" w:rsidRDefault="0058408D" w:rsidP="0058408D">
      <w:pPr>
        <w:pStyle w:val="ds-markdown-paragraph"/>
        <w:numPr>
          <w:ilvl w:val="1"/>
          <w:numId w:val="14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exige confirmação:</w:t>
      </w:r>
      <w:r>
        <w:rPr>
          <w:rFonts w:ascii="Segoe UI" w:hAnsi="Segoe UI" w:cs="Segoe UI"/>
          <w:color w:val="404040"/>
        </w:rPr>
        <w:br/>
      </w:r>
      <w:r>
        <w:rPr>
          <w:rStyle w:val="nfase"/>
          <w:rFonts w:ascii="Segoe UI" w:eastAsiaTheme="majorEastAsia" w:hAnsi="Segoe UI" w:cs="Segoe UI"/>
          <w:color w:val="404040"/>
        </w:rPr>
        <w:t>"Tempo mínimo não atingido. Finalizar mesmo assim?"</w:t>
      </w:r>
    </w:p>
    <w:p w14:paraId="454A810C" w14:textId="77777777" w:rsidR="0058408D" w:rsidRDefault="0058408D" w:rsidP="0058408D">
      <w:pPr>
        <w:pStyle w:val="ds-markdown-paragraph"/>
        <w:numPr>
          <w:ilvl w:val="0"/>
          <w:numId w:val="149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Resultado:</w:t>
      </w:r>
    </w:p>
    <w:p w14:paraId="56457FFA" w14:textId="77777777" w:rsidR="0058408D" w:rsidRDefault="0058408D" w:rsidP="0058408D">
      <w:pPr>
        <w:pStyle w:val="ds-markdown-paragraph"/>
        <w:numPr>
          <w:ilvl w:val="1"/>
          <w:numId w:val="14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confirmado, registra com observação </w:t>
      </w:r>
      <w:r>
        <w:rPr>
          <w:rStyle w:val="nfase"/>
          <w:rFonts w:ascii="Segoe UI" w:eastAsiaTheme="majorEastAsia" w:hAnsi="Segoe UI" w:cs="Segoe UI"/>
          <w:color w:val="404040"/>
        </w:rPr>
        <w:t>"Tempo insuficiente"</w:t>
      </w:r>
      <w:r>
        <w:rPr>
          <w:rFonts w:ascii="Segoe UI" w:hAnsi="Segoe UI" w:cs="Segoe UI"/>
          <w:color w:val="404040"/>
        </w:rPr>
        <w:t>.</w:t>
      </w:r>
    </w:p>
    <w:p w14:paraId="434B72C3" w14:textId="77777777" w:rsidR="0058408D" w:rsidRDefault="0058408D" w:rsidP="005840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FA7: Pagamento sem Autorização</w:t>
      </w:r>
    </w:p>
    <w:p w14:paraId="407E6D9E" w14:textId="77777777" w:rsidR="0058408D" w:rsidRDefault="0058408D" w:rsidP="0058408D">
      <w:pPr>
        <w:pStyle w:val="ds-markdown-paragraph"/>
        <w:numPr>
          <w:ilvl w:val="0"/>
          <w:numId w:val="15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Condição:</w:t>
      </w:r>
      <w:r>
        <w:rPr>
          <w:rFonts w:ascii="Segoe UI" w:hAnsi="Segoe UI" w:cs="Segoe UI"/>
          <w:color w:val="404040"/>
        </w:rPr>
        <w:t> Nº de Autorização da maquineta não inserido ou inválido.</w:t>
      </w:r>
    </w:p>
    <w:p w14:paraId="4D402AE0" w14:textId="77777777" w:rsidR="0058408D" w:rsidRDefault="0058408D" w:rsidP="0058408D">
      <w:pPr>
        <w:pStyle w:val="ds-markdown-paragraph"/>
        <w:numPr>
          <w:ilvl w:val="0"/>
          <w:numId w:val="150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Ação:</w:t>
      </w:r>
    </w:p>
    <w:p w14:paraId="31B9C378" w14:textId="77777777" w:rsidR="0058408D" w:rsidRDefault="0058408D" w:rsidP="0058408D">
      <w:pPr>
        <w:pStyle w:val="ds-markdown-paragraph"/>
        <w:numPr>
          <w:ilvl w:val="1"/>
          <w:numId w:val="15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bloqueia pagamento com mensagem:</w:t>
      </w:r>
      <w:r>
        <w:rPr>
          <w:rFonts w:ascii="Segoe UI" w:hAnsi="Segoe UI" w:cs="Segoe UI"/>
          <w:color w:val="404040"/>
        </w:rPr>
        <w:br/>
      </w:r>
      <w:r>
        <w:rPr>
          <w:rStyle w:val="nfase"/>
          <w:rFonts w:ascii="Segoe UI" w:eastAsiaTheme="majorEastAsia" w:hAnsi="Segoe UI" w:cs="Segoe UI"/>
          <w:color w:val="404040"/>
        </w:rPr>
        <w:t>"Informe o número de autorização (6 dígitos)."</w:t>
      </w:r>
    </w:p>
    <w:p w14:paraId="3E8CA23E" w14:textId="77777777" w:rsidR="0058408D" w:rsidRDefault="0058408D" w:rsidP="0058408D">
      <w:pPr>
        <w:pStyle w:val="ds-markdown-paragraph"/>
        <w:numPr>
          <w:ilvl w:val="0"/>
          <w:numId w:val="150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Resultado:</w:t>
      </w:r>
    </w:p>
    <w:p w14:paraId="34390196" w14:textId="77777777" w:rsidR="0058408D" w:rsidRDefault="0058408D" w:rsidP="0058408D">
      <w:pPr>
        <w:pStyle w:val="ds-markdown-paragraph"/>
        <w:numPr>
          <w:ilvl w:val="1"/>
          <w:numId w:val="15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Processo interrompido até a correção.</w:t>
      </w:r>
    </w:p>
    <w:p w14:paraId="09FEA1E6" w14:textId="77777777" w:rsidR="0058408D" w:rsidRDefault="00B96903" w:rsidP="0058408D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145CB4A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895B632" w14:textId="77777777" w:rsidR="0058408D" w:rsidRDefault="0058408D" w:rsidP="0058408D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8" w:name="_Toc204166062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</w:t>
      </w:r>
      <w:bookmarkEnd w:id="8"/>
    </w:p>
    <w:p w14:paraId="727B5422" w14:textId="77777777" w:rsidR="0058408D" w:rsidRDefault="0058408D" w:rsidP="0058408D">
      <w:pPr>
        <w:pStyle w:val="ds-markdown-paragraph"/>
        <w:numPr>
          <w:ilvl w:val="0"/>
          <w:numId w:val="15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Pagamentos são registrados com </w:t>
      </w:r>
      <w:r>
        <w:rPr>
          <w:rStyle w:val="Forte"/>
          <w:rFonts w:ascii="Segoe UI" w:eastAsiaTheme="majorEastAsia" w:hAnsi="Segoe UI" w:cs="Segoe UI"/>
          <w:color w:val="404040"/>
        </w:rPr>
        <w:t>comprovante</w:t>
      </w:r>
      <w:r>
        <w:rPr>
          <w:rFonts w:ascii="Segoe UI" w:hAnsi="Segoe UI" w:cs="Segoe UI"/>
          <w:color w:val="404040"/>
        </w:rPr>
        <w:t>.</w:t>
      </w:r>
    </w:p>
    <w:p w14:paraId="0057907F" w14:textId="77777777" w:rsidR="0058408D" w:rsidRDefault="0058408D" w:rsidP="0058408D">
      <w:pPr>
        <w:pStyle w:val="ds-markdown-paragraph"/>
        <w:numPr>
          <w:ilvl w:val="0"/>
          <w:numId w:val="15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Atendimentos geram </w:t>
      </w:r>
      <w:r>
        <w:rPr>
          <w:rStyle w:val="Forte"/>
          <w:rFonts w:ascii="Segoe UI" w:eastAsiaTheme="majorEastAsia" w:hAnsi="Segoe UI" w:cs="Segoe UI"/>
          <w:color w:val="404040"/>
        </w:rPr>
        <w:t>prontuários auditáveis</w:t>
      </w:r>
      <w:r>
        <w:rPr>
          <w:rFonts w:ascii="Segoe UI" w:hAnsi="Segoe UI" w:cs="Segoe UI"/>
          <w:color w:val="404040"/>
        </w:rPr>
        <w:t>.</w:t>
      </w:r>
    </w:p>
    <w:p w14:paraId="3A4EFA14" w14:textId="77777777" w:rsidR="0058408D" w:rsidRDefault="0058408D" w:rsidP="0058408D">
      <w:pPr>
        <w:pStyle w:val="ds-markdown-paragraph"/>
        <w:numPr>
          <w:ilvl w:val="0"/>
          <w:numId w:val="15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Avaliações atualizam o </w:t>
      </w:r>
      <w:r>
        <w:rPr>
          <w:rStyle w:val="Forte"/>
          <w:rFonts w:ascii="Segoe UI" w:eastAsiaTheme="majorEastAsia" w:hAnsi="Segoe UI" w:cs="Segoe UI"/>
          <w:color w:val="404040"/>
        </w:rPr>
        <w:t>perfil do paciente</w:t>
      </w:r>
      <w:r>
        <w:rPr>
          <w:rFonts w:ascii="Segoe UI" w:hAnsi="Segoe UI" w:cs="Segoe UI"/>
          <w:color w:val="404040"/>
        </w:rPr>
        <w:t>.</w:t>
      </w:r>
    </w:p>
    <w:p w14:paraId="02DCB5FA" w14:textId="77777777" w:rsidR="0058408D" w:rsidRDefault="00B96903" w:rsidP="0058408D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D94823E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83DD81D" w14:textId="77777777" w:rsidR="0058408D" w:rsidRDefault="0058408D" w:rsidP="0058408D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4166063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</w:t>
      </w:r>
      <w:bookmarkEnd w:id="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6088"/>
      </w:tblGrid>
      <w:tr w:rsidR="0058408D" w14:paraId="75FC78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98B565" w14:textId="77777777" w:rsidR="0058408D" w:rsidRDefault="0058408D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739A8A" w14:textId="77777777" w:rsidR="0058408D" w:rsidRDefault="005840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Regra</w:t>
            </w:r>
          </w:p>
        </w:tc>
      </w:tr>
      <w:tr w:rsidR="0058408D" w14:paraId="55AAE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1A699B6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63E091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Prontuário Atual é </w:t>
            </w:r>
            <w:r>
              <w:rPr>
                <w:rStyle w:val="Forte"/>
                <w:sz w:val="23"/>
                <w:szCs w:val="23"/>
              </w:rPr>
              <w:t>obrigatório</w:t>
            </w:r>
            <w:r>
              <w:rPr>
                <w:sz w:val="23"/>
                <w:szCs w:val="23"/>
              </w:rPr>
              <w:t> (FA5).</w:t>
            </w:r>
          </w:p>
        </w:tc>
      </w:tr>
      <w:tr w:rsidR="0058408D" w14:paraId="049F8E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7991E7A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32EC49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Nº de Autorização deve ter </w:t>
            </w:r>
            <w:r>
              <w:rPr>
                <w:rStyle w:val="Forte"/>
                <w:sz w:val="23"/>
                <w:szCs w:val="23"/>
              </w:rPr>
              <w:t>6 dígitos</w:t>
            </w:r>
            <w:r>
              <w:rPr>
                <w:sz w:val="23"/>
                <w:szCs w:val="23"/>
              </w:rPr>
              <w:t> (FA7).</w:t>
            </w:r>
          </w:p>
        </w:tc>
      </w:tr>
      <w:tr w:rsidR="0058408D" w14:paraId="0A2D81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315ABC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72E0F9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Tempo mínimo de atendimento: </w:t>
            </w:r>
            <w:r>
              <w:rPr>
                <w:rStyle w:val="Forte"/>
                <w:sz w:val="23"/>
                <w:szCs w:val="23"/>
              </w:rPr>
              <w:t>5 minutos</w:t>
            </w:r>
            <w:r>
              <w:rPr>
                <w:sz w:val="23"/>
                <w:szCs w:val="23"/>
              </w:rPr>
              <w:t> (FA6).</w:t>
            </w:r>
          </w:p>
        </w:tc>
      </w:tr>
      <w:tr w:rsidR="0058408D" w14:paraId="385D38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DD65C5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RN04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95EACA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Avaliações exigem </w:t>
            </w:r>
            <w:r>
              <w:rPr>
                <w:rStyle w:val="Forte"/>
                <w:sz w:val="23"/>
                <w:szCs w:val="23"/>
              </w:rPr>
              <w:t>notas de 1 a 5</w:t>
            </w:r>
            <w:r>
              <w:rPr>
                <w:sz w:val="23"/>
                <w:szCs w:val="23"/>
              </w:rPr>
              <w:t> (FA3).</w:t>
            </w:r>
          </w:p>
        </w:tc>
      </w:tr>
      <w:tr w:rsidR="0058408D" w14:paraId="3B0B3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48916A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FF87D7" w14:textId="77777777" w:rsidR="0058408D" w:rsidRDefault="005840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Consultas </w:t>
            </w:r>
            <w:r>
              <w:rPr>
                <w:rStyle w:val="Forte"/>
                <w:sz w:val="23"/>
                <w:szCs w:val="23"/>
              </w:rPr>
              <w:t>"Em Atendimento"</w:t>
            </w:r>
            <w:r>
              <w:rPr>
                <w:sz w:val="23"/>
                <w:szCs w:val="23"/>
              </w:rPr>
              <w:t> não podem ser canceladas.</w:t>
            </w:r>
          </w:p>
        </w:tc>
      </w:tr>
    </w:tbl>
    <w:p w14:paraId="3B4CDD1F" w14:textId="77777777" w:rsidR="00466C8D" w:rsidRDefault="00466C8D"/>
    <w:p w14:paraId="0ECBD4FE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2685D565" w14:textId="77777777" w:rsidTr="007F2AE5">
        <w:tc>
          <w:tcPr>
            <w:tcW w:w="2865" w:type="dxa"/>
          </w:tcPr>
          <w:p w14:paraId="3CB6C8E0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4B45007B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13056FC" w14:textId="765420F2" w:rsidR="007F2AE5" w:rsidRDefault="009A5A1E" w:rsidP="00035F12">
            <w:pPr>
              <w:jc w:val="center"/>
            </w:pPr>
            <w:r>
              <w:t>23</w:t>
            </w:r>
            <w:r w:rsidR="007F2AE5">
              <w:t>/0</w:t>
            </w:r>
            <w:r w:rsidR="00E70729">
              <w:t>7</w:t>
            </w:r>
            <w:r w:rsidR="007F2AE5">
              <w:t>/2025</w:t>
            </w:r>
          </w:p>
        </w:tc>
      </w:tr>
    </w:tbl>
    <w:p w14:paraId="775840FB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0F187" w14:textId="77777777" w:rsidR="00B96903" w:rsidRDefault="00B96903" w:rsidP="003370F5">
      <w:pPr>
        <w:spacing w:after="0" w:line="240" w:lineRule="auto"/>
      </w:pPr>
      <w:r>
        <w:separator/>
      </w:r>
    </w:p>
  </w:endnote>
  <w:endnote w:type="continuationSeparator" w:id="0">
    <w:p w14:paraId="1DEF3D46" w14:textId="77777777" w:rsidR="00B96903" w:rsidRDefault="00B96903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CCBF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C0372" w14:textId="77777777" w:rsidR="00B96903" w:rsidRDefault="00B96903" w:rsidP="003370F5">
      <w:pPr>
        <w:spacing w:after="0" w:line="240" w:lineRule="auto"/>
      </w:pPr>
      <w:r>
        <w:separator/>
      </w:r>
    </w:p>
  </w:footnote>
  <w:footnote w:type="continuationSeparator" w:id="0">
    <w:p w14:paraId="407DF553" w14:textId="77777777" w:rsidR="00B96903" w:rsidRDefault="00B96903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A98A5" w14:textId="77777777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267B6B" wp14:editId="34598FB0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D2D93">
      <w:t>LISTAR PACIENTES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33E7E"/>
    <w:multiLevelType w:val="multilevel"/>
    <w:tmpl w:val="5780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DE7E45"/>
    <w:multiLevelType w:val="multilevel"/>
    <w:tmpl w:val="E538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A1990"/>
    <w:multiLevelType w:val="multilevel"/>
    <w:tmpl w:val="982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A63E61"/>
    <w:multiLevelType w:val="multilevel"/>
    <w:tmpl w:val="8740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F02843"/>
    <w:multiLevelType w:val="multilevel"/>
    <w:tmpl w:val="BDDE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C8305D"/>
    <w:multiLevelType w:val="multilevel"/>
    <w:tmpl w:val="55B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FE4C86"/>
    <w:multiLevelType w:val="multilevel"/>
    <w:tmpl w:val="CB7E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B90195"/>
    <w:multiLevelType w:val="multilevel"/>
    <w:tmpl w:val="B016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204292"/>
    <w:multiLevelType w:val="multilevel"/>
    <w:tmpl w:val="31A0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442B89"/>
    <w:multiLevelType w:val="multilevel"/>
    <w:tmpl w:val="A0D4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B96203"/>
    <w:multiLevelType w:val="multilevel"/>
    <w:tmpl w:val="D35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2A04A9"/>
    <w:multiLevelType w:val="multilevel"/>
    <w:tmpl w:val="CB0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4E56EA"/>
    <w:multiLevelType w:val="multilevel"/>
    <w:tmpl w:val="3EC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20581D"/>
    <w:multiLevelType w:val="multilevel"/>
    <w:tmpl w:val="466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9708C4"/>
    <w:multiLevelType w:val="multilevel"/>
    <w:tmpl w:val="ED3A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442DFA"/>
    <w:multiLevelType w:val="multilevel"/>
    <w:tmpl w:val="06DC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102"/>
  </w:num>
  <w:num w:numId="2" w16cid:durableId="2139370942">
    <w:abstractNumId w:val="97"/>
  </w:num>
  <w:num w:numId="3" w16cid:durableId="1914462351">
    <w:abstractNumId w:val="148"/>
  </w:num>
  <w:num w:numId="4" w16cid:durableId="1275942050">
    <w:abstractNumId w:val="54"/>
  </w:num>
  <w:num w:numId="5" w16cid:durableId="248346820">
    <w:abstractNumId w:val="23"/>
  </w:num>
  <w:num w:numId="6" w16cid:durableId="1122966246">
    <w:abstractNumId w:val="100"/>
  </w:num>
  <w:num w:numId="7" w16cid:durableId="1221408314">
    <w:abstractNumId w:val="25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10"/>
  </w:num>
  <w:num w:numId="11" w16cid:durableId="787821814">
    <w:abstractNumId w:val="129"/>
  </w:num>
  <w:num w:numId="12" w16cid:durableId="2083990212">
    <w:abstractNumId w:val="6"/>
  </w:num>
  <w:num w:numId="13" w16cid:durableId="1621060670">
    <w:abstractNumId w:val="114"/>
  </w:num>
  <w:num w:numId="14" w16cid:durableId="1998607255">
    <w:abstractNumId w:val="93"/>
  </w:num>
  <w:num w:numId="15" w16cid:durableId="444614049">
    <w:abstractNumId w:val="31"/>
  </w:num>
  <w:num w:numId="16" w16cid:durableId="2084983850">
    <w:abstractNumId w:val="147"/>
  </w:num>
  <w:num w:numId="17" w16cid:durableId="1147937307">
    <w:abstractNumId w:val="29"/>
  </w:num>
  <w:num w:numId="18" w16cid:durableId="1559705791">
    <w:abstractNumId w:val="47"/>
  </w:num>
  <w:num w:numId="19" w16cid:durableId="887228126">
    <w:abstractNumId w:val="69"/>
  </w:num>
  <w:num w:numId="20" w16cid:durableId="1082683975">
    <w:abstractNumId w:val="71"/>
  </w:num>
  <w:num w:numId="21" w16cid:durableId="1880586729">
    <w:abstractNumId w:val="127"/>
  </w:num>
  <w:num w:numId="22" w16cid:durableId="1042485735">
    <w:abstractNumId w:val="116"/>
  </w:num>
  <w:num w:numId="23" w16cid:durableId="1639145655">
    <w:abstractNumId w:val="145"/>
  </w:num>
  <w:num w:numId="24" w16cid:durableId="687633536">
    <w:abstractNumId w:val="57"/>
  </w:num>
  <w:num w:numId="25" w16cid:durableId="1652978374">
    <w:abstractNumId w:val="40"/>
  </w:num>
  <w:num w:numId="26" w16cid:durableId="326173566">
    <w:abstractNumId w:val="123"/>
  </w:num>
  <w:num w:numId="27" w16cid:durableId="1331174392">
    <w:abstractNumId w:val="64"/>
  </w:num>
  <w:num w:numId="28" w16cid:durableId="736785703">
    <w:abstractNumId w:val="36"/>
  </w:num>
  <w:num w:numId="29" w16cid:durableId="1636377276">
    <w:abstractNumId w:val="35"/>
  </w:num>
  <w:num w:numId="30" w16cid:durableId="478965834">
    <w:abstractNumId w:val="101"/>
  </w:num>
  <w:num w:numId="31" w16cid:durableId="769398609">
    <w:abstractNumId w:val="48"/>
  </w:num>
  <w:num w:numId="32" w16cid:durableId="1860773765">
    <w:abstractNumId w:val="38"/>
  </w:num>
  <w:num w:numId="33" w16cid:durableId="525408398">
    <w:abstractNumId w:val="82"/>
  </w:num>
  <w:num w:numId="34" w16cid:durableId="1719936512">
    <w:abstractNumId w:val="80"/>
  </w:num>
  <w:num w:numId="35" w16cid:durableId="1138183058">
    <w:abstractNumId w:val="15"/>
  </w:num>
  <w:num w:numId="36" w16cid:durableId="905993429">
    <w:abstractNumId w:val="121"/>
  </w:num>
  <w:num w:numId="37" w16cid:durableId="742413987">
    <w:abstractNumId w:val="46"/>
  </w:num>
  <w:num w:numId="38" w16cid:durableId="1309481265">
    <w:abstractNumId w:val="137"/>
  </w:num>
  <w:num w:numId="39" w16cid:durableId="432937182">
    <w:abstractNumId w:val="17"/>
  </w:num>
  <w:num w:numId="40" w16cid:durableId="1468745388">
    <w:abstractNumId w:val="76"/>
  </w:num>
  <w:num w:numId="41" w16cid:durableId="1548681879">
    <w:abstractNumId w:val="146"/>
  </w:num>
  <w:num w:numId="42" w16cid:durableId="1653212376">
    <w:abstractNumId w:val="98"/>
  </w:num>
  <w:num w:numId="43" w16cid:durableId="1562444049">
    <w:abstractNumId w:val="21"/>
  </w:num>
  <w:num w:numId="44" w16cid:durableId="189343391">
    <w:abstractNumId w:val="34"/>
  </w:num>
  <w:num w:numId="45" w16cid:durableId="466361826">
    <w:abstractNumId w:val="126"/>
  </w:num>
  <w:num w:numId="46" w16cid:durableId="2039313387">
    <w:abstractNumId w:val="32"/>
  </w:num>
  <w:num w:numId="47" w16cid:durableId="2104954814">
    <w:abstractNumId w:val="119"/>
  </w:num>
  <w:num w:numId="48" w16cid:durableId="1408919497">
    <w:abstractNumId w:val="59"/>
  </w:num>
  <w:num w:numId="49" w16cid:durableId="1929657202">
    <w:abstractNumId w:val="103"/>
  </w:num>
  <w:num w:numId="50" w16cid:durableId="1295409307">
    <w:abstractNumId w:val="73"/>
  </w:num>
  <w:num w:numId="51" w16cid:durableId="900363819">
    <w:abstractNumId w:val="53"/>
  </w:num>
  <w:num w:numId="52" w16cid:durableId="1166091911">
    <w:abstractNumId w:val="13"/>
  </w:num>
  <w:num w:numId="53" w16cid:durableId="81609973">
    <w:abstractNumId w:val="92"/>
  </w:num>
  <w:num w:numId="54" w16cid:durableId="461194171">
    <w:abstractNumId w:val="44"/>
  </w:num>
  <w:num w:numId="55" w16cid:durableId="841814879">
    <w:abstractNumId w:val="49"/>
  </w:num>
  <w:num w:numId="56" w16cid:durableId="1618220161">
    <w:abstractNumId w:val="131"/>
  </w:num>
  <w:num w:numId="57" w16cid:durableId="1510947254">
    <w:abstractNumId w:val="99"/>
  </w:num>
  <w:num w:numId="58" w16cid:durableId="416100704">
    <w:abstractNumId w:val="67"/>
  </w:num>
  <w:num w:numId="59" w16cid:durableId="1517965679">
    <w:abstractNumId w:val="118"/>
  </w:num>
  <w:num w:numId="60" w16cid:durableId="1209150639">
    <w:abstractNumId w:val="130"/>
  </w:num>
  <w:num w:numId="61" w16cid:durableId="2016683365">
    <w:abstractNumId w:val="132"/>
  </w:num>
  <w:num w:numId="62" w16cid:durableId="1153722290">
    <w:abstractNumId w:val="112"/>
  </w:num>
  <w:num w:numId="63" w16cid:durableId="1302150048">
    <w:abstractNumId w:val="143"/>
  </w:num>
  <w:num w:numId="64" w16cid:durableId="1496187817">
    <w:abstractNumId w:val="105"/>
  </w:num>
  <w:num w:numId="65" w16cid:durableId="660548535">
    <w:abstractNumId w:val="56"/>
  </w:num>
  <w:num w:numId="66" w16cid:durableId="788012072">
    <w:abstractNumId w:val="85"/>
  </w:num>
  <w:num w:numId="67" w16cid:durableId="1184512483">
    <w:abstractNumId w:val="109"/>
  </w:num>
  <w:num w:numId="68" w16cid:durableId="751050927">
    <w:abstractNumId w:val="138"/>
  </w:num>
  <w:num w:numId="69" w16cid:durableId="1846436085">
    <w:abstractNumId w:val="37"/>
  </w:num>
  <w:num w:numId="70" w16cid:durableId="1979416287">
    <w:abstractNumId w:val="136"/>
  </w:num>
  <w:num w:numId="71" w16cid:durableId="653339855">
    <w:abstractNumId w:val="14"/>
  </w:num>
  <w:num w:numId="72" w16cid:durableId="376319626">
    <w:abstractNumId w:val="89"/>
  </w:num>
  <w:num w:numId="73" w16cid:durableId="149757390">
    <w:abstractNumId w:val="45"/>
  </w:num>
  <w:num w:numId="74" w16cid:durableId="1181704723">
    <w:abstractNumId w:val="55"/>
  </w:num>
  <w:num w:numId="75" w16cid:durableId="2138064849">
    <w:abstractNumId w:val="91"/>
  </w:num>
  <w:num w:numId="76" w16cid:durableId="357194138">
    <w:abstractNumId w:val="2"/>
  </w:num>
  <w:num w:numId="77" w16cid:durableId="1057390557">
    <w:abstractNumId w:val="50"/>
  </w:num>
  <w:num w:numId="78" w16cid:durableId="575096229">
    <w:abstractNumId w:val="24"/>
  </w:num>
  <w:num w:numId="79" w16cid:durableId="1925869180">
    <w:abstractNumId w:val="77"/>
  </w:num>
  <w:num w:numId="80" w16cid:durableId="1838881460">
    <w:abstractNumId w:val="94"/>
  </w:num>
  <w:num w:numId="81" w16cid:durableId="181748791">
    <w:abstractNumId w:val="43"/>
  </w:num>
  <w:num w:numId="82" w16cid:durableId="1906456118">
    <w:abstractNumId w:val="72"/>
  </w:num>
  <w:num w:numId="83" w16cid:durableId="262302130">
    <w:abstractNumId w:val="128"/>
  </w:num>
  <w:num w:numId="84" w16cid:durableId="1430849138">
    <w:abstractNumId w:val="20"/>
  </w:num>
  <w:num w:numId="85" w16cid:durableId="1862544107">
    <w:abstractNumId w:val="139"/>
  </w:num>
  <w:num w:numId="86" w16cid:durableId="2116511594">
    <w:abstractNumId w:val="63"/>
  </w:num>
  <w:num w:numId="87" w16cid:durableId="2072384659">
    <w:abstractNumId w:val="51"/>
  </w:num>
  <w:num w:numId="88" w16cid:durableId="37320459">
    <w:abstractNumId w:val="5"/>
  </w:num>
  <w:num w:numId="89" w16cid:durableId="641614003">
    <w:abstractNumId w:val="88"/>
  </w:num>
  <w:num w:numId="90" w16cid:durableId="1811439186">
    <w:abstractNumId w:val="90"/>
  </w:num>
  <w:num w:numId="91" w16cid:durableId="1087381279">
    <w:abstractNumId w:val="52"/>
  </w:num>
  <w:num w:numId="92" w16cid:durableId="1195466039">
    <w:abstractNumId w:val="60"/>
  </w:num>
  <w:num w:numId="93" w16cid:durableId="797601719">
    <w:abstractNumId w:val="107"/>
  </w:num>
  <w:num w:numId="94" w16cid:durableId="2068724371">
    <w:abstractNumId w:val="9"/>
  </w:num>
  <w:num w:numId="95" w16cid:durableId="938561095">
    <w:abstractNumId w:val="120"/>
  </w:num>
  <w:num w:numId="96" w16cid:durableId="2140688707">
    <w:abstractNumId w:val="83"/>
  </w:num>
  <w:num w:numId="97" w16cid:durableId="25256977">
    <w:abstractNumId w:val="142"/>
  </w:num>
  <w:num w:numId="98" w16cid:durableId="1082339350">
    <w:abstractNumId w:val="70"/>
  </w:num>
  <w:num w:numId="99" w16cid:durableId="255141704">
    <w:abstractNumId w:val="140"/>
  </w:num>
  <w:num w:numId="100" w16cid:durableId="970095904">
    <w:abstractNumId w:val="81"/>
  </w:num>
  <w:num w:numId="101" w16cid:durableId="2082754738">
    <w:abstractNumId w:val="134"/>
  </w:num>
  <w:num w:numId="102" w16cid:durableId="347216742">
    <w:abstractNumId w:val="86"/>
  </w:num>
  <w:num w:numId="103" w16cid:durableId="1464346861">
    <w:abstractNumId w:val="84"/>
  </w:num>
  <w:num w:numId="104" w16cid:durableId="420756931">
    <w:abstractNumId w:val="104"/>
  </w:num>
  <w:num w:numId="105" w16cid:durableId="120266814">
    <w:abstractNumId w:val="16"/>
  </w:num>
  <w:num w:numId="106" w16cid:durableId="341010339">
    <w:abstractNumId w:val="42"/>
  </w:num>
  <w:num w:numId="107" w16cid:durableId="77295676">
    <w:abstractNumId w:val="33"/>
  </w:num>
  <w:num w:numId="108" w16cid:durableId="1879665396">
    <w:abstractNumId w:val="150"/>
  </w:num>
  <w:num w:numId="109" w16cid:durableId="430443048">
    <w:abstractNumId w:val="12"/>
  </w:num>
  <w:num w:numId="110" w16cid:durableId="1939018150">
    <w:abstractNumId w:val="122"/>
  </w:num>
  <w:num w:numId="111" w16cid:durableId="1518930974">
    <w:abstractNumId w:val="96"/>
  </w:num>
  <w:num w:numId="112" w16cid:durableId="1649749363">
    <w:abstractNumId w:val="11"/>
  </w:num>
  <w:num w:numId="113" w16cid:durableId="1231387711">
    <w:abstractNumId w:val="125"/>
  </w:num>
  <w:num w:numId="114" w16cid:durableId="1778477886">
    <w:abstractNumId w:val="106"/>
  </w:num>
  <w:num w:numId="115" w16cid:durableId="917131921">
    <w:abstractNumId w:val="3"/>
  </w:num>
  <w:num w:numId="116" w16cid:durableId="1884899198">
    <w:abstractNumId w:val="74"/>
  </w:num>
  <w:num w:numId="117" w16cid:durableId="1504783917">
    <w:abstractNumId w:val="141"/>
  </w:num>
  <w:num w:numId="118" w16cid:durableId="335160208">
    <w:abstractNumId w:val="61"/>
  </w:num>
  <w:num w:numId="119" w16cid:durableId="283314802">
    <w:abstractNumId w:val="27"/>
  </w:num>
  <w:num w:numId="120" w16cid:durableId="1705128771">
    <w:abstractNumId w:val="115"/>
  </w:num>
  <w:num w:numId="121" w16cid:durableId="1640643392">
    <w:abstractNumId w:val="87"/>
  </w:num>
  <w:num w:numId="122" w16cid:durableId="1302462585">
    <w:abstractNumId w:val="113"/>
  </w:num>
  <w:num w:numId="123" w16cid:durableId="1810710815">
    <w:abstractNumId w:val="108"/>
  </w:num>
  <w:num w:numId="124" w16cid:durableId="993605605">
    <w:abstractNumId w:val="95"/>
  </w:num>
  <w:num w:numId="125" w16cid:durableId="442261907">
    <w:abstractNumId w:val="26"/>
  </w:num>
  <w:num w:numId="126" w16cid:durableId="651645707">
    <w:abstractNumId w:val="18"/>
  </w:num>
  <w:num w:numId="127" w16cid:durableId="913248679">
    <w:abstractNumId w:val="30"/>
  </w:num>
  <w:num w:numId="128" w16cid:durableId="421295706">
    <w:abstractNumId w:val="117"/>
  </w:num>
  <w:num w:numId="129" w16cid:durableId="368264422">
    <w:abstractNumId w:val="58"/>
  </w:num>
  <w:num w:numId="130" w16cid:durableId="39134148">
    <w:abstractNumId w:val="68"/>
  </w:num>
  <w:num w:numId="131" w16cid:durableId="739906484">
    <w:abstractNumId w:val="149"/>
  </w:num>
  <w:num w:numId="132" w16cid:durableId="1183939784">
    <w:abstractNumId w:val="75"/>
  </w:num>
  <w:num w:numId="133" w16cid:durableId="1090739329">
    <w:abstractNumId w:val="124"/>
  </w:num>
  <w:num w:numId="134" w16cid:durableId="1745227077">
    <w:abstractNumId w:val="4"/>
  </w:num>
  <w:num w:numId="135" w16cid:durableId="263464131">
    <w:abstractNumId w:val="22"/>
  </w:num>
  <w:num w:numId="136" w16cid:durableId="1707028037">
    <w:abstractNumId w:val="39"/>
  </w:num>
  <w:num w:numId="137" w16cid:durableId="1205169567">
    <w:abstractNumId w:val="78"/>
  </w:num>
  <w:num w:numId="138" w16cid:durableId="1761681496">
    <w:abstractNumId w:val="66"/>
  </w:num>
  <w:num w:numId="139" w16cid:durableId="777604444">
    <w:abstractNumId w:val="28"/>
  </w:num>
  <w:num w:numId="140" w16cid:durableId="1752003081">
    <w:abstractNumId w:val="7"/>
  </w:num>
  <w:num w:numId="141" w16cid:durableId="1380976745">
    <w:abstractNumId w:val="10"/>
  </w:num>
  <w:num w:numId="142" w16cid:durableId="104353462">
    <w:abstractNumId w:val="41"/>
  </w:num>
  <w:num w:numId="143" w16cid:durableId="1786540569">
    <w:abstractNumId w:val="62"/>
  </w:num>
  <w:num w:numId="144" w16cid:durableId="1419791805">
    <w:abstractNumId w:val="144"/>
  </w:num>
  <w:num w:numId="145" w16cid:durableId="54623225">
    <w:abstractNumId w:val="8"/>
  </w:num>
  <w:num w:numId="146" w16cid:durableId="1639066542">
    <w:abstractNumId w:val="133"/>
  </w:num>
  <w:num w:numId="147" w16cid:durableId="1054935309">
    <w:abstractNumId w:val="65"/>
  </w:num>
  <w:num w:numId="148" w16cid:durableId="1005981720">
    <w:abstractNumId w:val="135"/>
  </w:num>
  <w:num w:numId="149" w16cid:durableId="1062098617">
    <w:abstractNumId w:val="19"/>
  </w:num>
  <w:num w:numId="150" w16cid:durableId="510611960">
    <w:abstractNumId w:val="79"/>
  </w:num>
  <w:num w:numId="151" w16cid:durableId="314578348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A5"/>
    <w:rsid w:val="000009CD"/>
    <w:rsid w:val="000079BD"/>
    <w:rsid w:val="00031032"/>
    <w:rsid w:val="00035F12"/>
    <w:rsid w:val="0005644B"/>
    <w:rsid w:val="0007375A"/>
    <w:rsid w:val="000C6A92"/>
    <w:rsid w:val="001737C3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7350F"/>
    <w:rsid w:val="004945B2"/>
    <w:rsid w:val="004C445D"/>
    <w:rsid w:val="004C5B0D"/>
    <w:rsid w:val="004E1578"/>
    <w:rsid w:val="00502D31"/>
    <w:rsid w:val="0055020D"/>
    <w:rsid w:val="00564098"/>
    <w:rsid w:val="0058408D"/>
    <w:rsid w:val="00597459"/>
    <w:rsid w:val="005A4BE5"/>
    <w:rsid w:val="005F1BF8"/>
    <w:rsid w:val="0062166A"/>
    <w:rsid w:val="00627B9D"/>
    <w:rsid w:val="0066755D"/>
    <w:rsid w:val="006773AD"/>
    <w:rsid w:val="00686265"/>
    <w:rsid w:val="006B6021"/>
    <w:rsid w:val="006D6CB4"/>
    <w:rsid w:val="007032FA"/>
    <w:rsid w:val="0072472B"/>
    <w:rsid w:val="00746955"/>
    <w:rsid w:val="00764339"/>
    <w:rsid w:val="00766FA5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A5A1E"/>
    <w:rsid w:val="009E060F"/>
    <w:rsid w:val="00A25E2F"/>
    <w:rsid w:val="00A37DE3"/>
    <w:rsid w:val="00A41C1D"/>
    <w:rsid w:val="00A7365F"/>
    <w:rsid w:val="00A77772"/>
    <w:rsid w:val="00AD5AB7"/>
    <w:rsid w:val="00B04E93"/>
    <w:rsid w:val="00B32289"/>
    <w:rsid w:val="00B54AC5"/>
    <w:rsid w:val="00B8164A"/>
    <w:rsid w:val="00B855B6"/>
    <w:rsid w:val="00B96903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81F9B5"/>
  <w15:chartTrackingRefBased/>
  <w15:docId w15:val="{D85B37DF-093C-1F4C-9D56-C6B91BF7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5</TotalTime>
  <Pages>7</Pages>
  <Words>696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Gerenciar Consultas</dc:subject>
  <dc:creator>mateus alves</dc:creator>
  <cp:keywords/>
  <dc:description/>
  <cp:lastModifiedBy>Mateus Alves</cp:lastModifiedBy>
  <cp:revision>7</cp:revision>
  <dcterms:created xsi:type="dcterms:W3CDTF">2025-07-23T15:16:00Z</dcterms:created>
  <dcterms:modified xsi:type="dcterms:W3CDTF">2025-07-23T15:27:00Z</dcterms:modified>
</cp:coreProperties>
</file>