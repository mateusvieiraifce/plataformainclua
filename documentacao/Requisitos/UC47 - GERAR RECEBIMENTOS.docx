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5B959826" w14:textId="77777777" w:rsidR="003370F5" w:rsidRDefault="003370F5">
          <w:pPr>
            <w:pStyle w:val="SemEspaamento"/>
            <w:rPr>
              <w:sz w:val="2"/>
            </w:rPr>
          </w:pPr>
        </w:p>
        <w:p w14:paraId="14FAC991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91BF1C" wp14:editId="035D7875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BA1AE22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64A22BDC" w14:textId="1E9B277D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3E17F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Gerar</w:t>
                                    </w:r>
                                    <w:r w:rsidR="006D6CB4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</w:t>
                                    </w:r>
                                    <w:r w:rsidR="003E17F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Recebimentos</w:t>
                                    </w:r>
                                    <w:r w:rsidR="00381CA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C798B23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591BF1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BA1AE22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64A22BDC" w14:textId="1E9B277D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3E17F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Gerar</w:t>
                              </w:r>
                              <w:r w:rsidR="006D6CB4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</w:t>
                              </w:r>
                              <w:r w:rsidR="003E17F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Recebimentos</w:t>
                              </w:r>
                              <w:r w:rsidR="00381CAA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C798B23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33E2C778" wp14:editId="1E0B0B75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8C33836" wp14:editId="645025A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260E249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74138F66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712016" w14:textId="77777777" w:rsidR="003370F5" w:rsidRDefault="003370F5">
          <w:pPr>
            <w:pStyle w:val="CabealhodoSumrio"/>
          </w:pPr>
          <w:r>
            <w:t>Sumário</w:t>
          </w:r>
        </w:p>
        <w:p w14:paraId="6923C8AF" w14:textId="64DCF4A8" w:rsidR="00CC3CA1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941455" w:history="1">
            <w:r w:rsidR="00CC3CA1" w:rsidRPr="006558BB">
              <w:rPr>
                <w:rStyle w:val="Hyperlink"/>
                <w:rFonts w:ascii="Segoe UI" w:hAnsi="Segoe UI" w:cs="Segoe UI"/>
                <w:noProof/>
              </w:rPr>
              <w:t>Caso de Uso: Gerar Recebimentos</w:t>
            </w:r>
            <w:r w:rsidR="00CC3CA1">
              <w:rPr>
                <w:noProof/>
                <w:webHidden/>
              </w:rPr>
              <w:tab/>
            </w:r>
            <w:r w:rsidR="00CC3CA1">
              <w:rPr>
                <w:noProof/>
                <w:webHidden/>
              </w:rPr>
              <w:fldChar w:fldCharType="begin"/>
            </w:r>
            <w:r w:rsidR="00CC3CA1">
              <w:rPr>
                <w:noProof/>
                <w:webHidden/>
              </w:rPr>
              <w:instrText xml:space="preserve"> PAGEREF _Toc204941455 \h </w:instrText>
            </w:r>
            <w:r w:rsidR="00CC3CA1">
              <w:rPr>
                <w:noProof/>
                <w:webHidden/>
              </w:rPr>
            </w:r>
            <w:r w:rsidR="00CC3CA1">
              <w:rPr>
                <w:noProof/>
                <w:webHidden/>
              </w:rPr>
              <w:fldChar w:fldCharType="separate"/>
            </w:r>
            <w:r w:rsidR="00CC3CA1">
              <w:rPr>
                <w:noProof/>
                <w:webHidden/>
              </w:rPr>
              <w:t>2</w:t>
            </w:r>
            <w:r w:rsidR="00CC3CA1">
              <w:rPr>
                <w:noProof/>
                <w:webHidden/>
              </w:rPr>
              <w:fldChar w:fldCharType="end"/>
            </w:r>
          </w:hyperlink>
        </w:p>
        <w:p w14:paraId="1CD6C17C" w14:textId="7EB22E71" w:rsidR="00CC3CA1" w:rsidRDefault="00CC3CA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1456" w:history="1">
            <w:r w:rsidRPr="006558BB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978B4" w14:textId="3DD6A597" w:rsidR="00CC3CA1" w:rsidRDefault="00CC3CA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1457" w:history="1">
            <w:r w:rsidRPr="006558BB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763E" w14:textId="5801658E" w:rsidR="00CC3CA1" w:rsidRDefault="00CC3CA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1458" w:history="1">
            <w:r w:rsidRPr="006558BB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1519" w14:textId="055CD6E4" w:rsidR="00CC3CA1" w:rsidRDefault="00CC3CA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1459" w:history="1">
            <w:r w:rsidRPr="006558BB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F1B20" w14:textId="5A626918" w:rsidR="00CC3CA1" w:rsidRDefault="00CC3CA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1460" w:history="1">
            <w:r w:rsidRPr="006558BB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798E" w14:textId="564720D4" w:rsidR="00CC3CA1" w:rsidRDefault="00CC3CA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1461" w:history="1">
            <w:r w:rsidRPr="006558BB">
              <w:rPr>
                <w:rStyle w:val="Hyperlink"/>
                <w:rFonts w:ascii="Segoe UI" w:hAnsi="Segoe UI" w:cs="Segoe UI"/>
                <w:noProof/>
              </w:rPr>
              <w:t>FA1 - Inclusão de Comprovante PIX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4421C" w14:textId="3B23DFA9" w:rsidR="00CC3CA1" w:rsidRDefault="00CC3CA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1462" w:history="1">
            <w:r w:rsidRPr="006558BB">
              <w:rPr>
                <w:rStyle w:val="Hyperlink"/>
                <w:rFonts w:ascii="Segoe UI" w:hAnsi="Segoe UI" w:cs="Segoe UI"/>
                <w:noProof/>
              </w:rPr>
              <w:t>FA2 - Confirmação de Pagamento pelo Especialista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8F9DF" w14:textId="6EA8D3E2" w:rsidR="00CC3CA1" w:rsidRDefault="00CC3CA1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1463" w:history="1">
            <w:r w:rsidRPr="006558BB">
              <w:rPr>
                <w:rStyle w:val="Hyperlink"/>
                <w:rFonts w:ascii="Segoe UI" w:hAnsi="Segoe UI" w:cs="Segoe UI"/>
                <w:noProof/>
              </w:rPr>
              <w:t>FA3 - Nenhum Dado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C7B6" w14:textId="61204D42" w:rsidR="00CC3CA1" w:rsidRDefault="00CC3CA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1464" w:history="1">
            <w:r w:rsidRPr="006558BB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79F1" w14:textId="65442CF6" w:rsidR="00CC3CA1" w:rsidRDefault="00CC3CA1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1465" w:history="1">
            <w:r w:rsidRPr="006558BB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83F3" w14:textId="78CAF0E2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01E8BA14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837441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B3C78C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9F32BA9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0DECE6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EA147B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C4932D0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F2F2EA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01D956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9F8ACD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DDDDE4C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A5D7C3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C5318A1" w14:textId="5EF71BB0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941455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CC3CA1">
        <w:rPr>
          <w:rStyle w:val="Forte"/>
          <w:rFonts w:ascii="Segoe UI" w:hAnsi="Segoe UI" w:cs="Segoe UI"/>
          <w:color w:val="404040"/>
          <w:sz w:val="41"/>
          <w:szCs w:val="41"/>
        </w:rPr>
        <w:t>Gerar Recebimentos</w:t>
      </w:r>
      <w:bookmarkEnd w:id="1"/>
    </w:p>
    <w:p w14:paraId="6AE48239" w14:textId="77777777" w:rsidR="00260259" w:rsidRPr="00C2021C" w:rsidRDefault="00260259" w:rsidP="00260259">
      <w:pPr>
        <w:pStyle w:val="Ttulo2"/>
        <w:shd w:val="clear" w:color="auto" w:fill="FFFFFF"/>
        <w:spacing w:before="274" w:after="206"/>
        <w:rPr>
          <w:rStyle w:val="Forte"/>
        </w:rPr>
      </w:pPr>
      <w:bookmarkStart w:id="2" w:name="_Toc204076071"/>
      <w:bookmarkStart w:id="3" w:name="_Toc20494145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5B64A537" w14:textId="565ED7F3" w:rsidR="002D6EAB" w:rsidRDefault="00CC3CA1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Gerar Recebimentos</w:t>
      </w:r>
    </w:p>
    <w:p w14:paraId="3F230706" w14:textId="77777777" w:rsidR="002D6EAB" w:rsidRDefault="003436F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1C0DCFE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3DD13511" w14:textId="77777777" w:rsidR="002D6EAB" w:rsidRPr="00C2021C" w:rsidRDefault="002D6EAB" w:rsidP="00C2021C">
      <w:pPr>
        <w:pStyle w:val="Ttulo2"/>
        <w:shd w:val="clear" w:color="auto" w:fill="FFFFFF"/>
        <w:spacing w:before="274" w:after="206"/>
        <w:rPr>
          <w:rStyle w:val="Forte"/>
          <w:sz w:val="34"/>
          <w:szCs w:val="34"/>
        </w:rPr>
      </w:pPr>
      <w:bookmarkStart w:id="4" w:name="_Toc204941457"/>
      <w:r w:rsidRPr="00C2021C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Envolvidos:</w:t>
      </w:r>
      <w:bookmarkEnd w:id="4"/>
    </w:p>
    <w:p w14:paraId="7AE18CEC" w14:textId="77777777" w:rsidR="00CC3CA1" w:rsidRDefault="00CC3CA1" w:rsidP="00CC3CA1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(administrador com privilégios totais)</w:t>
      </w:r>
    </w:p>
    <w:p w14:paraId="7A2BFACB" w14:textId="77777777" w:rsidR="00CC3CA1" w:rsidRDefault="00CC3CA1" w:rsidP="00CC3CA1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> (em casos de confirmação de pagamento)</w:t>
      </w:r>
    </w:p>
    <w:p w14:paraId="7BD4E118" w14:textId="77777777" w:rsidR="00CC3CA1" w:rsidRDefault="00CC3CA1" w:rsidP="00CC3CA1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3091810C" w14:textId="77777777" w:rsidR="002D6EAB" w:rsidRDefault="003436F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4135209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9107E7A" w14:textId="77777777" w:rsidR="002D6EAB" w:rsidRPr="00C2021C" w:rsidRDefault="002D6EAB" w:rsidP="00C2021C">
      <w:pPr>
        <w:pStyle w:val="Ttulo2"/>
        <w:shd w:val="clear" w:color="auto" w:fill="FFFFFF"/>
        <w:spacing w:before="274" w:after="206"/>
        <w:rPr>
          <w:rStyle w:val="Forte"/>
          <w:sz w:val="34"/>
          <w:szCs w:val="34"/>
        </w:rPr>
      </w:pPr>
      <w:bookmarkStart w:id="5" w:name="_Toc204941458"/>
      <w:r w:rsidRPr="00C2021C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Pré-condições:</w:t>
      </w:r>
      <w:bookmarkEnd w:id="5"/>
    </w:p>
    <w:p w14:paraId="40AA602A" w14:textId="77777777" w:rsidR="00CC3CA1" w:rsidRDefault="00CC3CA1" w:rsidP="00CC3CA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deve estar autenticado como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</w:p>
    <w:p w14:paraId="63381342" w14:textId="77777777" w:rsidR="00CC3CA1" w:rsidRDefault="00CC3CA1" w:rsidP="00CC3CA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Deve existir consultas realizadas no período para cálculo</w:t>
      </w:r>
    </w:p>
    <w:p w14:paraId="7947A94F" w14:textId="77777777" w:rsidR="00CC3CA1" w:rsidRDefault="00CC3CA1" w:rsidP="00CC3CA1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caso de uso UC16 - Recebimentos deve estar implementado</w:t>
      </w:r>
    </w:p>
    <w:p w14:paraId="3140E6D3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21E3F017" w14:textId="77777777" w:rsidR="002D6EAB" w:rsidRDefault="003436FE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37D5EF0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7D7490BD" w14:textId="77777777" w:rsidR="00CC3CA1" w:rsidRDefault="00CC3CA1" w:rsidP="00CC3CA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6" w:name="_Toc20494145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6"/>
    </w:p>
    <w:p w14:paraId="7BE1997E" w14:textId="77777777" w:rsidR="00CC3CA1" w:rsidRDefault="00CC3CA1" w:rsidP="00CC3CA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</w:t>
      </w:r>
      <w:r>
        <w:rPr>
          <w:rFonts w:ascii="Segoe UI" w:hAnsi="Segoe UI" w:cs="Segoe UI"/>
          <w:color w:val="404040"/>
        </w:rPr>
        <w:t>: O caso de uso começa quando o usuário Root seleciona a opção </w:t>
      </w:r>
      <w:r>
        <w:rPr>
          <w:rStyle w:val="Forte"/>
          <w:rFonts w:ascii="Segoe UI" w:eastAsiaTheme="majorEastAsia" w:hAnsi="Segoe UI" w:cs="Segoe UI"/>
          <w:color w:val="404040"/>
        </w:rPr>
        <w:t>Gerar Recebimentos</w:t>
      </w:r>
    </w:p>
    <w:p w14:paraId="18CA7A20" w14:textId="77777777" w:rsidR="00CC3CA1" w:rsidRDefault="00CC3CA1" w:rsidP="00CC3CA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Cálculo Automático</w:t>
      </w:r>
      <w:r>
        <w:rPr>
          <w:rFonts w:ascii="Segoe UI" w:hAnsi="Segoe UI" w:cs="Segoe UI"/>
          <w:color w:val="404040"/>
        </w:rPr>
        <w:t>:</w:t>
      </w:r>
    </w:p>
    <w:p w14:paraId="2ABBE123" w14:textId="77777777" w:rsidR="00CC3CA1" w:rsidRDefault="00CC3CA1" w:rsidP="00CC3CA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consulta todas as clínicas e especialistas</w:t>
      </w:r>
    </w:p>
    <w:p w14:paraId="04B8C872" w14:textId="77777777" w:rsidR="00CC3CA1" w:rsidRDefault="00CC3CA1" w:rsidP="00CC3CA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Aplica as regras de cálculo definidas no UC16 - Recebimentos</w:t>
      </w:r>
    </w:p>
    <w:p w14:paraId="3FEE70E4" w14:textId="77777777" w:rsidR="00CC3CA1" w:rsidRDefault="00CC3CA1" w:rsidP="00CC3CA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Exibição de Resultados</w:t>
      </w:r>
      <w:r>
        <w:rPr>
          <w:rFonts w:ascii="Segoe UI" w:hAnsi="Segoe UI" w:cs="Segoe UI"/>
          <w:color w:val="404040"/>
        </w:rPr>
        <w:t>:</w:t>
      </w:r>
    </w:p>
    <w:p w14:paraId="396DAC80" w14:textId="77777777" w:rsidR="00CC3CA1" w:rsidRDefault="00CC3CA1" w:rsidP="00CC3CA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mostra uma lista contendo:</w:t>
      </w:r>
    </w:p>
    <w:p w14:paraId="3F7F83E4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Solicitação (ID)</w:t>
      </w:r>
    </w:p>
    <w:p w14:paraId="19F3900E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Status</w:t>
      </w:r>
    </w:p>
    <w:p w14:paraId="2FEA34D7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Consultas (quantidade)</w:t>
      </w:r>
    </w:p>
    <w:p w14:paraId="46F9E815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Saldo (valor total)</w:t>
      </w:r>
    </w:p>
    <w:p w14:paraId="7C494E82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Situação (A Pagar/A Receber/Pago)</w:t>
      </w:r>
    </w:p>
    <w:p w14:paraId="2355CC1C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Pix (valor)</w:t>
      </w:r>
    </w:p>
    <w:p w14:paraId="2D8423D1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Dinheiro (valor)</w:t>
      </w:r>
    </w:p>
    <w:p w14:paraId="415ED401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Cartão Inclua (valor)</w:t>
      </w:r>
    </w:p>
    <w:p w14:paraId="6DF8045A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Cartão Maquineta (valor)</w:t>
      </w:r>
    </w:p>
    <w:p w14:paraId="5ECBD04D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Comissão Inclua (R$)</w:t>
      </w:r>
    </w:p>
    <w:p w14:paraId="4C03117C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Especialista (nome)</w:t>
      </w:r>
    </w:p>
    <w:p w14:paraId="2CC29106" w14:textId="77777777" w:rsidR="00CC3CA1" w:rsidRDefault="00CC3CA1" w:rsidP="00CC3CA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Filtros Disponíveis</w:t>
      </w:r>
      <w:r>
        <w:rPr>
          <w:rFonts w:ascii="Segoe UI" w:hAnsi="Segoe UI" w:cs="Segoe UI"/>
          <w:color w:val="404040"/>
        </w:rPr>
        <w:t>:</w:t>
      </w:r>
    </w:p>
    <w:p w14:paraId="3F4257E4" w14:textId="77777777" w:rsidR="00CC3CA1" w:rsidRDefault="00CC3CA1" w:rsidP="00CC3CA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 filtrar por:</w:t>
      </w:r>
    </w:p>
    <w:p w14:paraId="6F328EF5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Clínica(s) vinculada(s)</w:t>
      </w:r>
    </w:p>
    <w:p w14:paraId="01A331A3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Especialista</w:t>
      </w:r>
    </w:p>
    <w:p w14:paraId="6CB3EB97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Situação (Aberto/Fechado)</w:t>
      </w:r>
    </w:p>
    <w:p w14:paraId="4D61F498" w14:textId="77777777" w:rsidR="00CC3CA1" w:rsidRDefault="00CC3CA1" w:rsidP="00CC3CA1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Resultado (A Pagar/A Receber)</w:t>
      </w:r>
    </w:p>
    <w:p w14:paraId="41F15072" w14:textId="77777777" w:rsidR="00CC3CA1" w:rsidRDefault="00CC3CA1" w:rsidP="00CC3CA1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Ações</w:t>
      </w:r>
      <w:r>
        <w:rPr>
          <w:rFonts w:ascii="Segoe UI" w:hAnsi="Segoe UI" w:cs="Segoe UI"/>
          <w:color w:val="404040"/>
        </w:rPr>
        <w:t>:</w:t>
      </w:r>
    </w:p>
    <w:p w14:paraId="61A80E76" w14:textId="77777777" w:rsidR="00CC3CA1" w:rsidRDefault="00CC3CA1" w:rsidP="00CC3CA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itens com situação "A Pagar", o Root pode anexar comprovante PIX</w:t>
      </w:r>
    </w:p>
    <w:p w14:paraId="073FB809" w14:textId="77777777" w:rsidR="00CC3CA1" w:rsidRDefault="00CC3CA1" w:rsidP="00CC3CA1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itens "A Receber", o sistema mostra "Aguardando pagamento" até confirmação do especialista</w:t>
      </w:r>
    </w:p>
    <w:p w14:paraId="3283EBB7" w14:textId="77777777" w:rsidR="00CC3CA1" w:rsidRDefault="003436FE" w:rsidP="00CC3CA1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D0CD58C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9F69909" w14:textId="77777777" w:rsidR="00CC3CA1" w:rsidRDefault="00CC3CA1" w:rsidP="00CC3CA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7" w:name="_Toc204941460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5. Fluxos Alternativos</w:t>
      </w:r>
      <w:bookmarkEnd w:id="7"/>
    </w:p>
    <w:p w14:paraId="5459A1AB" w14:textId="77777777" w:rsidR="00CC3CA1" w:rsidRDefault="00CC3CA1" w:rsidP="00CC3CA1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8" w:name="_Toc204941461"/>
      <w:r>
        <w:rPr>
          <w:rStyle w:val="Forte"/>
          <w:rFonts w:ascii="Segoe UI" w:hAnsi="Segoe UI" w:cs="Segoe UI"/>
          <w:b w:val="0"/>
          <w:bCs w:val="0"/>
          <w:color w:val="404040"/>
        </w:rPr>
        <w:t>FA1 - Inclusão de Comprovante PIX</w:t>
      </w:r>
      <w:bookmarkEnd w:id="8"/>
    </w:p>
    <w:p w14:paraId="0D9C0E31" w14:textId="77777777" w:rsidR="00CC3CA1" w:rsidRDefault="00CC3CA1" w:rsidP="00CC3CA1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um recebimento com situação "A Pagar", o Root seleciona "Incluir Comprovante"</w:t>
      </w:r>
    </w:p>
    <w:p w14:paraId="36D924F3" w14:textId="77777777" w:rsidR="00CC3CA1" w:rsidRDefault="00CC3CA1" w:rsidP="00CC3CA1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abre um diálogo para upload do comprovante</w:t>
      </w:r>
    </w:p>
    <w:p w14:paraId="436B4C21" w14:textId="77777777" w:rsidR="00CC3CA1" w:rsidRDefault="00CC3CA1" w:rsidP="00CC3CA1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Após envio válido:</w:t>
      </w:r>
    </w:p>
    <w:p w14:paraId="06545D44" w14:textId="77777777" w:rsidR="00CC3CA1" w:rsidRDefault="00CC3CA1" w:rsidP="00CC3CA1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status muda para "Pago"</w:t>
      </w:r>
    </w:p>
    <w:p w14:paraId="6D8AB3EC" w14:textId="77777777" w:rsidR="00CC3CA1" w:rsidRDefault="00CC3CA1" w:rsidP="00CC3CA1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registra data/hora do pagamento</w:t>
      </w:r>
    </w:p>
    <w:p w14:paraId="7D2543BD" w14:textId="77777777" w:rsidR="00CC3CA1" w:rsidRDefault="00CC3CA1" w:rsidP="00CC3CA1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9" w:name="_Toc204941462"/>
      <w:r>
        <w:rPr>
          <w:rStyle w:val="Forte"/>
          <w:rFonts w:ascii="Segoe UI" w:hAnsi="Segoe UI" w:cs="Segoe UI"/>
          <w:b w:val="0"/>
          <w:bCs w:val="0"/>
          <w:color w:val="404040"/>
        </w:rPr>
        <w:t>FA2 - Confirmação de Pagamento pelo Especialista</w:t>
      </w:r>
      <w:bookmarkEnd w:id="9"/>
    </w:p>
    <w:p w14:paraId="19A4B627" w14:textId="77777777" w:rsidR="00CC3CA1" w:rsidRDefault="00CC3CA1" w:rsidP="00CC3CA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Para um recebimento "A Receber", o especialista realiza o pagamento</w:t>
      </w:r>
    </w:p>
    <w:p w14:paraId="5EECBFD2" w14:textId="77777777" w:rsidR="00CC3CA1" w:rsidRDefault="00CC3CA1" w:rsidP="00CC3CA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atualiza automaticamente para:</w:t>
      </w:r>
    </w:p>
    <w:p w14:paraId="3B87CA55" w14:textId="77777777" w:rsidR="00CC3CA1" w:rsidRDefault="00CC3CA1" w:rsidP="00CC3CA1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Situação: "Pago"</w:t>
      </w:r>
    </w:p>
    <w:p w14:paraId="636A000F" w14:textId="77777777" w:rsidR="00CC3CA1" w:rsidRDefault="00CC3CA1" w:rsidP="00CC3CA1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Status: "Fechado"</w:t>
      </w:r>
    </w:p>
    <w:p w14:paraId="74912FD7" w14:textId="77777777" w:rsidR="00CC3CA1" w:rsidRDefault="00CC3CA1" w:rsidP="00CC3CA1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Gera comprovante digital</w:t>
      </w:r>
    </w:p>
    <w:p w14:paraId="00E536A2" w14:textId="77777777" w:rsidR="00CC3CA1" w:rsidRDefault="00CC3CA1" w:rsidP="00CC3CA1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10" w:name="_Toc204941463"/>
      <w:r>
        <w:rPr>
          <w:rStyle w:val="Forte"/>
          <w:rFonts w:ascii="Segoe UI" w:hAnsi="Segoe UI" w:cs="Segoe UI"/>
          <w:b w:val="0"/>
          <w:bCs w:val="0"/>
          <w:color w:val="404040"/>
        </w:rPr>
        <w:t>FA3 - Nenhum Dado Encontrado</w:t>
      </w:r>
      <w:bookmarkEnd w:id="10"/>
    </w:p>
    <w:p w14:paraId="746D8B23" w14:textId="77777777" w:rsidR="00CC3CA1" w:rsidRDefault="00CC3CA1" w:rsidP="00CC3CA1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não houver consultas no período:</w:t>
      </w:r>
    </w:p>
    <w:p w14:paraId="297FB6F4" w14:textId="77777777" w:rsidR="00CC3CA1" w:rsidRDefault="00CC3CA1" w:rsidP="00CC3CA1">
      <w:pPr>
        <w:pStyle w:val="ds-markdown-paragraph"/>
        <w:numPr>
          <w:ilvl w:val="1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exibe mensagem: "Nenhum recebimento a ser gerado no período"</w:t>
      </w:r>
    </w:p>
    <w:p w14:paraId="239A699C" w14:textId="77777777" w:rsidR="00CC3CA1" w:rsidRDefault="00CC3CA1" w:rsidP="00CC3CA1">
      <w:pPr>
        <w:pStyle w:val="ds-markdown-paragraph"/>
        <w:numPr>
          <w:ilvl w:val="1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Mantém a tela disponível para novo cálculo</w:t>
      </w:r>
    </w:p>
    <w:p w14:paraId="75D25DA2" w14:textId="77777777" w:rsidR="00CC3CA1" w:rsidRDefault="003436FE" w:rsidP="00CC3CA1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0690FCA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25F197F" w14:textId="77777777" w:rsidR="00CC3CA1" w:rsidRDefault="00CC3CA1" w:rsidP="00CC3CA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1" w:name="_Toc20494146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11"/>
    </w:p>
    <w:p w14:paraId="3561EA8A" w14:textId="77777777" w:rsidR="00CC3CA1" w:rsidRDefault="00CC3CA1" w:rsidP="00CC3CA1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Todos os recebimentos são calculados conforme regras do UC16</w:t>
      </w:r>
    </w:p>
    <w:p w14:paraId="086F7BF7" w14:textId="77777777" w:rsidR="00CC3CA1" w:rsidRDefault="00CC3CA1" w:rsidP="00CC3CA1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mantém histórico completo das transações</w:t>
      </w:r>
    </w:p>
    <w:p w14:paraId="37F35F50" w14:textId="77777777" w:rsidR="00CC3CA1" w:rsidRDefault="00CC3CA1" w:rsidP="00CC3CA1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Os status são atualizados conforme ações realizadas</w:t>
      </w:r>
    </w:p>
    <w:p w14:paraId="0E9C5CD4" w14:textId="77777777" w:rsidR="00CC3CA1" w:rsidRDefault="00CC3CA1" w:rsidP="00CC3CA1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Comprovantes ficam disponíveis para download</w:t>
      </w:r>
    </w:p>
    <w:p w14:paraId="1FA1DF8C" w14:textId="77777777" w:rsidR="00CC3CA1" w:rsidRDefault="003436FE" w:rsidP="00CC3CA1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298F6724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009CFFC" w14:textId="77777777" w:rsidR="00CC3CA1" w:rsidRDefault="00CC3CA1" w:rsidP="00CC3CA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2" w:name="_Toc20494146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2"/>
    </w:p>
    <w:p w14:paraId="337CAD05" w14:textId="77777777" w:rsidR="00CC3CA1" w:rsidRDefault="00CC3CA1" w:rsidP="00CC3CA1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</w:t>
      </w:r>
      <w:r>
        <w:rPr>
          <w:rFonts w:ascii="Segoe UI" w:hAnsi="Segoe UI" w:cs="Segoe UI"/>
          <w:color w:val="404040"/>
        </w:rPr>
        <w:t>: Cálculos devem seguir estritamente as regras definidas no UC16</w:t>
      </w:r>
    </w:p>
    <w:p w14:paraId="510674AE" w14:textId="77777777" w:rsidR="00CC3CA1" w:rsidRDefault="00CC3CA1" w:rsidP="00CC3CA1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</w:t>
      </w:r>
      <w:r>
        <w:rPr>
          <w:rFonts w:ascii="Segoe UI" w:hAnsi="Segoe UI" w:cs="Segoe UI"/>
          <w:color w:val="404040"/>
        </w:rPr>
        <w:t>: Apenas o Root pode incluir comprovantes de pagamento</w:t>
      </w:r>
    </w:p>
    <w:p w14:paraId="7FB70535" w14:textId="77777777" w:rsidR="00CC3CA1" w:rsidRDefault="00CC3CA1" w:rsidP="00CC3CA1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</w:t>
      </w:r>
      <w:r>
        <w:rPr>
          <w:rFonts w:ascii="Segoe UI" w:hAnsi="Segoe UI" w:cs="Segoe UI"/>
          <w:color w:val="404040"/>
        </w:rPr>
        <w:t>: Especialistas só podem visualizar seus próprios recebimentos</w:t>
      </w:r>
    </w:p>
    <w:p w14:paraId="2B4FC5D4" w14:textId="77777777" w:rsidR="00CC3CA1" w:rsidRDefault="00CC3CA1" w:rsidP="00CC3CA1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</w:t>
      </w:r>
      <w:r>
        <w:rPr>
          <w:rFonts w:ascii="Segoe UI" w:hAnsi="Segoe UI" w:cs="Segoe UI"/>
          <w:color w:val="404040"/>
        </w:rPr>
        <w:t>: Todo pagamento confirmado gera registro financeiro imutável</w:t>
      </w:r>
    </w:p>
    <w:p w14:paraId="2E652E5C" w14:textId="77777777" w:rsidR="00CC3CA1" w:rsidRDefault="00CC3CA1" w:rsidP="00CC3CA1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RN5</w:t>
      </w:r>
      <w:r>
        <w:rPr>
          <w:rFonts w:ascii="Segoe UI" w:hAnsi="Segoe UI" w:cs="Segoe UI"/>
          <w:color w:val="404040"/>
        </w:rPr>
        <w:t>: O sistema deve validar formatos de comprovantes (PDF/PNG/JPG)</w:t>
      </w:r>
    </w:p>
    <w:p w14:paraId="7AB038D0" w14:textId="77777777" w:rsidR="00CC3CA1" w:rsidRDefault="00CC3CA1" w:rsidP="00CC3CA1">
      <w:pPr>
        <w:pStyle w:val="ds-markdown-paragraph"/>
        <w:numPr>
          <w:ilvl w:val="0"/>
          <w:numId w:val="14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RN6</w:t>
      </w:r>
      <w:r>
        <w:rPr>
          <w:rFonts w:ascii="Segoe UI" w:hAnsi="Segoe UI" w:cs="Segoe UI"/>
          <w:color w:val="404040"/>
        </w:rPr>
        <w:t>: Filtros devem persistir entre sessões para o usuário Root</w:t>
      </w:r>
    </w:p>
    <w:p w14:paraId="2201A08C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3378EF9B" w14:textId="77777777" w:rsidR="007F2AE5" w:rsidRDefault="007F2AE5"/>
    <w:p w14:paraId="418CD17E" w14:textId="77777777" w:rsidR="00627B9D" w:rsidRDefault="00627B9D"/>
    <w:p w14:paraId="524DB3DA" w14:textId="77777777" w:rsidR="00627B9D" w:rsidRDefault="00627B9D"/>
    <w:p w14:paraId="09F98D50" w14:textId="77777777" w:rsidR="00627B9D" w:rsidRDefault="00627B9D"/>
    <w:p w14:paraId="45AEE4BE" w14:textId="77777777" w:rsidR="00627B9D" w:rsidRDefault="00627B9D"/>
    <w:p w14:paraId="618A2D14" w14:textId="77777777" w:rsidR="00627B9D" w:rsidRDefault="00627B9D"/>
    <w:p w14:paraId="0CF0533A" w14:textId="77777777" w:rsidR="00627B9D" w:rsidRDefault="00627B9D"/>
    <w:p w14:paraId="7AB58E51" w14:textId="77777777" w:rsidR="00F131E6" w:rsidRDefault="00F131E6"/>
    <w:p w14:paraId="2221A6C0" w14:textId="77777777" w:rsidR="00F131E6" w:rsidRDefault="00F131E6"/>
    <w:p w14:paraId="0006C7D4" w14:textId="77777777" w:rsidR="00627B9D" w:rsidRDefault="00627B9D"/>
    <w:p w14:paraId="1F2CCCB6" w14:textId="77777777" w:rsidR="00E171BF" w:rsidRDefault="00E171BF"/>
    <w:p w14:paraId="14B61A8B" w14:textId="77777777" w:rsidR="00E171BF" w:rsidRDefault="00E171BF"/>
    <w:p w14:paraId="2924FEFE" w14:textId="77777777" w:rsidR="00E171BF" w:rsidRDefault="00E171BF"/>
    <w:p w14:paraId="0B572E78" w14:textId="77777777" w:rsidR="00E171BF" w:rsidRDefault="00E171BF"/>
    <w:p w14:paraId="2A9E5D0E" w14:textId="77777777" w:rsidR="00466C8D" w:rsidRDefault="00466C8D"/>
    <w:p w14:paraId="1864A30D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25B6C7AE" w14:textId="77777777" w:rsidTr="007F2AE5">
        <w:tc>
          <w:tcPr>
            <w:tcW w:w="2865" w:type="dxa"/>
          </w:tcPr>
          <w:p w14:paraId="67CFEFB4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2F2BBF42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C550BE9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70173679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4C1EA" w14:textId="77777777" w:rsidR="003436FE" w:rsidRDefault="003436FE" w:rsidP="003370F5">
      <w:pPr>
        <w:spacing w:after="0" w:line="240" w:lineRule="auto"/>
      </w:pPr>
      <w:r>
        <w:separator/>
      </w:r>
    </w:p>
  </w:endnote>
  <w:endnote w:type="continuationSeparator" w:id="0">
    <w:p w14:paraId="2B39A571" w14:textId="77777777" w:rsidR="003436FE" w:rsidRDefault="003436FE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6947B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B0F46" w14:textId="77777777" w:rsidR="003436FE" w:rsidRDefault="003436FE" w:rsidP="003370F5">
      <w:pPr>
        <w:spacing w:after="0" w:line="240" w:lineRule="auto"/>
      </w:pPr>
      <w:r>
        <w:separator/>
      </w:r>
    </w:p>
  </w:footnote>
  <w:footnote w:type="continuationSeparator" w:id="0">
    <w:p w14:paraId="629BD989" w14:textId="77777777" w:rsidR="003436FE" w:rsidRDefault="003436FE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51F9A" w14:textId="1131DFE4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A64A69" wp14:editId="64819E45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81CAA">
      <w:t>GERAR</w:t>
    </w:r>
    <w:r w:rsidR="003D2D93">
      <w:t xml:space="preserve"> </w:t>
    </w:r>
    <w:r w:rsidR="00381CAA">
      <w:t>RECEBIMENTOS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3277B3"/>
    <w:multiLevelType w:val="multilevel"/>
    <w:tmpl w:val="E1E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342772"/>
    <w:multiLevelType w:val="multilevel"/>
    <w:tmpl w:val="03564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DE2D8D"/>
    <w:multiLevelType w:val="multilevel"/>
    <w:tmpl w:val="8B4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1F03CA"/>
    <w:multiLevelType w:val="multilevel"/>
    <w:tmpl w:val="0CB4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3B2A96"/>
    <w:multiLevelType w:val="multilevel"/>
    <w:tmpl w:val="D152C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2F5A79"/>
    <w:multiLevelType w:val="multilevel"/>
    <w:tmpl w:val="55E0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274ADF"/>
    <w:multiLevelType w:val="multilevel"/>
    <w:tmpl w:val="0684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E56CA1"/>
    <w:multiLevelType w:val="multilevel"/>
    <w:tmpl w:val="6A5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1E12CA"/>
    <w:multiLevelType w:val="multilevel"/>
    <w:tmpl w:val="0D6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5"/>
  </w:num>
  <w:num w:numId="2" w16cid:durableId="2139370942">
    <w:abstractNumId w:val="90"/>
  </w:num>
  <w:num w:numId="3" w16cid:durableId="1914462351">
    <w:abstractNumId w:val="141"/>
  </w:num>
  <w:num w:numId="4" w16cid:durableId="1275942050">
    <w:abstractNumId w:val="50"/>
  </w:num>
  <w:num w:numId="5" w16cid:durableId="248346820">
    <w:abstractNumId w:val="20"/>
  </w:num>
  <w:num w:numId="6" w16cid:durableId="1122966246">
    <w:abstractNumId w:val="93"/>
  </w:num>
  <w:num w:numId="7" w16cid:durableId="1221408314">
    <w:abstractNumId w:val="22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3"/>
  </w:num>
  <w:num w:numId="11" w16cid:durableId="787821814">
    <w:abstractNumId w:val="122"/>
  </w:num>
  <w:num w:numId="12" w16cid:durableId="2083990212">
    <w:abstractNumId w:val="6"/>
  </w:num>
  <w:num w:numId="13" w16cid:durableId="1621060670">
    <w:abstractNumId w:val="106"/>
  </w:num>
  <w:num w:numId="14" w16cid:durableId="1998607255">
    <w:abstractNumId w:val="86"/>
  </w:num>
  <w:num w:numId="15" w16cid:durableId="444614049">
    <w:abstractNumId w:val="27"/>
  </w:num>
  <w:num w:numId="16" w16cid:durableId="2084983850">
    <w:abstractNumId w:val="140"/>
  </w:num>
  <w:num w:numId="17" w16cid:durableId="1147937307">
    <w:abstractNumId w:val="25"/>
  </w:num>
  <w:num w:numId="18" w16cid:durableId="1559705791">
    <w:abstractNumId w:val="42"/>
  </w:num>
  <w:num w:numId="19" w16cid:durableId="887228126">
    <w:abstractNumId w:val="63"/>
  </w:num>
  <w:num w:numId="20" w16cid:durableId="1082683975">
    <w:abstractNumId w:val="65"/>
  </w:num>
  <w:num w:numId="21" w16cid:durableId="1880586729">
    <w:abstractNumId w:val="120"/>
  </w:num>
  <w:num w:numId="22" w16cid:durableId="1042485735">
    <w:abstractNumId w:val="108"/>
  </w:num>
  <w:num w:numId="23" w16cid:durableId="1639145655">
    <w:abstractNumId w:val="136"/>
  </w:num>
  <w:num w:numId="24" w16cid:durableId="687633536">
    <w:abstractNumId w:val="53"/>
  </w:num>
  <w:num w:numId="25" w16cid:durableId="1652978374">
    <w:abstractNumId w:val="36"/>
  </w:num>
  <w:num w:numId="26" w16cid:durableId="326173566">
    <w:abstractNumId w:val="116"/>
  </w:num>
  <w:num w:numId="27" w16cid:durableId="1331174392">
    <w:abstractNumId w:val="60"/>
  </w:num>
  <w:num w:numId="28" w16cid:durableId="736785703">
    <w:abstractNumId w:val="32"/>
  </w:num>
  <w:num w:numId="29" w16cid:durableId="1636377276">
    <w:abstractNumId w:val="31"/>
  </w:num>
  <w:num w:numId="30" w16cid:durableId="478965834">
    <w:abstractNumId w:val="94"/>
  </w:num>
  <w:num w:numId="31" w16cid:durableId="769398609">
    <w:abstractNumId w:val="43"/>
  </w:num>
  <w:num w:numId="32" w16cid:durableId="1860773765">
    <w:abstractNumId w:val="35"/>
  </w:num>
  <w:num w:numId="33" w16cid:durableId="525408398">
    <w:abstractNumId w:val="75"/>
  </w:num>
  <w:num w:numId="34" w16cid:durableId="1719936512">
    <w:abstractNumId w:val="73"/>
  </w:num>
  <w:num w:numId="35" w16cid:durableId="1138183058">
    <w:abstractNumId w:val="12"/>
  </w:num>
  <w:num w:numId="36" w16cid:durableId="905993429">
    <w:abstractNumId w:val="114"/>
  </w:num>
  <w:num w:numId="37" w16cid:durableId="742413987">
    <w:abstractNumId w:val="41"/>
  </w:num>
  <w:num w:numId="38" w16cid:durableId="1309481265">
    <w:abstractNumId w:val="128"/>
  </w:num>
  <w:num w:numId="39" w16cid:durableId="432937182">
    <w:abstractNumId w:val="14"/>
  </w:num>
  <w:num w:numId="40" w16cid:durableId="1468745388">
    <w:abstractNumId w:val="71"/>
  </w:num>
  <w:num w:numId="41" w16cid:durableId="1548681879">
    <w:abstractNumId w:val="137"/>
  </w:num>
  <w:num w:numId="42" w16cid:durableId="1653212376">
    <w:abstractNumId w:val="91"/>
  </w:num>
  <w:num w:numId="43" w16cid:durableId="1562444049">
    <w:abstractNumId w:val="17"/>
  </w:num>
  <w:num w:numId="44" w16cid:durableId="189343391">
    <w:abstractNumId w:val="30"/>
  </w:num>
  <w:num w:numId="45" w16cid:durableId="466361826">
    <w:abstractNumId w:val="119"/>
  </w:num>
  <w:num w:numId="46" w16cid:durableId="2039313387">
    <w:abstractNumId w:val="28"/>
  </w:num>
  <w:num w:numId="47" w16cid:durableId="2104954814">
    <w:abstractNumId w:val="112"/>
  </w:num>
  <w:num w:numId="48" w16cid:durableId="1408919497">
    <w:abstractNumId w:val="56"/>
  </w:num>
  <w:num w:numId="49" w16cid:durableId="1929657202">
    <w:abstractNumId w:val="96"/>
  </w:num>
  <w:num w:numId="50" w16cid:durableId="1295409307">
    <w:abstractNumId w:val="67"/>
  </w:num>
  <w:num w:numId="51" w16cid:durableId="900363819">
    <w:abstractNumId w:val="49"/>
  </w:num>
  <w:num w:numId="52" w16cid:durableId="1166091911">
    <w:abstractNumId w:val="10"/>
  </w:num>
  <w:num w:numId="53" w16cid:durableId="81609973">
    <w:abstractNumId w:val="85"/>
  </w:num>
  <w:num w:numId="54" w16cid:durableId="461194171">
    <w:abstractNumId w:val="39"/>
  </w:num>
  <w:num w:numId="55" w16cid:durableId="841814879">
    <w:abstractNumId w:val="44"/>
  </w:num>
  <w:num w:numId="56" w16cid:durableId="1618220161">
    <w:abstractNumId w:val="124"/>
  </w:num>
  <w:num w:numId="57" w16cid:durableId="1510947254">
    <w:abstractNumId w:val="92"/>
  </w:num>
  <w:num w:numId="58" w16cid:durableId="416100704">
    <w:abstractNumId w:val="61"/>
  </w:num>
  <w:num w:numId="59" w16cid:durableId="1517965679">
    <w:abstractNumId w:val="110"/>
  </w:num>
  <w:num w:numId="60" w16cid:durableId="1209150639">
    <w:abstractNumId w:val="123"/>
  </w:num>
  <w:num w:numId="61" w16cid:durableId="2016683365">
    <w:abstractNumId w:val="125"/>
  </w:num>
  <w:num w:numId="62" w16cid:durableId="1153722290">
    <w:abstractNumId w:val="104"/>
  </w:num>
  <w:num w:numId="63" w16cid:durableId="1302150048">
    <w:abstractNumId w:val="135"/>
  </w:num>
  <w:num w:numId="64" w16cid:durableId="1496187817">
    <w:abstractNumId w:val="98"/>
  </w:num>
  <w:num w:numId="65" w16cid:durableId="660548535">
    <w:abstractNumId w:val="52"/>
  </w:num>
  <w:num w:numId="66" w16cid:durableId="788012072">
    <w:abstractNumId w:val="78"/>
  </w:num>
  <w:num w:numId="67" w16cid:durableId="1184512483">
    <w:abstractNumId w:val="102"/>
  </w:num>
  <w:num w:numId="68" w16cid:durableId="751050927">
    <w:abstractNumId w:val="129"/>
  </w:num>
  <w:num w:numId="69" w16cid:durableId="1846436085">
    <w:abstractNumId w:val="33"/>
  </w:num>
  <w:num w:numId="70" w16cid:durableId="1979416287">
    <w:abstractNumId w:val="127"/>
  </w:num>
  <w:num w:numId="71" w16cid:durableId="653339855">
    <w:abstractNumId w:val="11"/>
  </w:num>
  <w:num w:numId="72" w16cid:durableId="376319626">
    <w:abstractNumId w:val="82"/>
  </w:num>
  <w:num w:numId="73" w16cid:durableId="149757390">
    <w:abstractNumId w:val="40"/>
  </w:num>
  <w:num w:numId="74" w16cid:durableId="1181704723">
    <w:abstractNumId w:val="51"/>
  </w:num>
  <w:num w:numId="75" w16cid:durableId="2138064849">
    <w:abstractNumId w:val="84"/>
  </w:num>
  <w:num w:numId="76" w16cid:durableId="357194138">
    <w:abstractNumId w:val="2"/>
  </w:num>
  <w:num w:numId="77" w16cid:durableId="1057390557">
    <w:abstractNumId w:val="45"/>
  </w:num>
  <w:num w:numId="78" w16cid:durableId="575096229">
    <w:abstractNumId w:val="21"/>
  </w:num>
  <w:num w:numId="79" w16cid:durableId="1925869180">
    <w:abstractNumId w:val="72"/>
  </w:num>
  <w:num w:numId="80" w16cid:durableId="1838881460">
    <w:abstractNumId w:val="87"/>
  </w:num>
  <w:num w:numId="81" w16cid:durableId="181748791">
    <w:abstractNumId w:val="38"/>
  </w:num>
  <w:num w:numId="82" w16cid:durableId="1906456118">
    <w:abstractNumId w:val="66"/>
  </w:num>
  <w:num w:numId="83" w16cid:durableId="262302130">
    <w:abstractNumId w:val="121"/>
  </w:num>
  <w:num w:numId="84" w16cid:durableId="1430849138">
    <w:abstractNumId w:val="16"/>
  </w:num>
  <w:num w:numId="85" w16cid:durableId="1862544107">
    <w:abstractNumId w:val="130"/>
  </w:num>
  <w:num w:numId="86" w16cid:durableId="2116511594">
    <w:abstractNumId w:val="59"/>
  </w:num>
  <w:num w:numId="87" w16cid:durableId="2072384659">
    <w:abstractNumId w:val="46"/>
  </w:num>
  <w:num w:numId="88" w16cid:durableId="37320459">
    <w:abstractNumId w:val="5"/>
  </w:num>
  <w:num w:numId="89" w16cid:durableId="641614003">
    <w:abstractNumId w:val="81"/>
  </w:num>
  <w:num w:numId="90" w16cid:durableId="1811439186">
    <w:abstractNumId w:val="83"/>
  </w:num>
  <w:num w:numId="91" w16cid:durableId="1087381279">
    <w:abstractNumId w:val="48"/>
  </w:num>
  <w:num w:numId="92" w16cid:durableId="1195466039">
    <w:abstractNumId w:val="57"/>
  </w:num>
  <w:num w:numId="93" w16cid:durableId="797601719">
    <w:abstractNumId w:val="100"/>
  </w:num>
  <w:num w:numId="94" w16cid:durableId="2068724371">
    <w:abstractNumId w:val="7"/>
  </w:num>
  <w:num w:numId="95" w16cid:durableId="938561095">
    <w:abstractNumId w:val="113"/>
  </w:num>
  <w:num w:numId="96" w16cid:durableId="2140688707">
    <w:abstractNumId w:val="76"/>
  </w:num>
  <w:num w:numId="97" w16cid:durableId="25256977">
    <w:abstractNumId w:val="134"/>
  </w:num>
  <w:num w:numId="98" w16cid:durableId="1082339350">
    <w:abstractNumId w:val="64"/>
  </w:num>
  <w:num w:numId="99" w16cid:durableId="255141704">
    <w:abstractNumId w:val="131"/>
  </w:num>
  <w:num w:numId="100" w16cid:durableId="970095904">
    <w:abstractNumId w:val="74"/>
  </w:num>
  <w:num w:numId="101" w16cid:durableId="2082754738">
    <w:abstractNumId w:val="126"/>
  </w:num>
  <w:num w:numId="102" w16cid:durableId="347216742">
    <w:abstractNumId w:val="79"/>
  </w:num>
  <w:num w:numId="103" w16cid:durableId="1464346861">
    <w:abstractNumId w:val="77"/>
  </w:num>
  <w:num w:numId="104" w16cid:durableId="420756931">
    <w:abstractNumId w:val="97"/>
  </w:num>
  <w:num w:numId="105" w16cid:durableId="120266814">
    <w:abstractNumId w:val="13"/>
  </w:num>
  <w:num w:numId="106" w16cid:durableId="341010339">
    <w:abstractNumId w:val="37"/>
  </w:num>
  <w:num w:numId="107" w16cid:durableId="77295676">
    <w:abstractNumId w:val="29"/>
  </w:num>
  <w:num w:numId="108" w16cid:durableId="1879665396">
    <w:abstractNumId w:val="143"/>
  </w:num>
  <w:num w:numId="109" w16cid:durableId="430443048">
    <w:abstractNumId w:val="9"/>
  </w:num>
  <w:num w:numId="110" w16cid:durableId="1939018150">
    <w:abstractNumId w:val="115"/>
  </w:num>
  <w:num w:numId="111" w16cid:durableId="1518930974">
    <w:abstractNumId w:val="89"/>
  </w:num>
  <w:num w:numId="112" w16cid:durableId="1649749363">
    <w:abstractNumId w:val="8"/>
  </w:num>
  <w:num w:numId="113" w16cid:durableId="1231387711">
    <w:abstractNumId w:val="118"/>
  </w:num>
  <w:num w:numId="114" w16cid:durableId="1778477886">
    <w:abstractNumId w:val="99"/>
  </w:num>
  <w:num w:numId="115" w16cid:durableId="917131921">
    <w:abstractNumId w:val="3"/>
  </w:num>
  <w:num w:numId="116" w16cid:durableId="1884899198">
    <w:abstractNumId w:val="68"/>
  </w:num>
  <w:num w:numId="117" w16cid:durableId="1504783917">
    <w:abstractNumId w:val="132"/>
  </w:num>
  <w:num w:numId="118" w16cid:durableId="335160208">
    <w:abstractNumId w:val="58"/>
  </w:num>
  <w:num w:numId="119" w16cid:durableId="283314802">
    <w:abstractNumId w:val="24"/>
  </w:num>
  <w:num w:numId="120" w16cid:durableId="1705128771">
    <w:abstractNumId w:val="107"/>
  </w:num>
  <w:num w:numId="121" w16cid:durableId="1640643392">
    <w:abstractNumId w:val="80"/>
  </w:num>
  <w:num w:numId="122" w16cid:durableId="1302462585">
    <w:abstractNumId w:val="105"/>
  </w:num>
  <w:num w:numId="123" w16cid:durableId="1810710815">
    <w:abstractNumId w:val="101"/>
  </w:num>
  <w:num w:numId="124" w16cid:durableId="993605605">
    <w:abstractNumId w:val="88"/>
  </w:num>
  <w:num w:numId="125" w16cid:durableId="442261907">
    <w:abstractNumId w:val="23"/>
  </w:num>
  <w:num w:numId="126" w16cid:durableId="651645707">
    <w:abstractNumId w:val="15"/>
  </w:num>
  <w:num w:numId="127" w16cid:durableId="913248679">
    <w:abstractNumId w:val="26"/>
  </w:num>
  <w:num w:numId="128" w16cid:durableId="421295706">
    <w:abstractNumId w:val="109"/>
  </w:num>
  <w:num w:numId="129" w16cid:durableId="368264422">
    <w:abstractNumId w:val="55"/>
  </w:num>
  <w:num w:numId="130" w16cid:durableId="39134148">
    <w:abstractNumId w:val="62"/>
  </w:num>
  <w:num w:numId="131" w16cid:durableId="739906484">
    <w:abstractNumId w:val="142"/>
  </w:num>
  <w:num w:numId="132" w16cid:durableId="1183939784">
    <w:abstractNumId w:val="69"/>
  </w:num>
  <w:num w:numId="133" w16cid:durableId="1090739329">
    <w:abstractNumId w:val="117"/>
  </w:num>
  <w:num w:numId="134" w16cid:durableId="1745227077">
    <w:abstractNumId w:val="4"/>
  </w:num>
  <w:num w:numId="135" w16cid:durableId="263464131">
    <w:abstractNumId w:val="18"/>
  </w:num>
  <w:num w:numId="136" w16cid:durableId="1998998799">
    <w:abstractNumId w:val="139"/>
  </w:num>
  <w:num w:numId="137" w16cid:durableId="1384251396">
    <w:abstractNumId w:val="47"/>
  </w:num>
  <w:num w:numId="138" w16cid:durableId="1141846559">
    <w:abstractNumId w:val="111"/>
  </w:num>
  <w:num w:numId="139" w16cid:durableId="948588138">
    <w:abstractNumId w:val="34"/>
  </w:num>
  <w:num w:numId="140" w16cid:durableId="449206725">
    <w:abstractNumId w:val="133"/>
  </w:num>
  <w:num w:numId="141" w16cid:durableId="886648305">
    <w:abstractNumId w:val="54"/>
  </w:num>
  <w:num w:numId="142" w16cid:durableId="1287546125">
    <w:abstractNumId w:val="70"/>
  </w:num>
  <w:num w:numId="143" w16cid:durableId="20253723">
    <w:abstractNumId w:val="138"/>
  </w:num>
  <w:num w:numId="144" w16cid:durableId="18109791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7FD"/>
    <w:rsid w:val="000009CD"/>
    <w:rsid w:val="000079BD"/>
    <w:rsid w:val="00031032"/>
    <w:rsid w:val="00035F12"/>
    <w:rsid w:val="0006030C"/>
    <w:rsid w:val="0007375A"/>
    <w:rsid w:val="000C6A92"/>
    <w:rsid w:val="001737C3"/>
    <w:rsid w:val="001F10D8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436FE"/>
    <w:rsid w:val="003672AC"/>
    <w:rsid w:val="00381CAA"/>
    <w:rsid w:val="00382F7E"/>
    <w:rsid w:val="003B47E0"/>
    <w:rsid w:val="003D2D93"/>
    <w:rsid w:val="003E17FD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2021C"/>
    <w:rsid w:val="00C308AF"/>
    <w:rsid w:val="00C846A4"/>
    <w:rsid w:val="00CC3CA1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4C8A8"/>
  <w15:chartTrackingRefBased/>
  <w15:docId w15:val="{3182E526-9D25-6A4E-87C9-C4DF28B8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6</Pages>
  <Words>579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Gerar Recebimentos</dc:subject>
  <dc:creator>mateus alves</dc:creator>
  <cp:keywords/>
  <dc:description/>
  <cp:lastModifiedBy>Mateus Alves</cp:lastModifiedBy>
  <cp:revision>4</cp:revision>
  <dcterms:created xsi:type="dcterms:W3CDTF">2025-08-01T14:47:00Z</dcterms:created>
  <dcterms:modified xsi:type="dcterms:W3CDTF">2025-08-01T14:51:00Z</dcterms:modified>
</cp:coreProperties>
</file>