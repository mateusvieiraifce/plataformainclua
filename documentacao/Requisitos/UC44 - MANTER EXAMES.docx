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065ECDCF" w14:textId="77777777" w:rsidR="003370F5" w:rsidRDefault="003370F5">
          <w:pPr>
            <w:pStyle w:val="SemEspaamento"/>
            <w:rPr>
              <w:sz w:val="2"/>
            </w:rPr>
          </w:pPr>
        </w:p>
        <w:p w14:paraId="7E0A36B1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087987D" wp14:editId="5CF1D27E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89FBF82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43829E37" w14:textId="22D02A14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9B4A2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MANTER EXAMES - ROOT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04FC8278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087987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89FBF82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43829E37" w14:textId="22D02A14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9B4A2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MANTER EXAMES - ROOT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04FC8278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42518DE" wp14:editId="5E37E878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1DE2C0C" wp14:editId="634C83C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006ADA2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8E122DA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02FD75" w14:textId="77777777" w:rsidR="003370F5" w:rsidRDefault="003370F5">
          <w:pPr>
            <w:pStyle w:val="CabealhodoSumrio"/>
          </w:pPr>
          <w:r>
            <w:t>Sumário</w:t>
          </w:r>
        </w:p>
        <w:p w14:paraId="19CEC508" w14:textId="7BA4325E" w:rsidR="0063214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885890" w:history="1">
            <w:r w:rsidR="0063214D" w:rsidRPr="00527C1E">
              <w:rPr>
                <w:rStyle w:val="Hyperlink"/>
                <w:rFonts w:ascii="Segoe UI" w:hAnsi="Segoe UI" w:cs="Segoe UI"/>
                <w:noProof/>
              </w:rPr>
              <w:t>Caso de Uso: Manter Exames</w:t>
            </w:r>
            <w:r w:rsidR="0063214D">
              <w:rPr>
                <w:noProof/>
                <w:webHidden/>
              </w:rPr>
              <w:tab/>
            </w:r>
            <w:r w:rsidR="0063214D">
              <w:rPr>
                <w:noProof/>
                <w:webHidden/>
              </w:rPr>
              <w:fldChar w:fldCharType="begin"/>
            </w:r>
            <w:r w:rsidR="0063214D">
              <w:rPr>
                <w:noProof/>
                <w:webHidden/>
              </w:rPr>
              <w:instrText xml:space="preserve"> PAGEREF _Toc205885890 \h </w:instrText>
            </w:r>
            <w:r w:rsidR="0063214D">
              <w:rPr>
                <w:noProof/>
                <w:webHidden/>
              </w:rPr>
            </w:r>
            <w:r w:rsidR="0063214D">
              <w:rPr>
                <w:noProof/>
                <w:webHidden/>
              </w:rPr>
              <w:fldChar w:fldCharType="separate"/>
            </w:r>
            <w:r w:rsidR="0063214D">
              <w:rPr>
                <w:noProof/>
                <w:webHidden/>
              </w:rPr>
              <w:t>2</w:t>
            </w:r>
            <w:r w:rsidR="0063214D">
              <w:rPr>
                <w:noProof/>
                <w:webHidden/>
              </w:rPr>
              <w:fldChar w:fldCharType="end"/>
            </w:r>
          </w:hyperlink>
        </w:p>
        <w:p w14:paraId="2C699342" w14:textId="1127CF9B" w:rsidR="0063214D" w:rsidRDefault="0063214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885891" w:history="1">
            <w:r w:rsidRPr="00527C1E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0C29" w14:textId="1CE74940" w:rsidR="0063214D" w:rsidRDefault="006321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2" w:history="1">
            <w:r w:rsidRPr="00527C1E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8225" w14:textId="2C05755F" w:rsidR="0063214D" w:rsidRDefault="006321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3" w:history="1">
            <w:r w:rsidRPr="00527C1E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BABF1" w14:textId="59C8816C" w:rsidR="0063214D" w:rsidRDefault="006321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4" w:history="1">
            <w:r w:rsidRPr="00527C1E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28F9" w14:textId="086E3AA6" w:rsidR="0063214D" w:rsidRDefault="0063214D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5" w:history="1">
            <w:r w:rsidRPr="00527C1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Acesso à Página: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ABEE" w14:textId="4F518EBA" w:rsidR="0063214D" w:rsidRDefault="0063214D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6" w:history="1">
            <w:r w:rsidRPr="00527C1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Exibição da Lista de Exames: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08A47" w14:textId="73D1BA17" w:rsidR="0063214D" w:rsidRDefault="0063214D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7" w:history="1">
            <w:r w:rsidRPr="00527C1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Adição de Novo Exame: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7DD8" w14:textId="69951B44" w:rsidR="0063214D" w:rsidRDefault="0063214D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8" w:history="1">
            <w:r w:rsidRPr="00527C1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Edição de Exame Existente: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975DA" w14:textId="03F9963E" w:rsidR="0063214D" w:rsidRDefault="0063214D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899" w:history="1">
            <w:r w:rsidRPr="00527C1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Remoção de Exame: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F062" w14:textId="00E90F65" w:rsidR="0063214D" w:rsidRDefault="006321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0" w:history="1">
            <w:r w:rsidRPr="00527C1E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ACB5" w14:textId="0C51BBD3" w:rsidR="0063214D" w:rsidRDefault="0063214D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1" w:history="1">
            <w:r w:rsidRPr="00527C1E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FA-01: Cancelamento de Formulário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4BB6" w14:textId="197F2EF9" w:rsidR="0063214D" w:rsidRDefault="0063214D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2" w:history="1">
            <w:r w:rsidRPr="00527C1E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FA-02: Dados Inválidos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422F" w14:textId="27875601" w:rsidR="0063214D" w:rsidRDefault="0063214D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3" w:history="1">
            <w:r w:rsidRPr="00527C1E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FA-03: Exame Vinculado a Solicitações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E056" w14:textId="75C2B9C8" w:rsidR="0063214D" w:rsidRDefault="0063214D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4" w:history="1">
            <w:r w:rsidRPr="00527C1E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527C1E">
              <w:rPr>
                <w:rStyle w:val="Hyperlink"/>
                <w:noProof/>
              </w:rPr>
              <w:t>FA-04: Nenhum Exame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2638" w14:textId="19404C0A" w:rsidR="0063214D" w:rsidRDefault="006321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5" w:history="1">
            <w:r w:rsidRPr="00527C1E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3099" w14:textId="09692219" w:rsidR="0063214D" w:rsidRDefault="0063214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885906" w:history="1">
            <w:r w:rsidRPr="00527C1E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DD16" w14:textId="69E539E4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3F4D790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A28A17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3C7143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760695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8B5E7C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589877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81F000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851DD6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7A844E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D678B5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8593809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1C78A5C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13C42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584EF3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AD9B132" w14:textId="5E43BC1E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885890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9B4A27">
        <w:rPr>
          <w:rStyle w:val="Forte"/>
          <w:rFonts w:ascii="Segoe UI" w:hAnsi="Segoe UI" w:cs="Segoe UI"/>
          <w:color w:val="404040"/>
          <w:sz w:val="41"/>
          <w:szCs w:val="41"/>
        </w:rPr>
        <w:t>Manter Exames</w:t>
      </w:r>
      <w:bookmarkEnd w:id="1"/>
    </w:p>
    <w:p w14:paraId="7C6F9ABC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88589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0901AC0" w14:textId="343941BB" w:rsidR="002D6EAB" w:rsidRDefault="009B4A27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Exames</w:t>
      </w:r>
    </w:p>
    <w:p w14:paraId="135F2CB7" w14:textId="77777777" w:rsidR="002D6EAB" w:rsidRDefault="009351ED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96844B6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54330B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885892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3DB093DA" w14:textId="799E0A73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9B4A27">
        <w:rPr>
          <w:rFonts w:ascii="Segoe UI" w:hAnsi="Segoe UI" w:cs="Segoe UI"/>
          <w:color w:val="404040"/>
        </w:rPr>
        <w:t>Root</w:t>
      </w:r>
    </w:p>
    <w:p w14:paraId="3A24F4F4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4986BDEE" w14:textId="37B417C2" w:rsidR="002D6EAB" w:rsidRDefault="009B4A27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Inclua</w:t>
      </w:r>
    </w:p>
    <w:p w14:paraId="513127E8" w14:textId="77777777" w:rsidR="002D6EAB" w:rsidRDefault="009351ED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E660C45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5D4BDF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885893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2D882F34" w14:textId="22989CCA" w:rsidR="003D2D93" w:rsidRDefault="003D2D93" w:rsidP="003D2D93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9B4A2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deve estar autenticado no sistema</w:t>
      </w:r>
    </w:p>
    <w:p w14:paraId="5D97B2FE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1FBAA007" w14:textId="77777777" w:rsidR="002D6EAB" w:rsidRDefault="009351ED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1E78483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599F9A5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885894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4. Fluxo Principal:</w:t>
      </w:r>
      <w:bookmarkEnd w:id="6"/>
    </w:p>
    <w:p w14:paraId="4E70D271" w14:textId="77777777" w:rsidR="009B4A27" w:rsidRDefault="009B4A27" w:rsidP="009B4A27">
      <w:pPr>
        <w:pStyle w:val="Ttulo3"/>
        <w:numPr>
          <w:ilvl w:val="0"/>
          <w:numId w:val="136"/>
        </w:numPr>
        <w:tabs>
          <w:tab w:val="num" w:pos="720"/>
        </w:tabs>
        <w:ind w:left="708"/>
      </w:pPr>
      <w:bookmarkStart w:id="7" w:name="_Toc205885895"/>
      <w:r>
        <w:t>Acesso à Página:</w:t>
      </w:r>
      <w:bookmarkEnd w:id="7"/>
    </w:p>
    <w:p w14:paraId="5946106A" w14:textId="0A74C810" w:rsidR="009B4A27" w:rsidRDefault="009B4A27" w:rsidP="009B4A27">
      <w:pPr>
        <w:numPr>
          <w:ilvl w:val="1"/>
          <w:numId w:val="136"/>
        </w:numPr>
        <w:ind w:left="708"/>
      </w:pPr>
      <w:r>
        <w:t xml:space="preserve">O </w:t>
      </w:r>
      <w:r>
        <w:t>Root</w:t>
      </w:r>
      <w:r>
        <w:t xml:space="preserve"> navega: Menu Lateral &gt; "Configurações" &gt; "Exames".</w:t>
      </w:r>
    </w:p>
    <w:p w14:paraId="6FF0AAC4" w14:textId="2C803B3F" w:rsidR="009B4A27" w:rsidRDefault="009B4A27" w:rsidP="009B4A27">
      <w:pPr>
        <w:pStyle w:val="Ttulo3"/>
        <w:numPr>
          <w:ilvl w:val="0"/>
          <w:numId w:val="136"/>
        </w:numPr>
        <w:tabs>
          <w:tab w:val="num" w:pos="720"/>
        </w:tabs>
        <w:ind w:left="708"/>
      </w:pPr>
      <w:bookmarkStart w:id="8" w:name="_o1b49ldyl00f" w:colFirst="0" w:colLast="0"/>
      <w:bookmarkStart w:id="9" w:name="_Toc205885896"/>
      <w:bookmarkEnd w:id="8"/>
      <w:r>
        <w:t xml:space="preserve">Exibição da </w:t>
      </w:r>
      <w:r>
        <w:t>Lista de Exames</w:t>
      </w:r>
      <w:r>
        <w:t>:</w:t>
      </w:r>
      <w:bookmarkEnd w:id="9"/>
    </w:p>
    <w:p w14:paraId="7ED40F7E" w14:textId="77777777" w:rsidR="009B4A27" w:rsidRDefault="009B4A27" w:rsidP="009B4A27">
      <w:pPr>
        <w:numPr>
          <w:ilvl w:val="2"/>
          <w:numId w:val="136"/>
        </w:numPr>
      </w:pPr>
      <w:r>
        <w:t>O sistema carrega uma tabela com:</w:t>
      </w:r>
    </w:p>
    <w:p w14:paraId="2863635D" w14:textId="77777777" w:rsidR="009B4A27" w:rsidRDefault="009B4A27" w:rsidP="009B4A27">
      <w:pPr>
        <w:numPr>
          <w:ilvl w:val="3"/>
          <w:numId w:val="136"/>
        </w:numPr>
      </w:pPr>
      <w:r>
        <w:t>Colunas:</w:t>
      </w:r>
    </w:p>
    <w:p w14:paraId="07E7B3BE" w14:textId="77777777" w:rsidR="009B4A27" w:rsidRDefault="009B4A27" w:rsidP="009B4A27">
      <w:pPr>
        <w:numPr>
          <w:ilvl w:val="4"/>
          <w:numId w:val="136"/>
        </w:numPr>
      </w:pPr>
      <w:r>
        <w:t>Nome (ex.: "Ressonância Magnética").</w:t>
      </w:r>
    </w:p>
    <w:p w14:paraId="5EE7220A" w14:textId="77777777" w:rsidR="009B4A27" w:rsidRDefault="009B4A27" w:rsidP="009B4A27">
      <w:pPr>
        <w:numPr>
          <w:ilvl w:val="4"/>
          <w:numId w:val="136"/>
        </w:numPr>
      </w:pPr>
      <w:r>
        <w:t>Descrição (ex.: "Exame de imagem para diagnóstico articular").</w:t>
      </w:r>
    </w:p>
    <w:p w14:paraId="6411C54E" w14:textId="77777777" w:rsidR="009B4A27" w:rsidRDefault="009B4A27" w:rsidP="009B4A27">
      <w:pPr>
        <w:numPr>
          <w:ilvl w:val="3"/>
          <w:numId w:val="136"/>
        </w:numPr>
      </w:pPr>
      <w:r>
        <w:t>Botões por linha:</w:t>
      </w:r>
    </w:p>
    <w:p w14:paraId="18CB1BDA" w14:textId="77777777" w:rsidR="009B4A27" w:rsidRDefault="009B4A27" w:rsidP="009B4A27">
      <w:pPr>
        <w:numPr>
          <w:ilvl w:val="4"/>
          <w:numId w:val="136"/>
        </w:numPr>
      </w:pPr>
      <w:r>
        <w:t>Editar (ícone ✏️).</w:t>
      </w:r>
    </w:p>
    <w:p w14:paraId="42F83DDB" w14:textId="77777777" w:rsidR="009B4A27" w:rsidRDefault="009B4A27" w:rsidP="009B4A27">
      <w:pPr>
        <w:numPr>
          <w:ilvl w:val="4"/>
          <w:numId w:val="136"/>
        </w:numPr>
      </w:pPr>
      <w:r>
        <w:t>Remover (ícone 🗑️).</w:t>
      </w:r>
    </w:p>
    <w:p w14:paraId="4869D539" w14:textId="77777777" w:rsidR="009B4A27" w:rsidRDefault="009B4A27" w:rsidP="009B4A27">
      <w:pPr>
        <w:numPr>
          <w:ilvl w:val="3"/>
          <w:numId w:val="136"/>
        </w:numPr>
      </w:pPr>
      <w:r>
        <w:t>Botão "Adicionar Exame" acima da tabela.</w:t>
      </w:r>
    </w:p>
    <w:p w14:paraId="1F25BD4E" w14:textId="77777777" w:rsidR="009B4A27" w:rsidRDefault="009B4A27" w:rsidP="009B4A27">
      <w:pPr>
        <w:pStyle w:val="Ttulo3"/>
        <w:numPr>
          <w:ilvl w:val="0"/>
          <w:numId w:val="136"/>
        </w:numPr>
        <w:tabs>
          <w:tab w:val="num" w:pos="720"/>
        </w:tabs>
        <w:ind w:left="708"/>
      </w:pPr>
      <w:bookmarkStart w:id="10" w:name="_rjf5535fuv56" w:colFirst="0" w:colLast="0"/>
      <w:bookmarkStart w:id="11" w:name="_Toc205885897"/>
      <w:bookmarkEnd w:id="10"/>
      <w:r>
        <w:t>Adição de Novo Exame:</w:t>
      </w:r>
      <w:bookmarkEnd w:id="11"/>
    </w:p>
    <w:p w14:paraId="05DC2BC3" w14:textId="349A5BC2" w:rsidR="009B4A27" w:rsidRDefault="009B4A27" w:rsidP="009B4A27">
      <w:pPr>
        <w:numPr>
          <w:ilvl w:val="2"/>
          <w:numId w:val="136"/>
        </w:numPr>
      </w:pPr>
      <w:r>
        <w:t xml:space="preserve">O </w:t>
      </w:r>
      <w:r>
        <w:t>Root</w:t>
      </w:r>
      <w:r>
        <w:t xml:space="preserve"> clica em "Adicionar Exame".</w:t>
      </w:r>
    </w:p>
    <w:p w14:paraId="6A8783D2" w14:textId="77777777" w:rsidR="009B4A27" w:rsidRDefault="009B4A27" w:rsidP="009B4A27">
      <w:pPr>
        <w:numPr>
          <w:ilvl w:val="2"/>
          <w:numId w:val="136"/>
        </w:numPr>
      </w:pPr>
      <w:r>
        <w:t>O sistema abre um formulário com campos:</w:t>
      </w:r>
    </w:p>
    <w:p w14:paraId="6BD90107" w14:textId="77777777" w:rsidR="009B4A27" w:rsidRDefault="009B4A27" w:rsidP="009B4A27">
      <w:pPr>
        <w:numPr>
          <w:ilvl w:val="3"/>
          <w:numId w:val="136"/>
        </w:numPr>
      </w:pPr>
      <w:r>
        <w:t>Nome* (obrigatório, texto livre).</w:t>
      </w:r>
    </w:p>
    <w:p w14:paraId="7F095F67" w14:textId="77777777" w:rsidR="009B4A27" w:rsidRDefault="009B4A27" w:rsidP="009B4A27">
      <w:pPr>
        <w:numPr>
          <w:ilvl w:val="3"/>
          <w:numId w:val="136"/>
        </w:numPr>
      </w:pPr>
      <w:r>
        <w:t>Descrição (texto livre).</w:t>
      </w:r>
    </w:p>
    <w:p w14:paraId="259DE7FB" w14:textId="77777777" w:rsidR="009B4A27" w:rsidRDefault="009B4A27" w:rsidP="009B4A27">
      <w:pPr>
        <w:numPr>
          <w:ilvl w:val="3"/>
          <w:numId w:val="136"/>
        </w:numPr>
      </w:pPr>
      <w:r>
        <w:t>Tipo (</w:t>
      </w:r>
      <w:proofErr w:type="spellStart"/>
      <w:r>
        <w:t>dropdown</w:t>
      </w:r>
      <w:proofErr w:type="spellEnd"/>
      <w:r>
        <w:t xml:space="preserve">: "Imagem", "Sangue", </w:t>
      </w:r>
      <w:proofErr w:type="gramStart"/>
      <w:r>
        <w:t>"Urina", etc.</w:t>
      </w:r>
      <w:proofErr w:type="gramEnd"/>
      <w:r>
        <w:t>).</w:t>
      </w:r>
    </w:p>
    <w:p w14:paraId="35D961E0" w14:textId="77777777" w:rsidR="009B4A27" w:rsidRDefault="009B4A27" w:rsidP="009B4A27">
      <w:pPr>
        <w:numPr>
          <w:ilvl w:val="3"/>
          <w:numId w:val="136"/>
        </w:numPr>
      </w:pPr>
      <w:r>
        <w:t>Botões: "Salvar" e "Voltar".</w:t>
      </w:r>
    </w:p>
    <w:p w14:paraId="6F8C921C" w14:textId="0842EE6F" w:rsidR="009B4A27" w:rsidRDefault="009B4A27" w:rsidP="009B4A27">
      <w:pPr>
        <w:numPr>
          <w:ilvl w:val="2"/>
          <w:numId w:val="136"/>
        </w:numPr>
      </w:pPr>
      <w:r>
        <w:t xml:space="preserve">O </w:t>
      </w:r>
      <w:r>
        <w:t>Root</w:t>
      </w:r>
      <w:r>
        <w:t xml:space="preserve"> preenche os dados e clica em "Salvar".</w:t>
      </w:r>
    </w:p>
    <w:p w14:paraId="7ECE1DCD" w14:textId="77777777" w:rsidR="009B4A27" w:rsidRDefault="009B4A27" w:rsidP="009B4A27">
      <w:pPr>
        <w:numPr>
          <w:ilvl w:val="2"/>
          <w:numId w:val="136"/>
        </w:numPr>
      </w:pPr>
      <w:r>
        <w:t xml:space="preserve">O sistema valida (RN-001) e exibe </w:t>
      </w:r>
      <w:proofErr w:type="spellStart"/>
      <w:r>
        <w:t>popup</w:t>
      </w:r>
      <w:proofErr w:type="spellEnd"/>
      <w:r>
        <w:t>: "Exame cadastrado com sucesso!".</w:t>
      </w:r>
    </w:p>
    <w:p w14:paraId="445A3563" w14:textId="77777777" w:rsidR="009B4A27" w:rsidRDefault="009B4A27" w:rsidP="009B4A27">
      <w:pPr>
        <w:pStyle w:val="Ttulo3"/>
        <w:numPr>
          <w:ilvl w:val="0"/>
          <w:numId w:val="136"/>
        </w:numPr>
        <w:tabs>
          <w:tab w:val="num" w:pos="720"/>
        </w:tabs>
        <w:ind w:left="708"/>
      </w:pPr>
      <w:bookmarkStart w:id="12" w:name="_5gpkb2guux8z" w:colFirst="0" w:colLast="0"/>
      <w:bookmarkStart w:id="13" w:name="_Toc205885898"/>
      <w:bookmarkEnd w:id="12"/>
      <w:r>
        <w:t>Edição de Exame Existente:</w:t>
      </w:r>
      <w:bookmarkEnd w:id="13"/>
    </w:p>
    <w:p w14:paraId="53BEF0CE" w14:textId="3075149F" w:rsidR="009B4A27" w:rsidRDefault="009B4A27" w:rsidP="009B4A27">
      <w:pPr>
        <w:numPr>
          <w:ilvl w:val="2"/>
          <w:numId w:val="136"/>
        </w:numPr>
      </w:pPr>
      <w:r>
        <w:t xml:space="preserve">O </w:t>
      </w:r>
      <w:r>
        <w:t>Root</w:t>
      </w:r>
      <w:r>
        <w:t xml:space="preserve"> clica em "Editar" em uma linha da tabela.</w:t>
      </w:r>
    </w:p>
    <w:p w14:paraId="5F28E082" w14:textId="77777777" w:rsidR="009B4A27" w:rsidRDefault="009B4A27" w:rsidP="009B4A27">
      <w:pPr>
        <w:numPr>
          <w:ilvl w:val="2"/>
          <w:numId w:val="136"/>
        </w:numPr>
      </w:pPr>
      <w:r>
        <w:t xml:space="preserve">O sistema abre o mesmo formulário do passo 3, </w:t>
      </w:r>
      <w:proofErr w:type="spellStart"/>
      <w:r>
        <w:t>pré</w:t>
      </w:r>
      <w:proofErr w:type="spellEnd"/>
      <w:r>
        <w:t>-preenchido.</w:t>
      </w:r>
    </w:p>
    <w:p w14:paraId="3E39B49E" w14:textId="5E5F41DF" w:rsidR="009B4A27" w:rsidRDefault="009B4A27" w:rsidP="009B4A27">
      <w:pPr>
        <w:numPr>
          <w:ilvl w:val="2"/>
          <w:numId w:val="136"/>
        </w:numPr>
      </w:pPr>
      <w:r>
        <w:t xml:space="preserve">O </w:t>
      </w:r>
      <w:r>
        <w:t>Root</w:t>
      </w:r>
      <w:r>
        <w:t xml:space="preserve"> ajusta os dados e clica em "Salvar".</w:t>
      </w:r>
    </w:p>
    <w:p w14:paraId="46D2DFA0" w14:textId="77777777" w:rsidR="009B4A27" w:rsidRDefault="009B4A27" w:rsidP="009B4A27">
      <w:pPr>
        <w:numPr>
          <w:ilvl w:val="2"/>
          <w:numId w:val="136"/>
        </w:numPr>
      </w:pPr>
      <w:r>
        <w:t xml:space="preserve">O sistema atualiza a tabela e exibe </w:t>
      </w:r>
      <w:proofErr w:type="spellStart"/>
      <w:r>
        <w:t>popup</w:t>
      </w:r>
      <w:proofErr w:type="spellEnd"/>
      <w:r>
        <w:t xml:space="preserve"> de confirmação.</w:t>
      </w:r>
    </w:p>
    <w:p w14:paraId="22D9C8E1" w14:textId="77777777" w:rsidR="009B4A27" w:rsidRDefault="009B4A27" w:rsidP="009B4A27">
      <w:pPr>
        <w:pStyle w:val="Ttulo3"/>
        <w:numPr>
          <w:ilvl w:val="0"/>
          <w:numId w:val="136"/>
        </w:numPr>
        <w:tabs>
          <w:tab w:val="num" w:pos="720"/>
        </w:tabs>
        <w:ind w:left="708"/>
      </w:pPr>
      <w:bookmarkStart w:id="14" w:name="_vy1tbue7gmio" w:colFirst="0" w:colLast="0"/>
      <w:bookmarkStart w:id="15" w:name="_Toc205885899"/>
      <w:bookmarkEnd w:id="14"/>
      <w:r>
        <w:lastRenderedPageBreak/>
        <w:t>Remoção de Exame:</w:t>
      </w:r>
      <w:bookmarkEnd w:id="15"/>
    </w:p>
    <w:p w14:paraId="17FC2BB8" w14:textId="5A994FBD" w:rsidR="009B4A27" w:rsidRDefault="009B4A27" w:rsidP="009B4A27">
      <w:pPr>
        <w:numPr>
          <w:ilvl w:val="2"/>
          <w:numId w:val="136"/>
        </w:numPr>
      </w:pPr>
      <w:r>
        <w:t xml:space="preserve">O </w:t>
      </w:r>
      <w:r>
        <w:t>Root</w:t>
      </w:r>
      <w:r>
        <w:t xml:space="preserve"> clica em "Remover" em uma linha.</w:t>
      </w:r>
    </w:p>
    <w:p w14:paraId="4025EC5D" w14:textId="77777777" w:rsidR="009B4A27" w:rsidRDefault="009B4A27" w:rsidP="009B4A27">
      <w:pPr>
        <w:numPr>
          <w:ilvl w:val="2"/>
          <w:numId w:val="136"/>
        </w:numPr>
      </w:pPr>
      <w:r>
        <w:t xml:space="preserve">O sistema exibe </w:t>
      </w:r>
      <w:proofErr w:type="spellStart"/>
      <w:r>
        <w:t>popup</w:t>
      </w:r>
      <w:proofErr w:type="spellEnd"/>
      <w:r>
        <w:t>: "Confirmar exclusão? Esta ação é irreversível."</w:t>
      </w:r>
    </w:p>
    <w:p w14:paraId="09E9804F" w14:textId="45BBF1B0" w:rsidR="009B4A27" w:rsidRDefault="009B4A27" w:rsidP="009B4A27">
      <w:pPr>
        <w:numPr>
          <w:ilvl w:val="2"/>
          <w:numId w:val="136"/>
        </w:numPr>
      </w:pPr>
      <w:r>
        <w:t xml:space="preserve">O </w:t>
      </w:r>
      <w:r>
        <w:t>Root</w:t>
      </w:r>
      <w:r>
        <w:t xml:space="preserve"> confirma.</w:t>
      </w:r>
    </w:p>
    <w:p w14:paraId="5DEC05FA" w14:textId="77777777" w:rsidR="009B4A27" w:rsidRDefault="009B4A27" w:rsidP="009B4A27">
      <w:pPr>
        <w:numPr>
          <w:ilvl w:val="2"/>
          <w:numId w:val="136"/>
        </w:numPr>
      </w:pPr>
      <w:r>
        <w:t>O sistema remove o exame após validar RN-002.</w:t>
      </w:r>
    </w:p>
    <w:p w14:paraId="1ECED4FC" w14:textId="77777777" w:rsidR="002D6EAB" w:rsidRDefault="009351ED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573FAEE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FCD92F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6" w:name="_Toc205885900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16"/>
    </w:p>
    <w:p w14:paraId="6550B572" w14:textId="77777777" w:rsidR="009B4A27" w:rsidRDefault="009B4A27" w:rsidP="009B4A27">
      <w:pPr>
        <w:pStyle w:val="Ttulo3"/>
        <w:numPr>
          <w:ilvl w:val="0"/>
          <w:numId w:val="137"/>
        </w:numPr>
        <w:tabs>
          <w:tab w:val="num" w:pos="720"/>
        </w:tabs>
        <w:ind w:left="708"/>
      </w:pPr>
      <w:bookmarkStart w:id="17" w:name="_Toc205885901"/>
      <w:r>
        <w:t>FA-01: Cancelamento de Formulário</w:t>
      </w:r>
      <w:bookmarkEnd w:id="17"/>
    </w:p>
    <w:p w14:paraId="1C6BE136" w14:textId="77777777" w:rsidR="009B4A27" w:rsidRDefault="009B4A27" w:rsidP="009B4A27">
      <w:pPr>
        <w:numPr>
          <w:ilvl w:val="2"/>
          <w:numId w:val="137"/>
        </w:numPr>
      </w:pPr>
      <w:r>
        <w:t>Nos passos 4.3 ou 4.4, se o ADM clicar em "Voltar":</w:t>
      </w:r>
    </w:p>
    <w:p w14:paraId="18EA402D" w14:textId="62E23DDB" w:rsidR="009B4A27" w:rsidRDefault="009B4A27" w:rsidP="009B4A27">
      <w:pPr>
        <w:numPr>
          <w:ilvl w:val="2"/>
          <w:numId w:val="137"/>
        </w:numPr>
      </w:pPr>
      <w:r>
        <w:t>O sistema fecha o formulário sem salvar alterações.</w:t>
      </w:r>
    </w:p>
    <w:p w14:paraId="6DACC78D" w14:textId="77777777" w:rsidR="009B4A27" w:rsidRDefault="009B4A27" w:rsidP="009B4A27">
      <w:pPr>
        <w:pStyle w:val="Ttulo3"/>
        <w:numPr>
          <w:ilvl w:val="0"/>
          <w:numId w:val="137"/>
        </w:numPr>
        <w:tabs>
          <w:tab w:val="num" w:pos="720"/>
        </w:tabs>
        <w:ind w:left="708"/>
      </w:pPr>
      <w:bookmarkStart w:id="18" w:name="_297sr77mtobc" w:colFirst="0" w:colLast="0"/>
      <w:bookmarkStart w:id="19" w:name="_Toc205885902"/>
      <w:bookmarkEnd w:id="18"/>
      <w:r>
        <w:t>FA-02: Dados Inválidos</w:t>
      </w:r>
      <w:bookmarkEnd w:id="19"/>
    </w:p>
    <w:p w14:paraId="24646696" w14:textId="77777777" w:rsidR="009B4A27" w:rsidRDefault="009B4A27" w:rsidP="009B4A27">
      <w:pPr>
        <w:numPr>
          <w:ilvl w:val="2"/>
          <w:numId w:val="137"/>
        </w:numPr>
      </w:pPr>
      <w:r>
        <w:t>Se Nome estiver vazio (passos 4.3/4.4):</w:t>
      </w:r>
    </w:p>
    <w:p w14:paraId="28E5E6D6" w14:textId="57B3B645" w:rsidR="009B4A27" w:rsidRDefault="009B4A27" w:rsidP="009B4A27">
      <w:pPr>
        <w:numPr>
          <w:ilvl w:val="2"/>
          <w:numId w:val="137"/>
        </w:numPr>
      </w:pPr>
      <w:r>
        <w:t>O sistema destaca o campo e exibe: "Preencha o nome do exame."</w:t>
      </w:r>
    </w:p>
    <w:p w14:paraId="16D56787" w14:textId="77777777" w:rsidR="009B4A27" w:rsidRDefault="009B4A27" w:rsidP="009B4A27">
      <w:pPr>
        <w:pStyle w:val="Ttulo3"/>
        <w:numPr>
          <w:ilvl w:val="0"/>
          <w:numId w:val="137"/>
        </w:numPr>
        <w:tabs>
          <w:tab w:val="num" w:pos="720"/>
        </w:tabs>
        <w:ind w:left="708"/>
      </w:pPr>
      <w:bookmarkStart w:id="20" w:name="_dfb05rvznorg" w:colFirst="0" w:colLast="0"/>
      <w:bookmarkStart w:id="21" w:name="_Toc205885903"/>
      <w:bookmarkEnd w:id="20"/>
      <w:r>
        <w:t>FA-03: Exame Vinculado a Solicitações</w:t>
      </w:r>
      <w:bookmarkEnd w:id="21"/>
    </w:p>
    <w:p w14:paraId="7F6EC6A6" w14:textId="77777777" w:rsidR="009B4A27" w:rsidRDefault="009B4A27" w:rsidP="009B4A27">
      <w:pPr>
        <w:numPr>
          <w:ilvl w:val="2"/>
          <w:numId w:val="137"/>
        </w:numPr>
      </w:pPr>
      <w:r>
        <w:t>Ao tentar remover (passo 4.5) um exame com solicitações ativas:</w:t>
      </w:r>
    </w:p>
    <w:p w14:paraId="2D155437" w14:textId="065ED71A" w:rsidR="009B4A27" w:rsidRDefault="009B4A27" w:rsidP="009B4A27">
      <w:pPr>
        <w:numPr>
          <w:ilvl w:val="2"/>
          <w:numId w:val="137"/>
        </w:numPr>
      </w:pPr>
      <w:r>
        <w:t>O sistema exibe: "Não é possível excluir. Há solicitações vinculadas a este exame."</w:t>
      </w:r>
    </w:p>
    <w:p w14:paraId="264C82A5" w14:textId="77777777" w:rsidR="009B4A27" w:rsidRDefault="009B4A27" w:rsidP="009B4A27">
      <w:pPr>
        <w:pStyle w:val="Ttulo3"/>
        <w:numPr>
          <w:ilvl w:val="0"/>
          <w:numId w:val="137"/>
        </w:numPr>
        <w:tabs>
          <w:tab w:val="num" w:pos="720"/>
        </w:tabs>
        <w:ind w:left="708"/>
      </w:pPr>
      <w:bookmarkStart w:id="22" w:name="_h5ldf9feis0s" w:colFirst="0" w:colLast="0"/>
      <w:bookmarkStart w:id="23" w:name="_Toc205885904"/>
      <w:bookmarkEnd w:id="22"/>
      <w:r>
        <w:t>FA-04: Nenhum Exame Cadastrado</w:t>
      </w:r>
      <w:bookmarkEnd w:id="23"/>
    </w:p>
    <w:p w14:paraId="603CC46A" w14:textId="77777777" w:rsidR="009B4A27" w:rsidRDefault="009B4A27" w:rsidP="009B4A27">
      <w:pPr>
        <w:numPr>
          <w:ilvl w:val="2"/>
          <w:numId w:val="137"/>
        </w:numPr>
      </w:pPr>
      <w:r>
        <w:t>Após passo 4.2, se não houver registros:</w:t>
      </w:r>
    </w:p>
    <w:p w14:paraId="4D008EBD" w14:textId="1647F37F" w:rsidR="002D6EAB" w:rsidRDefault="009B4A27" w:rsidP="009B4A27">
      <w:pPr>
        <w:numPr>
          <w:ilvl w:val="2"/>
          <w:numId w:val="137"/>
        </w:numPr>
        <w:rPr>
          <w:rFonts w:ascii="Segoe UI" w:hAnsi="Segoe UI" w:cs="Segoe UI"/>
        </w:rPr>
      </w:pPr>
      <w:r>
        <w:t>Exibe mensagem: "Nenhum exame registrado. Clique em 'Adicionar Exame' para começar."</w:t>
      </w:r>
      <w:r w:rsidR="009351ED">
        <w:rPr>
          <w:noProof/>
        </w:rPr>
        <w:pict w14:anchorId="37B3360A">
          <v:rect id="_x0000_i1026" alt="" style="width:317.2pt;height:.05pt;mso-width-percent:0;mso-height-percent:0;mso-width-percent:0;mso-height-percent:0" o:hrpct="746" o:hralign="center" o:hrstd="t" o:hrnoshade="t" o:hr="t" fillcolor="#404040" stroked="f"/>
        </w:pict>
      </w:r>
    </w:p>
    <w:p w14:paraId="2970B444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4" w:name="_Toc205885905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24"/>
    </w:p>
    <w:p w14:paraId="0C554C52" w14:textId="77777777" w:rsidR="00417C8F" w:rsidRDefault="00417C8F" w:rsidP="00417C8F">
      <w:pPr>
        <w:numPr>
          <w:ilvl w:val="0"/>
          <w:numId w:val="138"/>
        </w:numPr>
        <w:ind w:left="708"/>
      </w:pPr>
      <w:r>
        <w:t>Exames novos/editados ficam disponíveis para solicitação imediatamente.</w:t>
      </w:r>
    </w:p>
    <w:p w14:paraId="3F5D93DF" w14:textId="77777777" w:rsidR="00417C8F" w:rsidRDefault="00417C8F" w:rsidP="00417C8F">
      <w:pPr>
        <w:numPr>
          <w:ilvl w:val="0"/>
          <w:numId w:val="138"/>
        </w:numPr>
        <w:ind w:left="708"/>
      </w:pPr>
      <w:r>
        <w:t>Exclusões são permanentes (exceto se RN-002 for violada).</w:t>
      </w:r>
    </w:p>
    <w:p w14:paraId="7844C116" w14:textId="77777777" w:rsidR="002D6EAB" w:rsidRDefault="009351ED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6604A448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0B05D49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5" w:name="_Toc205885906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25"/>
    </w:p>
    <w:p w14:paraId="4EED9B5A" w14:textId="77777777" w:rsidR="00417C8F" w:rsidRDefault="00417C8F" w:rsidP="00417C8F">
      <w:pPr>
        <w:numPr>
          <w:ilvl w:val="0"/>
          <w:numId w:val="135"/>
        </w:numPr>
      </w:pPr>
      <w:r>
        <w:t>RN-001: Validação de Campos</w:t>
      </w:r>
    </w:p>
    <w:p w14:paraId="0C6D9AF9" w14:textId="77777777" w:rsidR="00417C8F" w:rsidRDefault="00417C8F" w:rsidP="00417C8F">
      <w:pPr>
        <w:numPr>
          <w:ilvl w:val="1"/>
          <w:numId w:val="135"/>
        </w:numPr>
      </w:pPr>
      <w:r>
        <w:t>Nome: obrigatório, mínimo 3 caracteres, máximo 100.</w:t>
      </w:r>
    </w:p>
    <w:p w14:paraId="63DEFCAD" w14:textId="77777777" w:rsidR="00417C8F" w:rsidRDefault="00417C8F" w:rsidP="00417C8F">
      <w:pPr>
        <w:numPr>
          <w:ilvl w:val="1"/>
          <w:numId w:val="135"/>
        </w:numPr>
      </w:pPr>
      <w:r>
        <w:t>Tipo: seleção obrigatória da lista pré-definida.</w:t>
      </w:r>
    </w:p>
    <w:p w14:paraId="7C9057DA" w14:textId="77777777" w:rsidR="00417C8F" w:rsidRDefault="00417C8F" w:rsidP="00417C8F">
      <w:pPr>
        <w:numPr>
          <w:ilvl w:val="0"/>
          <w:numId w:val="135"/>
        </w:numPr>
      </w:pPr>
      <w:r>
        <w:t>RN-002: Restrição para Exclusão</w:t>
      </w:r>
    </w:p>
    <w:p w14:paraId="488752B0" w14:textId="77777777" w:rsidR="00417C8F" w:rsidRDefault="00417C8F" w:rsidP="00417C8F">
      <w:pPr>
        <w:numPr>
          <w:ilvl w:val="1"/>
          <w:numId w:val="135"/>
        </w:numPr>
      </w:pPr>
      <w:r>
        <w:t>Exames vinculados a solicitações nos últimos 6 meses não podem ser removidos.</w:t>
      </w:r>
    </w:p>
    <w:p w14:paraId="0A7BF398" w14:textId="77777777" w:rsidR="00417C8F" w:rsidRDefault="00417C8F" w:rsidP="00417C8F">
      <w:pPr>
        <w:numPr>
          <w:ilvl w:val="1"/>
          <w:numId w:val="135"/>
        </w:numPr>
      </w:pPr>
      <w:r>
        <w:t>O botão "Remover" é desabilitado se houver vínculos.</w:t>
      </w:r>
    </w:p>
    <w:p w14:paraId="503CD6E6" w14:textId="77777777" w:rsidR="00417C8F" w:rsidRDefault="00417C8F" w:rsidP="00417C8F">
      <w:pPr>
        <w:numPr>
          <w:ilvl w:val="0"/>
          <w:numId w:val="135"/>
        </w:numPr>
      </w:pPr>
      <w:r>
        <w:t>RN-003: Unicidade de Nomes</w:t>
      </w:r>
    </w:p>
    <w:p w14:paraId="490D16BD" w14:textId="77777777" w:rsidR="00417C8F" w:rsidRDefault="00417C8F" w:rsidP="00417C8F">
      <w:pPr>
        <w:numPr>
          <w:ilvl w:val="1"/>
          <w:numId w:val="135"/>
        </w:numPr>
      </w:pPr>
      <w:r>
        <w:t>Não é permitido cadastrar exames com mesmo nome e tipo na mesma clínica.</w:t>
      </w:r>
    </w:p>
    <w:p w14:paraId="162E1AB1" w14:textId="77777777" w:rsidR="00417C8F" w:rsidRDefault="00417C8F" w:rsidP="00417C8F">
      <w:pPr>
        <w:numPr>
          <w:ilvl w:val="0"/>
          <w:numId w:val="135"/>
        </w:numPr>
      </w:pPr>
      <w:r>
        <w:t>RN-004: Impacto em Solicitações Existentes</w:t>
      </w:r>
    </w:p>
    <w:p w14:paraId="01C2BD77" w14:textId="77777777" w:rsidR="00417C8F" w:rsidRDefault="00417C8F" w:rsidP="00417C8F">
      <w:pPr>
        <w:numPr>
          <w:ilvl w:val="1"/>
          <w:numId w:val="135"/>
        </w:numPr>
      </w:pPr>
      <w:r>
        <w:t>Edições não alteram exames já solicitados (mantém histórico original).</w:t>
      </w:r>
    </w:p>
    <w:p w14:paraId="26EB2472" w14:textId="77777777" w:rsidR="00417C8F" w:rsidRDefault="00417C8F" w:rsidP="00417C8F">
      <w:pPr>
        <w:numPr>
          <w:ilvl w:val="0"/>
          <w:numId w:val="135"/>
        </w:numPr>
      </w:pPr>
      <w:r>
        <w:t>RN-005: Limite de Caracteres</w:t>
      </w:r>
    </w:p>
    <w:p w14:paraId="25E1F552" w14:textId="77777777" w:rsidR="00417C8F" w:rsidRDefault="00417C8F" w:rsidP="00417C8F">
      <w:pPr>
        <w:numPr>
          <w:ilvl w:val="1"/>
          <w:numId w:val="135"/>
        </w:numPr>
      </w:pPr>
      <w:r>
        <w:t>Descrição: máximo de 500 caracteres.</w:t>
      </w:r>
    </w:p>
    <w:p w14:paraId="7DC0C6FE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Para nome: buscar por correspondência parcial (case </w:t>
      </w:r>
      <w:proofErr w:type="spellStart"/>
      <w:r>
        <w:rPr>
          <w:rFonts w:ascii="Segoe UI" w:hAnsi="Segoe UI" w:cs="Segoe UI"/>
          <w:color w:val="404040"/>
        </w:rPr>
        <w:t>insensitive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679F0062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CPF: buscar por correspondência exata (ignorando formatação)</w:t>
      </w:r>
    </w:p>
    <w:p w14:paraId="59DEACA8" w14:textId="77777777" w:rsidR="003D2D93" w:rsidRDefault="003D2D93" w:rsidP="003D2D93">
      <w:pPr>
        <w:pStyle w:val="ds-markdown-paragraph"/>
        <w:numPr>
          <w:ilvl w:val="0"/>
          <w:numId w:val="135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RN-04:</w:t>
      </w:r>
      <w:r>
        <w:rPr>
          <w:rFonts w:ascii="Segoe UI" w:hAnsi="Segoe UI" w:cs="Segoe UI"/>
          <w:color w:val="404040"/>
        </w:rPr>
        <w:t> Campos obrigatórios na listagem:</w:t>
      </w:r>
    </w:p>
    <w:p w14:paraId="4E9288F0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Nome completo</w:t>
      </w:r>
    </w:p>
    <w:p w14:paraId="669C4C35" w14:textId="77777777" w:rsidR="003D2D93" w:rsidRDefault="003D2D93" w:rsidP="003D2D93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Total de consultas</w:t>
      </w:r>
    </w:p>
    <w:p w14:paraId="1524721C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323A6261" w14:textId="77777777" w:rsidR="007F2AE5" w:rsidRDefault="007F2AE5"/>
    <w:p w14:paraId="04DD04A6" w14:textId="77777777" w:rsidR="00627B9D" w:rsidRDefault="00627B9D"/>
    <w:p w14:paraId="2E080CE1" w14:textId="77777777" w:rsidR="00627B9D" w:rsidRDefault="00627B9D"/>
    <w:p w14:paraId="05E2CC8A" w14:textId="77777777" w:rsidR="00627B9D" w:rsidRDefault="00627B9D"/>
    <w:p w14:paraId="68CD7178" w14:textId="77777777" w:rsidR="00627B9D" w:rsidRDefault="00627B9D"/>
    <w:p w14:paraId="2C86F04C" w14:textId="77777777" w:rsidR="00627B9D" w:rsidRDefault="00627B9D"/>
    <w:p w14:paraId="4FBD5612" w14:textId="77777777" w:rsidR="00627B9D" w:rsidRDefault="00627B9D"/>
    <w:p w14:paraId="2D9BCECD" w14:textId="77777777" w:rsidR="00F131E6" w:rsidRDefault="00F131E6"/>
    <w:p w14:paraId="4D595548" w14:textId="77777777" w:rsidR="00F131E6" w:rsidRDefault="00F131E6"/>
    <w:p w14:paraId="77297794" w14:textId="77777777" w:rsidR="00627B9D" w:rsidRDefault="00627B9D"/>
    <w:p w14:paraId="0CDD7376" w14:textId="77777777" w:rsidR="00E171BF" w:rsidRDefault="00E171BF"/>
    <w:p w14:paraId="26A331BD" w14:textId="77777777" w:rsidR="00E171BF" w:rsidRDefault="00E171BF"/>
    <w:p w14:paraId="5DB7D828" w14:textId="77777777" w:rsidR="00E171BF" w:rsidRDefault="00E171BF"/>
    <w:p w14:paraId="70EC4EB8" w14:textId="77777777" w:rsidR="00E171BF" w:rsidRDefault="00E171BF"/>
    <w:p w14:paraId="3494E108" w14:textId="77777777" w:rsidR="00466C8D" w:rsidRDefault="00466C8D"/>
    <w:p w14:paraId="4E89B0DE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5C68E21" w14:textId="77777777" w:rsidTr="007F2AE5">
        <w:tc>
          <w:tcPr>
            <w:tcW w:w="2865" w:type="dxa"/>
          </w:tcPr>
          <w:p w14:paraId="135320FF" w14:textId="79D5FE0B" w:rsidR="007F2AE5" w:rsidRDefault="00417C8F">
            <w:r>
              <w:t>Autor: Luana Moreira Dias</w:t>
            </w:r>
          </w:p>
        </w:tc>
        <w:tc>
          <w:tcPr>
            <w:tcW w:w="2568" w:type="dxa"/>
          </w:tcPr>
          <w:p w14:paraId="7725A323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79F06102" w14:textId="7D66DD6D" w:rsidR="007F2AE5" w:rsidRDefault="00417C8F" w:rsidP="00035F12">
            <w:pPr>
              <w:jc w:val="center"/>
            </w:pPr>
            <w:r>
              <w:t>12</w:t>
            </w:r>
            <w:r w:rsidR="007F2AE5">
              <w:t>/</w:t>
            </w:r>
            <w:r>
              <w:t>08</w:t>
            </w:r>
            <w:r w:rsidR="007F2AE5">
              <w:t>/2025</w:t>
            </w:r>
          </w:p>
        </w:tc>
      </w:tr>
    </w:tbl>
    <w:p w14:paraId="7D4739F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C734" w14:textId="77777777" w:rsidR="009351ED" w:rsidRDefault="009351ED" w:rsidP="003370F5">
      <w:pPr>
        <w:spacing w:after="0" w:line="240" w:lineRule="auto"/>
      </w:pPr>
      <w:r>
        <w:separator/>
      </w:r>
    </w:p>
  </w:endnote>
  <w:endnote w:type="continuationSeparator" w:id="0">
    <w:p w14:paraId="6F822F34" w14:textId="77777777" w:rsidR="009351ED" w:rsidRDefault="009351ED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4321" w14:textId="44F8E9DA" w:rsidR="003370F5" w:rsidRDefault="003370F5">
    <w:pPr>
      <w:pStyle w:val="Rodap"/>
    </w:pPr>
    <w:r>
      <w:t xml:space="preserve">Sobral – </w:t>
    </w:r>
    <w:r w:rsidR="009B4A27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1E44" w14:textId="77777777" w:rsidR="009351ED" w:rsidRDefault="009351ED" w:rsidP="003370F5">
      <w:pPr>
        <w:spacing w:after="0" w:line="240" w:lineRule="auto"/>
      </w:pPr>
      <w:r>
        <w:separator/>
      </w:r>
    </w:p>
  </w:footnote>
  <w:footnote w:type="continuationSeparator" w:id="0">
    <w:p w14:paraId="6BEC55A6" w14:textId="77777777" w:rsidR="009351ED" w:rsidRDefault="009351ED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8924B" w14:textId="38F6AD75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4948D1" wp14:editId="5F7B4F58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9B4A27">
      <w:t>MANTER EXAMES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3084"/>
    <w:multiLevelType w:val="multilevel"/>
    <w:tmpl w:val="C75CB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C6FED"/>
    <w:multiLevelType w:val="multilevel"/>
    <w:tmpl w:val="72BE7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1C0C87"/>
    <w:multiLevelType w:val="multilevel"/>
    <w:tmpl w:val="7E4ED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825074"/>
    <w:multiLevelType w:val="multilevel"/>
    <w:tmpl w:val="5FAE2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9"/>
  </w:num>
  <w:num w:numId="3" w16cid:durableId="1914462351">
    <w:abstractNumId w:val="136"/>
  </w:num>
  <w:num w:numId="4" w16cid:durableId="1275942050">
    <w:abstractNumId w:val="51"/>
  </w:num>
  <w:num w:numId="5" w16cid:durableId="248346820">
    <w:abstractNumId w:val="21"/>
  </w:num>
  <w:num w:numId="6" w16cid:durableId="1122966246">
    <w:abstractNumId w:val="92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2"/>
  </w:num>
  <w:num w:numId="10" w16cid:durableId="1854956055">
    <w:abstractNumId w:val="102"/>
  </w:num>
  <w:num w:numId="11" w16cid:durableId="787821814">
    <w:abstractNumId w:val="120"/>
  </w:num>
  <w:num w:numId="12" w16cid:durableId="2083990212">
    <w:abstractNumId w:val="8"/>
  </w:num>
  <w:num w:numId="13" w16cid:durableId="1621060670">
    <w:abstractNumId w:val="105"/>
  </w:num>
  <w:num w:numId="14" w16cid:durableId="1998607255">
    <w:abstractNumId w:val="85"/>
  </w:num>
  <w:num w:numId="15" w16cid:durableId="444614049">
    <w:abstractNumId w:val="28"/>
  </w:num>
  <w:num w:numId="16" w16cid:durableId="2084983850">
    <w:abstractNumId w:val="135"/>
  </w:num>
  <w:num w:numId="17" w16cid:durableId="1147937307">
    <w:abstractNumId w:val="26"/>
  </w:num>
  <w:num w:numId="18" w16cid:durableId="1559705791">
    <w:abstractNumId w:val="43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18"/>
  </w:num>
  <w:num w:numId="22" w16cid:durableId="1042485735">
    <w:abstractNumId w:val="107"/>
  </w:num>
  <w:num w:numId="23" w16cid:durableId="1639145655">
    <w:abstractNumId w:val="133"/>
  </w:num>
  <w:num w:numId="24" w16cid:durableId="687633536">
    <w:abstractNumId w:val="54"/>
  </w:num>
  <w:num w:numId="25" w16cid:durableId="1652978374">
    <w:abstractNumId w:val="36"/>
  </w:num>
  <w:num w:numId="26" w16cid:durableId="326173566">
    <w:abstractNumId w:val="114"/>
  </w:num>
  <w:num w:numId="27" w16cid:durableId="1331174392">
    <w:abstractNumId w:val="60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3"/>
  </w:num>
  <w:num w:numId="31" w16cid:durableId="769398609">
    <w:abstractNumId w:val="44"/>
  </w:num>
  <w:num w:numId="32" w16cid:durableId="1860773765">
    <w:abstractNumId w:val="35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4"/>
  </w:num>
  <w:num w:numId="36" w16cid:durableId="905993429">
    <w:abstractNumId w:val="112"/>
  </w:num>
  <w:num w:numId="37" w16cid:durableId="742413987">
    <w:abstractNumId w:val="42"/>
  </w:num>
  <w:num w:numId="38" w16cid:durableId="1309481265">
    <w:abstractNumId w:val="126"/>
  </w:num>
  <w:num w:numId="39" w16cid:durableId="432937182">
    <w:abstractNumId w:val="16"/>
  </w:num>
  <w:num w:numId="40" w16cid:durableId="1468745388">
    <w:abstractNumId w:val="70"/>
  </w:num>
  <w:num w:numId="41" w16cid:durableId="1548681879">
    <w:abstractNumId w:val="134"/>
  </w:num>
  <w:num w:numId="42" w16cid:durableId="1653212376">
    <w:abstractNumId w:val="90"/>
  </w:num>
  <w:num w:numId="43" w16cid:durableId="1562444049">
    <w:abstractNumId w:val="19"/>
  </w:num>
  <w:num w:numId="44" w16cid:durableId="189343391">
    <w:abstractNumId w:val="31"/>
  </w:num>
  <w:num w:numId="45" w16cid:durableId="466361826">
    <w:abstractNumId w:val="117"/>
  </w:num>
  <w:num w:numId="46" w16cid:durableId="2039313387">
    <w:abstractNumId w:val="29"/>
  </w:num>
  <w:num w:numId="47" w16cid:durableId="2104954814">
    <w:abstractNumId w:val="110"/>
  </w:num>
  <w:num w:numId="48" w16cid:durableId="1408919497">
    <w:abstractNumId w:val="56"/>
  </w:num>
  <w:num w:numId="49" w16cid:durableId="1929657202">
    <w:abstractNumId w:val="95"/>
  </w:num>
  <w:num w:numId="50" w16cid:durableId="1295409307">
    <w:abstractNumId w:val="67"/>
  </w:num>
  <w:num w:numId="51" w16cid:durableId="900363819">
    <w:abstractNumId w:val="50"/>
  </w:num>
  <w:num w:numId="52" w16cid:durableId="1166091911">
    <w:abstractNumId w:val="12"/>
  </w:num>
  <w:num w:numId="53" w16cid:durableId="81609973">
    <w:abstractNumId w:val="84"/>
  </w:num>
  <w:num w:numId="54" w16cid:durableId="461194171">
    <w:abstractNumId w:val="40"/>
  </w:num>
  <w:num w:numId="55" w16cid:durableId="841814879">
    <w:abstractNumId w:val="45"/>
  </w:num>
  <w:num w:numId="56" w16cid:durableId="1618220161">
    <w:abstractNumId w:val="122"/>
  </w:num>
  <w:num w:numId="57" w16cid:durableId="1510947254">
    <w:abstractNumId w:val="91"/>
  </w:num>
  <w:num w:numId="58" w16cid:durableId="416100704">
    <w:abstractNumId w:val="61"/>
  </w:num>
  <w:num w:numId="59" w16cid:durableId="1517965679">
    <w:abstractNumId w:val="109"/>
  </w:num>
  <w:num w:numId="60" w16cid:durableId="1209150639">
    <w:abstractNumId w:val="121"/>
  </w:num>
  <w:num w:numId="61" w16cid:durableId="2016683365">
    <w:abstractNumId w:val="123"/>
  </w:num>
  <w:num w:numId="62" w16cid:durableId="1153722290">
    <w:abstractNumId w:val="103"/>
  </w:num>
  <w:num w:numId="63" w16cid:durableId="1302150048">
    <w:abstractNumId w:val="132"/>
  </w:num>
  <w:num w:numId="64" w16cid:durableId="1496187817">
    <w:abstractNumId w:val="97"/>
  </w:num>
  <w:num w:numId="65" w16cid:durableId="660548535">
    <w:abstractNumId w:val="53"/>
  </w:num>
  <w:num w:numId="66" w16cid:durableId="788012072">
    <w:abstractNumId w:val="77"/>
  </w:num>
  <w:num w:numId="67" w16cid:durableId="1184512483">
    <w:abstractNumId w:val="101"/>
  </w:num>
  <w:num w:numId="68" w16cid:durableId="751050927">
    <w:abstractNumId w:val="127"/>
  </w:num>
  <w:num w:numId="69" w16cid:durableId="1846436085">
    <w:abstractNumId w:val="34"/>
  </w:num>
  <w:num w:numId="70" w16cid:durableId="1979416287">
    <w:abstractNumId w:val="125"/>
  </w:num>
  <w:num w:numId="71" w16cid:durableId="653339855">
    <w:abstractNumId w:val="13"/>
  </w:num>
  <w:num w:numId="72" w16cid:durableId="376319626">
    <w:abstractNumId w:val="81"/>
  </w:num>
  <w:num w:numId="73" w16cid:durableId="149757390">
    <w:abstractNumId w:val="41"/>
  </w:num>
  <w:num w:numId="74" w16cid:durableId="1181704723">
    <w:abstractNumId w:val="52"/>
  </w:num>
  <w:num w:numId="75" w16cid:durableId="2138064849">
    <w:abstractNumId w:val="83"/>
  </w:num>
  <w:num w:numId="76" w16cid:durableId="357194138">
    <w:abstractNumId w:val="4"/>
  </w:num>
  <w:num w:numId="77" w16cid:durableId="1057390557">
    <w:abstractNumId w:val="46"/>
  </w:num>
  <w:num w:numId="78" w16cid:durableId="575096229">
    <w:abstractNumId w:val="22"/>
  </w:num>
  <w:num w:numId="79" w16cid:durableId="1925869180">
    <w:abstractNumId w:val="71"/>
  </w:num>
  <w:num w:numId="80" w16cid:durableId="1838881460">
    <w:abstractNumId w:val="86"/>
  </w:num>
  <w:num w:numId="81" w16cid:durableId="181748791">
    <w:abstractNumId w:val="38"/>
  </w:num>
  <w:num w:numId="82" w16cid:durableId="1906456118">
    <w:abstractNumId w:val="66"/>
  </w:num>
  <w:num w:numId="83" w16cid:durableId="262302130">
    <w:abstractNumId w:val="119"/>
  </w:num>
  <w:num w:numId="84" w16cid:durableId="1430849138">
    <w:abstractNumId w:val="18"/>
  </w:num>
  <w:num w:numId="85" w16cid:durableId="1862544107">
    <w:abstractNumId w:val="128"/>
  </w:num>
  <w:num w:numId="86" w16cid:durableId="2116511594">
    <w:abstractNumId w:val="59"/>
  </w:num>
  <w:num w:numId="87" w16cid:durableId="2072384659">
    <w:abstractNumId w:val="47"/>
  </w:num>
  <w:num w:numId="88" w16cid:durableId="37320459">
    <w:abstractNumId w:val="7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8"/>
  </w:num>
  <w:num w:numId="92" w16cid:durableId="1195466039">
    <w:abstractNumId w:val="57"/>
  </w:num>
  <w:num w:numId="93" w16cid:durableId="797601719">
    <w:abstractNumId w:val="99"/>
  </w:num>
  <w:num w:numId="94" w16cid:durableId="2068724371">
    <w:abstractNumId w:val="9"/>
  </w:num>
  <w:num w:numId="95" w16cid:durableId="938561095">
    <w:abstractNumId w:val="111"/>
  </w:num>
  <w:num w:numId="96" w16cid:durableId="2140688707">
    <w:abstractNumId w:val="75"/>
  </w:num>
  <w:num w:numId="97" w16cid:durableId="25256977">
    <w:abstractNumId w:val="131"/>
  </w:num>
  <w:num w:numId="98" w16cid:durableId="1082339350">
    <w:abstractNumId w:val="64"/>
  </w:num>
  <w:num w:numId="99" w16cid:durableId="255141704">
    <w:abstractNumId w:val="129"/>
  </w:num>
  <w:num w:numId="100" w16cid:durableId="970095904">
    <w:abstractNumId w:val="73"/>
  </w:num>
  <w:num w:numId="101" w16cid:durableId="2082754738">
    <w:abstractNumId w:val="124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6"/>
  </w:num>
  <w:num w:numId="105" w16cid:durableId="120266814">
    <w:abstractNumId w:val="15"/>
  </w:num>
  <w:num w:numId="106" w16cid:durableId="341010339">
    <w:abstractNumId w:val="37"/>
  </w:num>
  <w:num w:numId="107" w16cid:durableId="77295676">
    <w:abstractNumId w:val="30"/>
  </w:num>
  <w:num w:numId="108" w16cid:durableId="1879665396">
    <w:abstractNumId w:val="138"/>
  </w:num>
  <w:num w:numId="109" w16cid:durableId="430443048">
    <w:abstractNumId w:val="11"/>
  </w:num>
  <w:num w:numId="110" w16cid:durableId="1939018150">
    <w:abstractNumId w:val="113"/>
  </w:num>
  <w:num w:numId="111" w16cid:durableId="1518930974">
    <w:abstractNumId w:val="88"/>
  </w:num>
  <w:num w:numId="112" w16cid:durableId="1649749363">
    <w:abstractNumId w:val="10"/>
  </w:num>
  <w:num w:numId="113" w16cid:durableId="1231387711">
    <w:abstractNumId w:val="116"/>
  </w:num>
  <w:num w:numId="114" w16cid:durableId="1778477886">
    <w:abstractNumId w:val="98"/>
  </w:num>
  <w:num w:numId="115" w16cid:durableId="917131921">
    <w:abstractNumId w:val="5"/>
  </w:num>
  <w:num w:numId="116" w16cid:durableId="1884899198">
    <w:abstractNumId w:val="68"/>
  </w:num>
  <w:num w:numId="117" w16cid:durableId="1504783917">
    <w:abstractNumId w:val="130"/>
  </w:num>
  <w:num w:numId="118" w16cid:durableId="335160208">
    <w:abstractNumId w:val="58"/>
  </w:num>
  <w:num w:numId="119" w16cid:durableId="283314802">
    <w:abstractNumId w:val="25"/>
  </w:num>
  <w:num w:numId="120" w16cid:durableId="1705128771">
    <w:abstractNumId w:val="106"/>
  </w:num>
  <w:num w:numId="121" w16cid:durableId="1640643392">
    <w:abstractNumId w:val="79"/>
  </w:num>
  <w:num w:numId="122" w16cid:durableId="1302462585">
    <w:abstractNumId w:val="104"/>
  </w:num>
  <w:num w:numId="123" w16cid:durableId="1810710815">
    <w:abstractNumId w:val="100"/>
  </w:num>
  <w:num w:numId="124" w16cid:durableId="993605605">
    <w:abstractNumId w:val="87"/>
  </w:num>
  <w:num w:numId="125" w16cid:durableId="442261907">
    <w:abstractNumId w:val="24"/>
  </w:num>
  <w:num w:numId="126" w16cid:durableId="651645707">
    <w:abstractNumId w:val="17"/>
  </w:num>
  <w:num w:numId="127" w16cid:durableId="913248679">
    <w:abstractNumId w:val="27"/>
  </w:num>
  <w:num w:numId="128" w16cid:durableId="421295706">
    <w:abstractNumId w:val="108"/>
  </w:num>
  <w:num w:numId="129" w16cid:durableId="368264422">
    <w:abstractNumId w:val="55"/>
  </w:num>
  <w:num w:numId="130" w16cid:durableId="39134148">
    <w:abstractNumId w:val="62"/>
  </w:num>
  <w:num w:numId="131" w16cid:durableId="739906484">
    <w:abstractNumId w:val="137"/>
  </w:num>
  <w:num w:numId="132" w16cid:durableId="1183939784">
    <w:abstractNumId w:val="69"/>
  </w:num>
  <w:num w:numId="133" w16cid:durableId="1090739329">
    <w:abstractNumId w:val="115"/>
  </w:num>
  <w:num w:numId="134" w16cid:durableId="1745227077">
    <w:abstractNumId w:val="6"/>
  </w:num>
  <w:num w:numId="135" w16cid:durableId="263464131">
    <w:abstractNumId w:val="20"/>
  </w:num>
  <w:num w:numId="136" w16cid:durableId="1925869079">
    <w:abstractNumId w:val="1"/>
  </w:num>
  <w:num w:numId="137" w16cid:durableId="1621377100">
    <w:abstractNumId w:val="39"/>
  </w:num>
  <w:num w:numId="138" w16cid:durableId="1497112336">
    <w:abstractNumId w:val="49"/>
  </w:num>
  <w:num w:numId="139" w16cid:durableId="1398281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27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17C8F"/>
    <w:rsid w:val="00446A4F"/>
    <w:rsid w:val="00466C8D"/>
    <w:rsid w:val="004945B2"/>
    <w:rsid w:val="004C445D"/>
    <w:rsid w:val="004C5B0D"/>
    <w:rsid w:val="004C7D8C"/>
    <w:rsid w:val="004E1578"/>
    <w:rsid w:val="00502D31"/>
    <w:rsid w:val="0055020D"/>
    <w:rsid w:val="00564098"/>
    <w:rsid w:val="00597459"/>
    <w:rsid w:val="005F1BF8"/>
    <w:rsid w:val="0062166A"/>
    <w:rsid w:val="00627B9D"/>
    <w:rsid w:val="0063214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8D611E"/>
    <w:rsid w:val="00907D0F"/>
    <w:rsid w:val="00917C8F"/>
    <w:rsid w:val="0093087B"/>
    <w:rsid w:val="009351ED"/>
    <w:rsid w:val="00992BED"/>
    <w:rsid w:val="009B4A27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D67B54"/>
  <w15:chartTrackingRefBased/>
  <w15:docId w15:val="{C8B2A6E9-2104-0644-BAB3-6ACDFC1D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6</TotalTime>
  <Pages>7</Pages>
  <Words>727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EXAMES - ROOT</dc:subject>
  <dc:creator>mateus alves</dc:creator>
  <cp:keywords/>
  <dc:description/>
  <cp:lastModifiedBy>Mateus Alves</cp:lastModifiedBy>
  <cp:revision>3</cp:revision>
  <dcterms:created xsi:type="dcterms:W3CDTF">2025-08-12T13:04:00Z</dcterms:created>
  <dcterms:modified xsi:type="dcterms:W3CDTF">2025-08-12T13:11:00Z</dcterms:modified>
</cp:coreProperties>
</file>